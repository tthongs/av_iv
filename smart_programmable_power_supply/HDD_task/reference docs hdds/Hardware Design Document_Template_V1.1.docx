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1A70BD" w14:textId="77777777" w:rsidR="00FE32A2" w:rsidRPr="008445BF" w:rsidRDefault="00560D94" w:rsidP="00187D99">
      <w:pPr>
        <w:rPr>
          <w:color w:val="0070C0"/>
          <w:sz w:val="48"/>
          <w:szCs w:val="48"/>
        </w:rPr>
      </w:pPr>
      <w:r w:rsidRPr="008445BF">
        <w:rPr>
          <w:noProof/>
          <w:lang w:val="en-IN" w:eastAsia="en-IN"/>
        </w:rPr>
        <w:drawing>
          <wp:inline distT="0" distB="0" distL="0" distR="0" wp14:anchorId="0FEC32C4" wp14:editId="73644D76">
            <wp:extent cx="2489835" cy="879475"/>
            <wp:effectExtent l="0" t="0" r="0" b="0"/>
            <wp:docPr id="1" name="Picture 1"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863EF3C" w14:textId="77777777" w:rsidR="00FE32A2" w:rsidRPr="008445BF" w:rsidRDefault="00FE32A2">
      <w:pPr>
        <w:pStyle w:val="Subtitle"/>
        <w:rPr>
          <w:i w:val="0"/>
          <w:iCs w:val="0"/>
          <w:color w:val="0070C0"/>
          <w:sz w:val="48"/>
          <w:szCs w:val="48"/>
        </w:rPr>
      </w:pPr>
    </w:p>
    <w:p w14:paraId="0CDDA2D9" w14:textId="77777777" w:rsidR="00FE32A2" w:rsidRPr="008445BF" w:rsidRDefault="00FE32A2"/>
    <w:p w14:paraId="2DBD0E57" w14:textId="77777777" w:rsidR="00FE32A2" w:rsidRPr="008445BF" w:rsidRDefault="00FE32A2"/>
    <w:p w14:paraId="48DBD93A" w14:textId="77777777" w:rsidR="00FE32A2" w:rsidRPr="008445BF" w:rsidRDefault="00FE32A2"/>
    <w:p w14:paraId="352953B2" w14:textId="6FC28252" w:rsidR="00FE32A2" w:rsidRPr="008445BF" w:rsidRDefault="00291D14" w:rsidP="008445BF">
      <w:pPr>
        <w:pStyle w:val="Subtitle"/>
        <w:pBdr>
          <w:bottom w:val="single" w:sz="4" w:space="1" w:color="auto"/>
        </w:pBdr>
        <w:rPr>
          <w:i w:val="0"/>
          <w:iCs w:val="0"/>
          <w:color w:val="0070C0"/>
          <w:sz w:val="40"/>
          <w:szCs w:val="36"/>
        </w:rPr>
      </w:pPr>
      <w:r w:rsidRPr="008445BF">
        <w:rPr>
          <w:i w:val="0"/>
          <w:iCs w:val="0"/>
          <w:color w:val="0070C0"/>
          <w:sz w:val="40"/>
          <w:szCs w:val="36"/>
        </w:rPr>
        <w:t>Hardware</w:t>
      </w:r>
      <w:r w:rsidR="001A3937" w:rsidRPr="008445BF">
        <w:rPr>
          <w:i w:val="0"/>
          <w:iCs w:val="0"/>
          <w:color w:val="0070C0"/>
          <w:sz w:val="40"/>
          <w:szCs w:val="36"/>
        </w:rPr>
        <w:t xml:space="preserve"> Design</w:t>
      </w:r>
      <w:r w:rsidR="00560D94" w:rsidRPr="008445BF">
        <w:rPr>
          <w:i w:val="0"/>
          <w:iCs w:val="0"/>
          <w:color w:val="0070C0"/>
          <w:sz w:val="40"/>
          <w:szCs w:val="36"/>
        </w:rPr>
        <w:t xml:space="preserve"> Document </w:t>
      </w:r>
      <w:r w:rsidR="008445BF" w:rsidRPr="008445BF">
        <w:rPr>
          <w:i w:val="0"/>
          <w:iCs w:val="0"/>
          <w:color w:val="0070C0"/>
          <w:sz w:val="40"/>
          <w:szCs w:val="36"/>
          <w:lang w:val="en-IN"/>
        </w:rPr>
        <w:t xml:space="preserve">Template </w:t>
      </w:r>
      <w:r w:rsidR="00560D94" w:rsidRPr="008445BF">
        <w:rPr>
          <w:i w:val="0"/>
          <w:iCs w:val="0"/>
          <w:color w:val="0070C0"/>
          <w:sz w:val="40"/>
          <w:szCs w:val="36"/>
        </w:rPr>
        <w:t>(TP01</w:t>
      </w:r>
      <w:r w:rsidRPr="008445BF">
        <w:rPr>
          <w:i w:val="0"/>
          <w:iCs w:val="0"/>
          <w:color w:val="0070C0"/>
          <w:sz w:val="40"/>
          <w:szCs w:val="36"/>
        </w:rPr>
        <w:t>3</w:t>
      </w:r>
      <w:r w:rsidR="00560D94" w:rsidRPr="008445BF">
        <w:rPr>
          <w:i w:val="0"/>
          <w:iCs w:val="0"/>
          <w:color w:val="0070C0"/>
          <w:sz w:val="40"/>
          <w:szCs w:val="36"/>
        </w:rPr>
        <w:t>)</w:t>
      </w:r>
    </w:p>
    <w:p w14:paraId="0D7CB466" w14:textId="5F65387E" w:rsidR="00FE32A2" w:rsidRPr="008445BF" w:rsidRDefault="00560D94">
      <w:pPr>
        <w:pStyle w:val="Subtitle"/>
        <w:jc w:val="right"/>
        <w:rPr>
          <w:color w:val="0070C0"/>
          <w:szCs w:val="32"/>
        </w:rPr>
      </w:pPr>
      <w:r w:rsidRPr="008445BF">
        <w:rPr>
          <w:color w:val="0070C0"/>
          <w:szCs w:val="32"/>
        </w:rPr>
        <w:t>Rev:</w:t>
      </w:r>
      <w:r w:rsidRPr="008445BF">
        <w:rPr>
          <w:color w:val="0070C0"/>
          <w:szCs w:val="32"/>
        </w:rPr>
        <w:tab/>
        <w:t>V1.</w:t>
      </w:r>
      <w:r w:rsidR="00187D99">
        <w:rPr>
          <w:color w:val="0070C0"/>
          <w:szCs w:val="32"/>
        </w:rPr>
        <w:t>1</w:t>
      </w:r>
    </w:p>
    <w:p w14:paraId="042173A4" w14:textId="222BA052" w:rsidR="00FE32A2" w:rsidRPr="008445BF" w:rsidRDefault="00D4632A">
      <w:pPr>
        <w:pStyle w:val="Subtitle"/>
        <w:jc w:val="right"/>
        <w:rPr>
          <w:color w:val="0070C0"/>
          <w:szCs w:val="32"/>
        </w:rPr>
      </w:pPr>
      <w:r w:rsidRPr="008445BF">
        <w:rPr>
          <w:color w:val="0070C0"/>
          <w:szCs w:val="32"/>
        </w:rPr>
        <w:t>2</w:t>
      </w:r>
      <w:r w:rsidR="00A163A8">
        <w:rPr>
          <w:color w:val="0070C0"/>
          <w:szCs w:val="32"/>
        </w:rPr>
        <w:t>8</w:t>
      </w:r>
      <w:r w:rsidR="00560D94" w:rsidRPr="008445BF">
        <w:rPr>
          <w:color w:val="0070C0"/>
          <w:szCs w:val="32"/>
        </w:rPr>
        <w:t>-</w:t>
      </w:r>
      <w:r w:rsidR="00A95ABB">
        <w:rPr>
          <w:color w:val="0070C0"/>
          <w:szCs w:val="32"/>
        </w:rPr>
        <w:t>MAY</w:t>
      </w:r>
      <w:r w:rsidR="00560D94" w:rsidRPr="008445BF">
        <w:rPr>
          <w:color w:val="0070C0"/>
          <w:szCs w:val="32"/>
        </w:rPr>
        <w:t>-20</w:t>
      </w:r>
      <w:r w:rsidR="00A95ABB">
        <w:rPr>
          <w:color w:val="0070C0"/>
          <w:szCs w:val="32"/>
        </w:rPr>
        <w:t>20</w:t>
      </w:r>
    </w:p>
    <w:p w14:paraId="125E121A" w14:textId="77777777" w:rsidR="00FE32A2" w:rsidRPr="008445BF" w:rsidRDefault="00FE32A2"/>
    <w:p w14:paraId="3DE939C6" w14:textId="77777777" w:rsidR="00FE32A2" w:rsidRPr="008445BF" w:rsidRDefault="00FE32A2"/>
    <w:p w14:paraId="375A41F6" w14:textId="77777777" w:rsidR="00FE32A2" w:rsidRPr="008445BF" w:rsidRDefault="00FE32A2"/>
    <w:p w14:paraId="1CA15CD3" w14:textId="77777777" w:rsidR="00FE32A2" w:rsidRPr="008445BF" w:rsidRDefault="00FE32A2"/>
    <w:p w14:paraId="7572D80D" w14:textId="77777777" w:rsidR="00FE32A2" w:rsidRPr="008445BF" w:rsidRDefault="00560D94">
      <w:pPr>
        <w:jc w:val="left"/>
        <w:rPr>
          <w:b/>
          <w:bCs/>
          <w:sz w:val="20"/>
        </w:rPr>
      </w:pPr>
      <w:r w:rsidRPr="008445BF">
        <w:rPr>
          <w:b/>
          <w:bCs/>
        </w:rPr>
        <w:t>Amendment History</w:t>
      </w:r>
    </w:p>
    <w:tbl>
      <w:tblPr>
        <w:tblW w:w="85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997"/>
        <w:gridCol w:w="3832"/>
        <w:gridCol w:w="2140"/>
      </w:tblGrid>
      <w:tr w:rsidR="00FE32A2" w:rsidRPr="008445BF" w14:paraId="51DAA342" w14:textId="77777777" w:rsidTr="006A75B3">
        <w:trPr>
          <w:trHeight w:val="560"/>
          <w:tblHeader/>
        </w:trPr>
        <w:tc>
          <w:tcPr>
            <w:tcW w:w="1553" w:type="dxa"/>
            <w:shd w:val="clear" w:color="auto" w:fill="BFBFBF" w:themeFill="background1" w:themeFillShade="BF"/>
          </w:tcPr>
          <w:p w14:paraId="51D75CEA" w14:textId="77777777" w:rsidR="00FE32A2" w:rsidRPr="008445BF" w:rsidRDefault="00560D94">
            <w:pPr>
              <w:jc w:val="left"/>
              <w:rPr>
                <w:b/>
                <w:szCs w:val="24"/>
              </w:rPr>
            </w:pPr>
            <w:r w:rsidRPr="008445BF">
              <w:rPr>
                <w:b/>
                <w:szCs w:val="24"/>
              </w:rPr>
              <w:t>Date</w:t>
            </w:r>
          </w:p>
        </w:tc>
        <w:tc>
          <w:tcPr>
            <w:tcW w:w="997" w:type="dxa"/>
            <w:shd w:val="clear" w:color="auto" w:fill="BFBFBF" w:themeFill="background1" w:themeFillShade="BF"/>
          </w:tcPr>
          <w:p w14:paraId="4E144FF4" w14:textId="77777777" w:rsidR="00FE32A2" w:rsidRPr="008445BF" w:rsidRDefault="00560D94">
            <w:pPr>
              <w:jc w:val="left"/>
              <w:rPr>
                <w:b/>
                <w:szCs w:val="24"/>
              </w:rPr>
            </w:pPr>
            <w:r w:rsidRPr="008445BF">
              <w:rPr>
                <w:b/>
                <w:szCs w:val="24"/>
              </w:rPr>
              <w:t>Rev No.</w:t>
            </w:r>
          </w:p>
        </w:tc>
        <w:tc>
          <w:tcPr>
            <w:tcW w:w="3832" w:type="dxa"/>
            <w:shd w:val="clear" w:color="auto" w:fill="BFBFBF" w:themeFill="background1" w:themeFillShade="BF"/>
          </w:tcPr>
          <w:p w14:paraId="7C4C2066" w14:textId="77777777" w:rsidR="00FE32A2" w:rsidRPr="008445BF" w:rsidRDefault="00560D94">
            <w:pPr>
              <w:jc w:val="left"/>
              <w:rPr>
                <w:b/>
                <w:szCs w:val="24"/>
              </w:rPr>
            </w:pPr>
            <w:r w:rsidRPr="008445BF">
              <w:rPr>
                <w:b/>
                <w:szCs w:val="24"/>
              </w:rPr>
              <w:t>Description</w:t>
            </w:r>
          </w:p>
        </w:tc>
        <w:tc>
          <w:tcPr>
            <w:tcW w:w="2140" w:type="dxa"/>
            <w:shd w:val="clear" w:color="auto" w:fill="BFBFBF" w:themeFill="background1" w:themeFillShade="BF"/>
          </w:tcPr>
          <w:p w14:paraId="0F83E451" w14:textId="77777777" w:rsidR="00FE32A2" w:rsidRPr="008445BF" w:rsidRDefault="00560D94">
            <w:pPr>
              <w:jc w:val="left"/>
              <w:rPr>
                <w:b/>
                <w:szCs w:val="24"/>
              </w:rPr>
            </w:pPr>
            <w:r w:rsidRPr="008445BF">
              <w:rPr>
                <w:b/>
                <w:szCs w:val="24"/>
              </w:rPr>
              <w:t xml:space="preserve"> By</w:t>
            </w:r>
          </w:p>
        </w:tc>
      </w:tr>
      <w:tr w:rsidR="00FE32A2" w:rsidRPr="008445BF" w14:paraId="31912868" w14:textId="77777777">
        <w:trPr>
          <w:trHeight w:val="506"/>
        </w:trPr>
        <w:tc>
          <w:tcPr>
            <w:tcW w:w="1553" w:type="dxa"/>
          </w:tcPr>
          <w:p w14:paraId="4BB5FEC8" w14:textId="246BDC18" w:rsidR="00FE32A2" w:rsidRPr="008445BF" w:rsidRDefault="00D4632A">
            <w:pPr>
              <w:jc w:val="left"/>
              <w:rPr>
                <w:sz w:val="20"/>
              </w:rPr>
            </w:pPr>
            <w:r w:rsidRPr="008445BF">
              <w:rPr>
                <w:sz w:val="20"/>
              </w:rPr>
              <w:t>2</w:t>
            </w:r>
            <w:r w:rsidR="00B559EC">
              <w:rPr>
                <w:sz w:val="20"/>
              </w:rPr>
              <w:t>9</w:t>
            </w:r>
            <w:r w:rsidR="00560D94" w:rsidRPr="008445BF">
              <w:rPr>
                <w:sz w:val="20"/>
              </w:rPr>
              <w:t>-</w:t>
            </w:r>
            <w:r w:rsidR="001A3937" w:rsidRPr="008445BF">
              <w:rPr>
                <w:sz w:val="20"/>
              </w:rPr>
              <w:t>A</w:t>
            </w:r>
            <w:r w:rsidR="00560D94" w:rsidRPr="008445BF">
              <w:rPr>
                <w:sz w:val="20"/>
              </w:rPr>
              <w:t>U</w:t>
            </w:r>
            <w:r w:rsidR="001A3937" w:rsidRPr="008445BF">
              <w:rPr>
                <w:sz w:val="20"/>
              </w:rPr>
              <w:t>G</w:t>
            </w:r>
            <w:r w:rsidR="00560D94" w:rsidRPr="008445BF">
              <w:rPr>
                <w:sz w:val="20"/>
              </w:rPr>
              <w:t>-19</w:t>
            </w:r>
          </w:p>
        </w:tc>
        <w:tc>
          <w:tcPr>
            <w:tcW w:w="997" w:type="dxa"/>
          </w:tcPr>
          <w:p w14:paraId="1FFC1666" w14:textId="77777777" w:rsidR="00FE32A2" w:rsidRPr="008445BF" w:rsidRDefault="00560D94">
            <w:pPr>
              <w:jc w:val="left"/>
              <w:rPr>
                <w:sz w:val="20"/>
              </w:rPr>
            </w:pPr>
            <w:r w:rsidRPr="008445BF">
              <w:rPr>
                <w:sz w:val="20"/>
              </w:rPr>
              <w:t>V1.0</w:t>
            </w:r>
          </w:p>
        </w:tc>
        <w:tc>
          <w:tcPr>
            <w:tcW w:w="3832" w:type="dxa"/>
          </w:tcPr>
          <w:p w14:paraId="24F4156F" w14:textId="77777777" w:rsidR="00FE32A2" w:rsidRPr="008445BF" w:rsidRDefault="00560D94">
            <w:pPr>
              <w:jc w:val="left"/>
              <w:rPr>
                <w:sz w:val="20"/>
              </w:rPr>
            </w:pPr>
            <w:r w:rsidRPr="008445BF">
              <w:rPr>
                <w:sz w:val="20"/>
              </w:rPr>
              <w:t xml:space="preserve">First Release </w:t>
            </w:r>
          </w:p>
        </w:tc>
        <w:tc>
          <w:tcPr>
            <w:tcW w:w="2140" w:type="dxa"/>
          </w:tcPr>
          <w:p w14:paraId="42E6F6A6" w14:textId="5BF6E100" w:rsidR="00291D14" w:rsidRPr="008445BF" w:rsidRDefault="00291D14">
            <w:pPr>
              <w:jc w:val="left"/>
              <w:rPr>
                <w:sz w:val="20"/>
              </w:rPr>
            </w:pPr>
            <w:r w:rsidRPr="008445BF">
              <w:rPr>
                <w:sz w:val="20"/>
              </w:rPr>
              <w:t>Perumal S, Sumit Ranjan, Vignesh Babu, Shekhar Saini, Abhishek Kumar Singh, Chetan Singh Rajput</w:t>
            </w:r>
          </w:p>
        </w:tc>
      </w:tr>
      <w:tr w:rsidR="00FE32A2" w:rsidRPr="008445BF" w14:paraId="7B3F31F4" w14:textId="77777777">
        <w:tc>
          <w:tcPr>
            <w:tcW w:w="1553" w:type="dxa"/>
          </w:tcPr>
          <w:p w14:paraId="28C7D90D" w14:textId="72A0F9F1" w:rsidR="00FE32A2" w:rsidRPr="008445BF" w:rsidRDefault="00A95ABB">
            <w:pPr>
              <w:jc w:val="left"/>
              <w:rPr>
                <w:sz w:val="20"/>
              </w:rPr>
            </w:pPr>
            <w:r>
              <w:rPr>
                <w:sz w:val="20"/>
              </w:rPr>
              <w:t>2</w:t>
            </w:r>
            <w:r w:rsidR="00A163A8">
              <w:rPr>
                <w:sz w:val="20"/>
              </w:rPr>
              <w:t>8</w:t>
            </w:r>
            <w:r>
              <w:rPr>
                <w:sz w:val="20"/>
              </w:rPr>
              <w:t>-MAY-20</w:t>
            </w:r>
          </w:p>
        </w:tc>
        <w:tc>
          <w:tcPr>
            <w:tcW w:w="997" w:type="dxa"/>
          </w:tcPr>
          <w:p w14:paraId="15DE9534" w14:textId="0D785417" w:rsidR="00FE32A2" w:rsidRPr="008445BF" w:rsidRDefault="00187D99">
            <w:pPr>
              <w:jc w:val="left"/>
              <w:rPr>
                <w:sz w:val="20"/>
              </w:rPr>
            </w:pPr>
            <w:r>
              <w:rPr>
                <w:sz w:val="20"/>
              </w:rPr>
              <w:t>V1.1</w:t>
            </w:r>
          </w:p>
        </w:tc>
        <w:tc>
          <w:tcPr>
            <w:tcW w:w="3832" w:type="dxa"/>
          </w:tcPr>
          <w:p w14:paraId="170E9853" w14:textId="062C937E" w:rsidR="00FE32A2" w:rsidRPr="008445BF" w:rsidRDefault="00187D99">
            <w:pPr>
              <w:jc w:val="left"/>
              <w:rPr>
                <w:sz w:val="20"/>
              </w:rPr>
            </w:pPr>
            <w:r>
              <w:rPr>
                <w:sz w:val="20"/>
              </w:rPr>
              <w:t xml:space="preserve">Removed </w:t>
            </w:r>
            <w:proofErr w:type="spellStart"/>
            <w:r>
              <w:rPr>
                <w:sz w:val="20"/>
              </w:rPr>
              <w:t>CoE</w:t>
            </w:r>
            <w:proofErr w:type="spellEnd"/>
            <w:r>
              <w:rPr>
                <w:sz w:val="20"/>
              </w:rPr>
              <w:t xml:space="preserve"> reference &amp; Included SME Reference in Signoff Section</w:t>
            </w:r>
          </w:p>
        </w:tc>
        <w:tc>
          <w:tcPr>
            <w:tcW w:w="2140" w:type="dxa"/>
          </w:tcPr>
          <w:p w14:paraId="25F676FB" w14:textId="789A40E3" w:rsidR="00FE32A2" w:rsidRPr="008445BF" w:rsidRDefault="00187D99">
            <w:pPr>
              <w:jc w:val="left"/>
              <w:rPr>
                <w:sz w:val="20"/>
              </w:rPr>
            </w:pPr>
            <w:r>
              <w:rPr>
                <w:sz w:val="20"/>
              </w:rPr>
              <w:t>Somnath Shenoy</w:t>
            </w:r>
          </w:p>
        </w:tc>
      </w:tr>
    </w:tbl>
    <w:p w14:paraId="426C5560" w14:textId="77777777" w:rsidR="00FE32A2" w:rsidRPr="008445BF" w:rsidRDefault="00FE32A2"/>
    <w:p w14:paraId="511427E7" w14:textId="77777777" w:rsidR="00FE32A2" w:rsidRPr="008445BF" w:rsidRDefault="00FE32A2">
      <w:pPr>
        <w:rPr>
          <w:sz w:val="32"/>
          <w:szCs w:val="32"/>
        </w:rPr>
      </w:pPr>
    </w:p>
    <w:p w14:paraId="0D4BB591" w14:textId="77777777" w:rsidR="00FE32A2" w:rsidRPr="008445BF" w:rsidRDefault="00FE32A2"/>
    <w:p w14:paraId="2C813DB0" w14:textId="77777777" w:rsidR="00FE32A2" w:rsidRPr="008445BF" w:rsidRDefault="00FE32A2">
      <w:pPr>
        <w:pStyle w:val="Subtitle"/>
        <w:ind w:left="0"/>
        <w:jc w:val="both"/>
      </w:pPr>
    </w:p>
    <w:p w14:paraId="752863BF" w14:textId="77777777" w:rsidR="00FE32A2" w:rsidRPr="008445BF" w:rsidRDefault="00FE32A2">
      <w:pPr>
        <w:sectPr w:rsidR="00FE32A2" w:rsidRPr="008445BF">
          <w:headerReference w:type="default" r:id="rId10"/>
          <w:footerReference w:type="default" r:id="rId11"/>
          <w:pgSz w:w="11906" w:h="16838"/>
          <w:pgMar w:top="1440" w:right="1800" w:bottom="1440" w:left="1800"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pPr>
    </w:p>
    <w:p w14:paraId="29879C49" w14:textId="77777777" w:rsidR="00FE32A2" w:rsidRPr="008445BF" w:rsidRDefault="00560D94">
      <w:r w:rsidRPr="008445BF">
        <w:rPr>
          <w:noProof/>
          <w:lang w:val="en-IN" w:eastAsia="en-IN"/>
        </w:rPr>
        <w:lastRenderedPageBreak/>
        <w:drawing>
          <wp:inline distT="0" distB="0" distL="0" distR="0" wp14:anchorId="69FC93E9" wp14:editId="19C34F27">
            <wp:extent cx="2489835" cy="879475"/>
            <wp:effectExtent l="0" t="0" r="0" b="0"/>
            <wp:docPr id="3" name="Picture 3"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28366C6" w14:textId="77777777" w:rsidR="00FE32A2" w:rsidRPr="008445BF" w:rsidRDefault="00FE32A2"/>
    <w:p w14:paraId="160A93FF" w14:textId="77777777" w:rsidR="00FE32A2" w:rsidRPr="008445BF" w:rsidRDefault="00FE32A2"/>
    <w:p w14:paraId="2EDC5DDA" w14:textId="77777777" w:rsidR="00FE32A2" w:rsidRPr="008445BF" w:rsidRDefault="00FE32A2"/>
    <w:p w14:paraId="57094138" w14:textId="77777777" w:rsidR="00FE32A2" w:rsidRPr="008445BF" w:rsidRDefault="00FE32A2"/>
    <w:p w14:paraId="1917F70F" w14:textId="77777777" w:rsidR="00FE32A2" w:rsidRPr="008445BF" w:rsidRDefault="00FE32A2">
      <w:pPr>
        <w:spacing w:after="160"/>
        <w:jc w:val="left"/>
      </w:pPr>
    </w:p>
    <w:p w14:paraId="476DBBA3" w14:textId="77777777" w:rsidR="00FE32A2" w:rsidRPr="008445BF" w:rsidRDefault="00FE32A2">
      <w:pPr>
        <w:spacing w:after="160"/>
        <w:jc w:val="left"/>
      </w:pPr>
    </w:p>
    <w:p w14:paraId="57C4371A" w14:textId="77777777" w:rsidR="00FE32A2" w:rsidRPr="008445BF" w:rsidRDefault="00FE32A2">
      <w:pPr>
        <w:spacing w:after="160"/>
        <w:jc w:val="left"/>
      </w:pPr>
    </w:p>
    <w:p w14:paraId="1D82C6F3" w14:textId="77777777" w:rsidR="00FE32A2" w:rsidRPr="008445BF" w:rsidRDefault="00FE32A2">
      <w:pPr>
        <w:spacing w:after="160"/>
        <w:jc w:val="left"/>
      </w:pPr>
    </w:p>
    <w:p w14:paraId="3D171E56" w14:textId="77777777" w:rsidR="00FE32A2" w:rsidRPr="008445BF" w:rsidRDefault="00FE32A2">
      <w:pPr>
        <w:spacing w:after="160"/>
        <w:jc w:val="left"/>
      </w:pPr>
    </w:p>
    <w:p w14:paraId="3AF39CB7" w14:textId="77777777" w:rsidR="00FE32A2" w:rsidRPr="008445BF" w:rsidRDefault="00FE32A2"/>
    <w:p w14:paraId="2ECFD94B" w14:textId="15B279C0" w:rsidR="00FE32A2" w:rsidRPr="008445BF" w:rsidRDefault="00291D14">
      <w:pPr>
        <w:pStyle w:val="Subtitle"/>
        <w:pBdr>
          <w:bottom w:val="single" w:sz="4" w:space="1" w:color="auto"/>
        </w:pBdr>
        <w:rPr>
          <w:i w:val="0"/>
          <w:iCs w:val="0"/>
          <w:color w:val="0070C0"/>
          <w:sz w:val="44"/>
          <w:szCs w:val="44"/>
        </w:rPr>
      </w:pPr>
      <w:r w:rsidRPr="008445BF">
        <w:rPr>
          <w:i w:val="0"/>
          <w:iCs w:val="0"/>
          <w:color w:val="0070C0"/>
          <w:sz w:val="44"/>
          <w:szCs w:val="44"/>
        </w:rPr>
        <w:t>Hardware</w:t>
      </w:r>
      <w:r w:rsidR="00560D94" w:rsidRPr="008445BF">
        <w:rPr>
          <w:i w:val="0"/>
          <w:iCs w:val="0"/>
          <w:color w:val="0070C0"/>
          <w:sz w:val="44"/>
          <w:szCs w:val="44"/>
        </w:rPr>
        <w:t xml:space="preserve"> </w:t>
      </w:r>
      <w:r w:rsidR="001A3937" w:rsidRPr="008445BF">
        <w:rPr>
          <w:i w:val="0"/>
          <w:iCs w:val="0"/>
          <w:color w:val="0070C0"/>
          <w:sz w:val="44"/>
          <w:szCs w:val="44"/>
        </w:rPr>
        <w:t>Design</w:t>
      </w:r>
      <w:r w:rsidR="00560D94" w:rsidRPr="008445BF">
        <w:rPr>
          <w:i w:val="0"/>
          <w:iCs w:val="0"/>
          <w:color w:val="0070C0"/>
          <w:sz w:val="44"/>
          <w:szCs w:val="44"/>
        </w:rPr>
        <w:t xml:space="preserve"> Document (</w:t>
      </w:r>
      <w:r w:rsidRPr="008445BF">
        <w:rPr>
          <w:i w:val="0"/>
          <w:iCs w:val="0"/>
          <w:color w:val="0070C0"/>
          <w:sz w:val="44"/>
          <w:szCs w:val="44"/>
        </w:rPr>
        <w:t>H</w:t>
      </w:r>
      <w:r w:rsidR="001A3937" w:rsidRPr="008445BF">
        <w:rPr>
          <w:i w:val="0"/>
          <w:iCs w:val="0"/>
          <w:color w:val="0070C0"/>
          <w:sz w:val="44"/>
          <w:szCs w:val="44"/>
        </w:rPr>
        <w:t>D</w:t>
      </w:r>
      <w:r w:rsidR="00560D94" w:rsidRPr="008445BF">
        <w:rPr>
          <w:i w:val="0"/>
          <w:iCs w:val="0"/>
          <w:color w:val="0070C0"/>
          <w:sz w:val="44"/>
          <w:szCs w:val="44"/>
        </w:rPr>
        <w:t>D)</w:t>
      </w:r>
    </w:p>
    <w:p w14:paraId="76CFF0A7" w14:textId="77777777" w:rsidR="00FE32A2" w:rsidRPr="008445BF" w:rsidRDefault="00FE32A2">
      <w:pPr>
        <w:spacing w:after="0"/>
        <w:jc w:val="center"/>
        <w:rPr>
          <w:rFonts w:eastAsia="SimSun"/>
          <w:b/>
          <w:color w:val="0070C0"/>
          <w:spacing w:val="15"/>
          <w:szCs w:val="24"/>
        </w:rPr>
      </w:pPr>
    </w:p>
    <w:p w14:paraId="225031C7" w14:textId="77777777" w:rsidR="00FE32A2" w:rsidRPr="008445BF" w:rsidRDefault="00FE32A2">
      <w:pPr>
        <w:rPr>
          <w:rFonts w:eastAsia="SimSun"/>
          <w:b/>
          <w:color w:val="0070C0"/>
          <w:spacing w:val="15"/>
          <w:sz w:val="32"/>
          <w:szCs w:val="32"/>
        </w:rPr>
      </w:pPr>
    </w:p>
    <w:tbl>
      <w:tblPr>
        <w:tblStyle w:val="GridTable1Light1"/>
        <w:tblW w:w="7650" w:type="dxa"/>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528"/>
      </w:tblGrid>
      <w:tr w:rsidR="00FE32A2" w:rsidRPr="008445BF" w14:paraId="686AA235" w14:textId="77777777" w:rsidTr="00F61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bottom w:val="none" w:sz="0" w:space="0" w:color="auto"/>
            </w:tcBorders>
            <w:shd w:val="clear" w:color="auto" w:fill="BFBFBF" w:themeFill="background1" w:themeFillShade="BF"/>
          </w:tcPr>
          <w:p w14:paraId="7992638D" w14:textId="77777777" w:rsidR="00FE32A2" w:rsidRPr="008445BF" w:rsidRDefault="00560D94">
            <w:pPr>
              <w:spacing w:before="40" w:after="40"/>
              <w:jc w:val="left"/>
              <w:rPr>
                <w:bCs w:val="0"/>
                <w:szCs w:val="24"/>
              </w:rPr>
            </w:pPr>
            <w:r w:rsidRPr="008445BF">
              <w:rPr>
                <w:szCs w:val="24"/>
              </w:rPr>
              <w:t>Project Code</w:t>
            </w:r>
          </w:p>
        </w:tc>
        <w:tc>
          <w:tcPr>
            <w:tcW w:w="5528" w:type="dxa"/>
            <w:tcBorders>
              <w:bottom w:val="none" w:sz="0" w:space="0" w:color="auto"/>
            </w:tcBorders>
          </w:tcPr>
          <w:p w14:paraId="00020446" w14:textId="77777777" w:rsidR="00FE32A2" w:rsidRPr="008445BF" w:rsidRDefault="00560D94">
            <w:pPr>
              <w:spacing w:before="40" w:after="40"/>
              <w:jc w:val="left"/>
              <w:cnfStyle w:val="100000000000" w:firstRow="1" w:lastRow="0" w:firstColumn="0" w:lastColumn="0" w:oddVBand="0" w:evenVBand="0" w:oddHBand="0" w:evenHBand="0" w:firstRowFirstColumn="0" w:firstRowLastColumn="0" w:lastRowFirstColumn="0" w:lastRowLastColumn="0"/>
              <w:rPr>
                <w:color w:val="4F81BD" w:themeColor="accent1"/>
                <w:szCs w:val="24"/>
              </w:rPr>
            </w:pPr>
            <w:r w:rsidRPr="008445BF">
              <w:rPr>
                <w:color w:val="4F81BD" w:themeColor="accent1"/>
                <w:szCs w:val="24"/>
              </w:rPr>
              <w:t>&lt;CCCC_PPPP&gt;</w:t>
            </w:r>
          </w:p>
        </w:tc>
      </w:tr>
      <w:tr w:rsidR="00FE32A2" w:rsidRPr="008445BF" w14:paraId="07A834E9" w14:textId="77777777" w:rsidTr="00F61E60">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tcPr>
          <w:p w14:paraId="5DDDAE9C" w14:textId="77777777" w:rsidR="00FE32A2" w:rsidRPr="008445BF" w:rsidRDefault="00560D94">
            <w:pPr>
              <w:spacing w:before="40" w:after="40"/>
              <w:jc w:val="left"/>
              <w:rPr>
                <w:b w:val="0"/>
                <w:bCs w:val="0"/>
                <w:szCs w:val="24"/>
              </w:rPr>
            </w:pPr>
            <w:r w:rsidRPr="008445BF">
              <w:rPr>
                <w:szCs w:val="24"/>
              </w:rPr>
              <w:t>Project Name</w:t>
            </w:r>
          </w:p>
        </w:tc>
        <w:tc>
          <w:tcPr>
            <w:tcW w:w="5528" w:type="dxa"/>
          </w:tcPr>
          <w:p w14:paraId="1C8078D5" w14:textId="77777777" w:rsidR="00FE32A2" w:rsidRPr="008445BF" w:rsidRDefault="00560D94">
            <w:pPr>
              <w:spacing w:before="40" w:after="40"/>
              <w:jc w:val="left"/>
              <w:cnfStyle w:val="000000000000" w:firstRow="0" w:lastRow="0" w:firstColumn="0" w:lastColumn="0" w:oddVBand="0" w:evenVBand="0" w:oddHBand="0" w:evenHBand="0" w:firstRowFirstColumn="0" w:firstRowLastColumn="0" w:lastRowFirstColumn="0" w:lastRowLastColumn="0"/>
              <w:rPr>
                <w:b/>
                <w:bCs/>
                <w:color w:val="4F81BD" w:themeColor="accent1"/>
                <w:szCs w:val="24"/>
              </w:rPr>
            </w:pPr>
            <w:r w:rsidRPr="008445BF">
              <w:rPr>
                <w:b/>
                <w:bCs/>
                <w:color w:val="4F81BD" w:themeColor="accent1"/>
                <w:szCs w:val="24"/>
              </w:rPr>
              <w:t>&lt;Project Name&gt;</w:t>
            </w:r>
          </w:p>
        </w:tc>
      </w:tr>
      <w:tr w:rsidR="00FE32A2" w:rsidRPr="008445BF" w14:paraId="0C12409C" w14:textId="77777777" w:rsidTr="00F61E60">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tcPr>
          <w:p w14:paraId="5B028497" w14:textId="77777777" w:rsidR="00FE32A2" w:rsidRPr="008445BF" w:rsidRDefault="00560D94">
            <w:pPr>
              <w:spacing w:before="40" w:after="40"/>
              <w:jc w:val="left"/>
              <w:rPr>
                <w:b w:val="0"/>
                <w:bCs w:val="0"/>
                <w:szCs w:val="24"/>
              </w:rPr>
            </w:pPr>
            <w:r w:rsidRPr="008445BF">
              <w:rPr>
                <w:szCs w:val="24"/>
              </w:rPr>
              <w:t>Revision</w:t>
            </w:r>
          </w:p>
        </w:tc>
        <w:tc>
          <w:tcPr>
            <w:tcW w:w="5528" w:type="dxa"/>
          </w:tcPr>
          <w:p w14:paraId="0AA58CAB" w14:textId="77777777" w:rsidR="00FE32A2" w:rsidRPr="008445BF" w:rsidRDefault="00560D94">
            <w:pPr>
              <w:spacing w:before="40" w:after="40"/>
              <w:jc w:val="left"/>
              <w:cnfStyle w:val="000000000000" w:firstRow="0" w:lastRow="0" w:firstColumn="0" w:lastColumn="0" w:oddVBand="0" w:evenVBand="0" w:oddHBand="0" w:evenHBand="0" w:firstRowFirstColumn="0" w:firstRowLastColumn="0" w:lastRowFirstColumn="0" w:lastRowLastColumn="0"/>
              <w:rPr>
                <w:b/>
                <w:bCs/>
                <w:color w:val="4F81BD" w:themeColor="accent1"/>
                <w:szCs w:val="24"/>
              </w:rPr>
            </w:pPr>
            <w:r w:rsidRPr="008445BF">
              <w:rPr>
                <w:b/>
                <w:bCs/>
                <w:color w:val="4F81BD" w:themeColor="accent1"/>
                <w:szCs w:val="24"/>
              </w:rPr>
              <w:t>&lt;Current Revision Number&gt;</w:t>
            </w:r>
          </w:p>
        </w:tc>
      </w:tr>
      <w:tr w:rsidR="00FE32A2" w:rsidRPr="008445BF" w14:paraId="1B7DCF9E" w14:textId="77777777" w:rsidTr="00F61E60">
        <w:tc>
          <w:tcPr>
            <w:cnfStyle w:val="001000000000" w:firstRow="0" w:lastRow="0" w:firstColumn="1" w:lastColumn="0" w:oddVBand="0" w:evenVBand="0" w:oddHBand="0" w:evenHBand="0" w:firstRowFirstColumn="0" w:firstRowLastColumn="0" w:lastRowFirstColumn="0" w:lastRowLastColumn="0"/>
            <w:tcW w:w="2122" w:type="dxa"/>
            <w:shd w:val="clear" w:color="auto" w:fill="BFBFBF" w:themeFill="background1" w:themeFillShade="BF"/>
          </w:tcPr>
          <w:p w14:paraId="334554E6" w14:textId="77777777" w:rsidR="00FE32A2" w:rsidRPr="008445BF" w:rsidRDefault="00560D94">
            <w:pPr>
              <w:spacing w:before="40" w:after="40"/>
              <w:jc w:val="left"/>
              <w:rPr>
                <w:b w:val="0"/>
                <w:bCs w:val="0"/>
                <w:szCs w:val="24"/>
              </w:rPr>
            </w:pPr>
            <w:r w:rsidRPr="008445BF">
              <w:rPr>
                <w:szCs w:val="24"/>
              </w:rPr>
              <w:t>Date</w:t>
            </w:r>
          </w:p>
        </w:tc>
        <w:tc>
          <w:tcPr>
            <w:tcW w:w="5528" w:type="dxa"/>
          </w:tcPr>
          <w:p w14:paraId="05D6C630" w14:textId="77777777" w:rsidR="00FE32A2" w:rsidRPr="008445BF" w:rsidRDefault="00560D94">
            <w:pPr>
              <w:spacing w:before="40" w:after="40"/>
              <w:jc w:val="left"/>
              <w:cnfStyle w:val="000000000000" w:firstRow="0" w:lastRow="0" w:firstColumn="0" w:lastColumn="0" w:oddVBand="0" w:evenVBand="0" w:oddHBand="0" w:evenHBand="0" w:firstRowFirstColumn="0" w:firstRowLastColumn="0" w:lastRowFirstColumn="0" w:lastRowLastColumn="0"/>
              <w:rPr>
                <w:b/>
                <w:bCs/>
                <w:color w:val="4F81BD" w:themeColor="accent1"/>
                <w:szCs w:val="24"/>
              </w:rPr>
            </w:pPr>
            <w:r w:rsidRPr="008445BF">
              <w:rPr>
                <w:b/>
                <w:bCs/>
                <w:color w:val="4F81BD" w:themeColor="accent1"/>
                <w:szCs w:val="24"/>
              </w:rPr>
              <w:t>&lt;Date of Release&gt;</w:t>
            </w:r>
          </w:p>
        </w:tc>
      </w:tr>
    </w:tbl>
    <w:p w14:paraId="4492B25F" w14:textId="77777777" w:rsidR="00FE32A2" w:rsidRPr="008445BF" w:rsidRDefault="00FE32A2">
      <w:pPr>
        <w:rPr>
          <w:rFonts w:eastAsia="SimSun"/>
          <w:b/>
          <w:color w:val="0070C0"/>
          <w:spacing w:val="15"/>
          <w:sz w:val="32"/>
          <w:szCs w:val="32"/>
        </w:rPr>
      </w:pPr>
    </w:p>
    <w:p w14:paraId="4AD1B569" w14:textId="77777777" w:rsidR="00FE32A2" w:rsidRPr="008445BF" w:rsidRDefault="00FE32A2"/>
    <w:p w14:paraId="6A29613F" w14:textId="77777777" w:rsidR="00FE32A2" w:rsidRPr="008445BF" w:rsidRDefault="00560D94">
      <w:pPr>
        <w:jc w:val="left"/>
      </w:pPr>
      <w:r w:rsidRPr="008445BF">
        <w:br w:type="page"/>
      </w:r>
    </w:p>
    <w:p w14:paraId="5084A180" w14:textId="77777777" w:rsidR="00FE32A2" w:rsidRPr="008445BF" w:rsidRDefault="00FE32A2">
      <w:pPr>
        <w:jc w:val="left"/>
      </w:pPr>
    </w:p>
    <w:p w14:paraId="0B348FC2" w14:textId="77777777" w:rsidR="00FE32A2" w:rsidRPr="008445BF" w:rsidRDefault="00560D94">
      <w:pPr>
        <w:jc w:val="left"/>
        <w:rPr>
          <w:b/>
          <w:bCs/>
          <w:sz w:val="28"/>
          <w:szCs w:val="24"/>
        </w:rPr>
      </w:pPr>
      <w:r w:rsidRPr="008445BF">
        <w:rPr>
          <w:b/>
          <w:bCs/>
          <w:sz w:val="28"/>
          <w:szCs w:val="24"/>
        </w:rPr>
        <w:t>Revision History</w:t>
      </w:r>
    </w:p>
    <w:tbl>
      <w:tblPr>
        <w:tblpPr w:leftFromText="180" w:rightFromText="180" w:vertAnchor="text" w:horzAnchor="margin" w:tblpXSpec="center" w:tblpY="353"/>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156"/>
        <w:gridCol w:w="2246"/>
        <w:gridCol w:w="1276"/>
        <w:gridCol w:w="1451"/>
        <w:gridCol w:w="1526"/>
      </w:tblGrid>
      <w:tr w:rsidR="00FE32A2" w:rsidRPr="008445BF" w14:paraId="59B9EACC" w14:textId="77777777" w:rsidTr="006A75B3">
        <w:trPr>
          <w:trHeight w:val="933"/>
          <w:tblHeader/>
        </w:trPr>
        <w:tc>
          <w:tcPr>
            <w:tcW w:w="1129" w:type="dxa"/>
            <w:shd w:val="clear" w:color="auto" w:fill="BFBFBF" w:themeFill="background1" w:themeFillShade="BF"/>
          </w:tcPr>
          <w:p w14:paraId="7A7BBA4C" w14:textId="77777777" w:rsidR="00FE32A2" w:rsidRPr="008445BF" w:rsidRDefault="00560D94">
            <w:pPr>
              <w:jc w:val="left"/>
              <w:rPr>
                <w:b/>
                <w:szCs w:val="24"/>
              </w:rPr>
            </w:pPr>
            <w:r w:rsidRPr="008445BF">
              <w:rPr>
                <w:b/>
                <w:szCs w:val="24"/>
              </w:rPr>
              <w:t>Date</w:t>
            </w:r>
          </w:p>
        </w:tc>
        <w:tc>
          <w:tcPr>
            <w:tcW w:w="1156" w:type="dxa"/>
            <w:shd w:val="clear" w:color="auto" w:fill="BFBFBF" w:themeFill="background1" w:themeFillShade="BF"/>
          </w:tcPr>
          <w:p w14:paraId="77A6F7FB" w14:textId="77777777" w:rsidR="00FE32A2" w:rsidRPr="008445BF" w:rsidRDefault="00560D94">
            <w:pPr>
              <w:jc w:val="left"/>
              <w:rPr>
                <w:b/>
                <w:szCs w:val="24"/>
              </w:rPr>
            </w:pPr>
            <w:r w:rsidRPr="008445BF">
              <w:rPr>
                <w:b/>
                <w:szCs w:val="24"/>
              </w:rPr>
              <w:t>Revision No.</w:t>
            </w:r>
          </w:p>
        </w:tc>
        <w:tc>
          <w:tcPr>
            <w:tcW w:w="2246" w:type="dxa"/>
            <w:shd w:val="clear" w:color="auto" w:fill="BFBFBF" w:themeFill="background1" w:themeFillShade="BF"/>
          </w:tcPr>
          <w:p w14:paraId="5B845A7C" w14:textId="77777777" w:rsidR="00FE32A2" w:rsidRPr="008445BF" w:rsidRDefault="00560D94">
            <w:pPr>
              <w:jc w:val="left"/>
              <w:rPr>
                <w:b/>
                <w:szCs w:val="24"/>
              </w:rPr>
            </w:pPr>
            <w:r w:rsidRPr="008445BF">
              <w:rPr>
                <w:b/>
                <w:szCs w:val="24"/>
              </w:rPr>
              <w:t>Description</w:t>
            </w:r>
          </w:p>
        </w:tc>
        <w:tc>
          <w:tcPr>
            <w:tcW w:w="1276" w:type="dxa"/>
            <w:shd w:val="clear" w:color="auto" w:fill="BFBFBF" w:themeFill="background1" w:themeFillShade="BF"/>
          </w:tcPr>
          <w:p w14:paraId="7F901C16" w14:textId="77777777" w:rsidR="00FE32A2" w:rsidRPr="008445BF" w:rsidRDefault="00560D94">
            <w:pPr>
              <w:jc w:val="left"/>
              <w:rPr>
                <w:b/>
                <w:szCs w:val="24"/>
              </w:rPr>
            </w:pPr>
            <w:r w:rsidRPr="008445BF">
              <w:rPr>
                <w:b/>
                <w:szCs w:val="24"/>
              </w:rPr>
              <w:t>Prepared/Revised By</w:t>
            </w:r>
          </w:p>
        </w:tc>
        <w:tc>
          <w:tcPr>
            <w:tcW w:w="1451" w:type="dxa"/>
            <w:shd w:val="clear" w:color="auto" w:fill="BFBFBF" w:themeFill="background1" w:themeFillShade="BF"/>
          </w:tcPr>
          <w:p w14:paraId="56927E6A" w14:textId="77777777" w:rsidR="00FE32A2" w:rsidRPr="008445BF" w:rsidRDefault="00560D94">
            <w:pPr>
              <w:jc w:val="left"/>
              <w:rPr>
                <w:b/>
                <w:szCs w:val="24"/>
              </w:rPr>
            </w:pPr>
            <w:r w:rsidRPr="008445BF">
              <w:rPr>
                <w:b/>
                <w:szCs w:val="24"/>
              </w:rPr>
              <w:t>Reviewed By</w:t>
            </w:r>
          </w:p>
        </w:tc>
        <w:tc>
          <w:tcPr>
            <w:tcW w:w="1526" w:type="dxa"/>
            <w:shd w:val="clear" w:color="auto" w:fill="BFBFBF" w:themeFill="background1" w:themeFillShade="BF"/>
          </w:tcPr>
          <w:p w14:paraId="4D087D40" w14:textId="77777777" w:rsidR="00FE32A2" w:rsidRPr="008445BF" w:rsidRDefault="00560D94">
            <w:pPr>
              <w:jc w:val="left"/>
              <w:rPr>
                <w:b/>
                <w:szCs w:val="24"/>
              </w:rPr>
            </w:pPr>
            <w:r w:rsidRPr="008445BF">
              <w:rPr>
                <w:b/>
                <w:szCs w:val="24"/>
              </w:rPr>
              <w:t>Approved By</w:t>
            </w:r>
          </w:p>
        </w:tc>
      </w:tr>
      <w:tr w:rsidR="00FE32A2" w:rsidRPr="008445BF" w14:paraId="0A309FEE" w14:textId="77777777">
        <w:tc>
          <w:tcPr>
            <w:tcW w:w="1129" w:type="dxa"/>
          </w:tcPr>
          <w:p w14:paraId="4C717930" w14:textId="77777777" w:rsidR="00FE32A2" w:rsidRPr="008445BF" w:rsidRDefault="00FE32A2">
            <w:pPr>
              <w:jc w:val="left"/>
              <w:rPr>
                <w:sz w:val="20"/>
              </w:rPr>
            </w:pPr>
          </w:p>
        </w:tc>
        <w:tc>
          <w:tcPr>
            <w:tcW w:w="1156" w:type="dxa"/>
          </w:tcPr>
          <w:p w14:paraId="3843018D" w14:textId="77777777" w:rsidR="00FE32A2" w:rsidRPr="008445BF" w:rsidRDefault="00FE32A2">
            <w:pPr>
              <w:jc w:val="left"/>
              <w:rPr>
                <w:sz w:val="20"/>
              </w:rPr>
            </w:pPr>
          </w:p>
        </w:tc>
        <w:tc>
          <w:tcPr>
            <w:tcW w:w="2246" w:type="dxa"/>
          </w:tcPr>
          <w:p w14:paraId="7D9F5343" w14:textId="77777777" w:rsidR="00FE32A2" w:rsidRPr="008445BF" w:rsidRDefault="00FE32A2">
            <w:pPr>
              <w:jc w:val="left"/>
              <w:rPr>
                <w:sz w:val="20"/>
              </w:rPr>
            </w:pPr>
          </w:p>
        </w:tc>
        <w:tc>
          <w:tcPr>
            <w:tcW w:w="1276" w:type="dxa"/>
          </w:tcPr>
          <w:p w14:paraId="644A37C2" w14:textId="77777777" w:rsidR="00FE32A2" w:rsidRPr="008445BF" w:rsidRDefault="00FE32A2">
            <w:pPr>
              <w:jc w:val="left"/>
              <w:rPr>
                <w:sz w:val="20"/>
              </w:rPr>
            </w:pPr>
          </w:p>
        </w:tc>
        <w:tc>
          <w:tcPr>
            <w:tcW w:w="1451" w:type="dxa"/>
          </w:tcPr>
          <w:p w14:paraId="0E4A0896" w14:textId="77777777" w:rsidR="00FE32A2" w:rsidRPr="008445BF" w:rsidRDefault="00FE32A2">
            <w:pPr>
              <w:jc w:val="left"/>
              <w:rPr>
                <w:sz w:val="20"/>
              </w:rPr>
            </w:pPr>
          </w:p>
        </w:tc>
        <w:tc>
          <w:tcPr>
            <w:tcW w:w="1526" w:type="dxa"/>
          </w:tcPr>
          <w:p w14:paraId="493826AD" w14:textId="77777777" w:rsidR="00FE32A2" w:rsidRPr="008445BF" w:rsidRDefault="00FE32A2">
            <w:pPr>
              <w:jc w:val="left"/>
              <w:rPr>
                <w:sz w:val="20"/>
              </w:rPr>
            </w:pPr>
          </w:p>
        </w:tc>
      </w:tr>
      <w:tr w:rsidR="00FE32A2" w:rsidRPr="008445BF" w14:paraId="30FE024F" w14:textId="77777777">
        <w:tc>
          <w:tcPr>
            <w:tcW w:w="1129" w:type="dxa"/>
          </w:tcPr>
          <w:p w14:paraId="06742237" w14:textId="77777777" w:rsidR="00FE32A2" w:rsidRPr="008445BF" w:rsidRDefault="00FE32A2">
            <w:pPr>
              <w:jc w:val="left"/>
              <w:rPr>
                <w:sz w:val="20"/>
              </w:rPr>
            </w:pPr>
          </w:p>
        </w:tc>
        <w:tc>
          <w:tcPr>
            <w:tcW w:w="1156" w:type="dxa"/>
          </w:tcPr>
          <w:p w14:paraId="305146A9" w14:textId="77777777" w:rsidR="00FE32A2" w:rsidRPr="008445BF" w:rsidRDefault="00FE32A2">
            <w:pPr>
              <w:jc w:val="left"/>
              <w:rPr>
                <w:sz w:val="20"/>
              </w:rPr>
            </w:pPr>
          </w:p>
        </w:tc>
        <w:tc>
          <w:tcPr>
            <w:tcW w:w="2246" w:type="dxa"/>
          </w:tcPr>
          <w:p w14:paraId="3910A174" w14:textId="77777777" w:rsidR="00FE32A2" w:rsidRPr="008445BF" w:rsidRDefault="00FE32A2">
            <w:pPr>
              <w:jc w:val="left"/>
              <w:rPr>
                <w:sz w:val="20"/>
              </w:rPr>
            </w:pPr>
          </w:p>
        </w:tc>
        <w:tc>
          <w:tcPr>
            <w:tcW w:w="1276" w:type="dxa"/>
          </w:tcPr>
          <w:p w14:paraId="4E0EB3BC" w14:textId="77777777" w:rsidR="00FE32A2" w:rsidRPr="008445BF" w:rsidRDefault="00FE32A2">
            <w:pPr>
              <w:jc w:val="left"/>
              <w:rPr>
                <w:sz w:val="20"/>
              </w:rPr>
            </w:pPr>
          </w:p>
        </w:tc>
        <w:tc>
          <w:tcPr>
            <w:tcW w:w="1451" w:type="dxa"/>
          </w:tcPr>
          <w:p w14:paraId="25120FE9" w14:textId="77777777" w:rsidR="00FE32A2" w:rsidRPr="008445BF" w:rsidRDefault="00FE32A2">
            <w:pPr>
              <w:jc w:val="left"/>
              <w:rPr>
                <w:sz w:val="20"/>
              </w:rPr>
            </w:pPr>
          </w:p>
        </w:tc>
        <w:tc>
          <w:tcPr>
            <w:tcW w:w="1526" w:type="dxa"/>
          </w:tcPr>
          <w:p w14:paraId="40F9249A" w14:textId="77777777" w:rsidR="00FE32A2" w:rsidRPr="008445BF" w:rsidRDefault="00FE32A2">
            <w:pPr>
              <w:jc w:val="left"/>
              <w:rPr>
                <w:sz w:val="20"/>
              </w:rPr>
            </w:pPr>
          </w:p>
        </w:tc>
      </w:tr>
    </w:tbl>
    <w:p w14:paraId="1BAB6CCA" w14:textId="77777777" w:rsidR="00FE32A2" w:rsidRPr="008445BF" w:rsidRDefault="00FE32A2">
      <w:pPr>
        <w:jc w:val="left"/>
        <w:rPr>
          <w:sz w:val="20"/>
        </w:rPr>
      </w:pPr>
    </w:p>
    <w:p w14:paraId="1A793DED" w14:textId="77777777" w:rsidR="00FE32A2" w:rsidRPr="008445BF" w:rsidRDefault="00FE32A2">
      <w:pPr>
        <w:jc w:val="left"/>
        <w:rPr>
          <w:sz w:val="20"/>
        </w:rPr>
      </w:pPr>
    </w:p>
    <w:p w14:paraId="38497DF2" w14:textId="77777777" w:rsidR="00FE32A2" w:rsidRPr="008445BF" w:rsidRDefault="00FE32A2">
      <w:pPr>
        <w:jc w:val="left"/>
        <w:rPr>
          <w:sz w:val="20"/>
        </w:rPr>
      </w:pPr>
    </w:p>
    <w:p w14:paraId="76718660" w14:textId="77777777" w:rsidR="00FE32A2" w:rsidRPr="008445BF" w:rsidRDefault="00FE32A2">
      <w:pPr>
        <w:jc w:val="left"/>
        <w:rPr>
          <w:sz w:val="20"/>
        </w:rPr>
      </w:pPr>
    </w:p>
    <w:p w14:paraId="7C3D0C6E" w14:textId="77777777" w:rsidR="00FE32A2" w:rsidRPr="008445BF" w:rsidRDefault="00FE32A2">
      <w:pPr>
        <w:jc w:val="left"/>
        <w:rPr>
          <w:sz w:val="20"/>
        </w:rPr>
      </w:pPr>
    </w:p>
    <w:p w14:paraId="4D12C608" w14:textId="77777777" w:rsidR="00FE32A2" w:rsidRPr="008445BF" w:rsidRDefault="00FE32A2">
      <w:pPr>
        <w:jc w:val="left"/>
        <w:rPr>
          <w:sz w:val="20"/>
        </w:rPr>
      </w:pPr>
    </w:p>
    <w:p w14:paraId="6443F44D" w14:textId="77777777" w:rsidR="00FE32A2" w:rsidRPr="008445BF" w:rsidRDefault="00FE32A2">
      <w:pPr>
        <w:jc w:val="left"/>
        <w:rPr>
          <w:sz w:val="20"/>
        </w:rPr>
      </w:pPr>
    </w:p>
    <w:p w14:paraId="1E000E2F" w14:textId="77777777" w:rsidR="00FE32A2" w:rsidRPr="008445BF" w:rsidRDefault="00FE32A2">
      <w:pPr>
        <w:jc w:val="left"/>
        <w:rPr>
          <w:sz w:val="20"/>
        </w:rPr>
      </w:pPr>
    </w:p>
    <w:p w14:paraId="032CDD3F" w14:textId="77777777" w:rsidR="00FE32A2" w:rsidRPr="008445BF" w:rsidRDefault="00FE32A2">
      <w:pPr>
        <w:jc w:val="left"/>
        <w:rPr>
          <w:sz w:val="20"/>
        </w:rPr>
      </w:pPr>
    </w:p>
    <w:p w14:paraId="6B3067E4" w14:textId="77777777" w:rsidR="00FE32A2" w:rsidRPr="008445BF" w:rsidRDefault="00FE32A2">
      <w:pPr>
        <w:jc w:val="left"/>
        <w:rPr>
          <w:sz w:val="20"/>
        </w:rPr>
      </w:pPr>
    </w:p>
    <w:p w14:paraId="3B0E83E7" w14:textId="77777777" w:rsidR="00FE32A2" w:rsidRPr="008445BF" w:rsidRDefault="00FE32A2">
      <w:pPr>
        <w:jc w:val="left"/>
        <w:rPr>
          <w:sz w:val="20"/>
        </w:rPr>
      </w:pPr>
    </w:p>
    <w:p w14:paraId="36E6F8E1" w14:textId="77777777" w:rsidR="00FE32A2" w:rsidRPr="008445BF" w:rsidRDefault="00FE32A2">
      <w:pPr>
        <w:jc w:val="left"/>
        <w:rPr>
          <w:sz w:val="20"/>
        </w:rPr>
      </w:pPr>
    </w:p>
    <w:p w14:paraId="55E69FE9" w14:textId="77777777" w:rsidR="00FE32A2" w:rsidRPr="008445BF" w:rsidRDefault="00FE32A2">
      <w:pPr>
        <w:jc w:val="left"/>
        <w:rPr>
          <w:sz w:val="20"/>
        </w:rPr>
      </w:pPr>
    </w:p>
    <w:p w14:paraId="0B919520" w14:textId="77777777" w:rsidR="00FE32A2" w:rsidRPr="008445BF" w:rsidRDefault="00FE32A2">
      <w:pPr>
        <w:jc w:val="left"/>
        <w:rPr>
          <w:sz w:val="20"/>
        </w:rPr>
      </w:pPr>
    </w:p>
    <w:p w14:paraId="6B129A2E" w14:textId="77777777" w:rsidR="00FE32A2" w:rsidRPr="008445BF" w:rsidRDefault="00FE32A2">
      <w:pPr>
        <w:jc w:val="left"/>
        <w:rPr>
          <w:sz w:val="20"/>
        </w:rPr>
      </w:pPr>
    </w:p>
    <w:p w14:paraId="43B1C156" w14:textId="77777777" w:rsidR="00FE32A2" w:rsidRPr="008445BF" w:rsidRDefault="00FE32A2">
      <w:pPr>
        <w:jc w:val="left"/>
        <w:rPr>
          <w:sz w:val="20"/>
        </w:rPr>
      </w:pPr>
    </w:p>
    <w:p w14:paraId="1552C601" w14:textId="77777777" w:rsidR="00FE32A2" w:rsidRPr="008445BF" w:rsidRDefault="00FE32A2">
      <w:pPr>
        <w:jc w:val="left"/>
        <w:rPr>
          <w:sz w:val="20"/>
        </w:rPr>
      </w:pPr>
    </w:p>
    <w:p w14:paraId="2382CBF6" w14:textId="77777777" w:rsidR="00FE32A2" w:rsidRPr="008445BF" w:rsidRDefault="00FE32A2">
      <w:pPr>
        <w:jc w:val="left"/>
        <w:rPr>
          <w:sz w:val="20"/>
        </w:rPr>
      </w:pPr>
    </w:p>
    <w:p w14:paraId="6BD76DA9" w14:textId="77777777" w:rsidR="00FE32A2" w:rsidRPr="008445BF" w:rsidRDefault="00FE32A2">
      <w:pPr>
        <w:jc w:val="left"/>
        <w:rPr>
          <w:sz w:val="20"/>
        </w:rPr>
      </w:pPr>
    </w:p>
    <w:p w14:paraId="4296EFAB" w14:textId="77777777" w:rsidR="00FE32A2" w:rsidRPr="008445BF" w:rsidRDefault="00FE32A2">
      <w:pPr>
        <w:pStyle w:val="TOCHeading1"/>
        <w:jc w:val="center"/>
        <w:rPr>
          <w:rFonts w:ascii="Times New Roman" w:hAnsi="Times New Roman"/>
          <w:b/>
          <w:i/>
        </w:rPr>
      </w:pPr>
    </w:p>
    <w:p w14:paraId="337555F4" w14:textId="77777777" w:rsidR="00FE32A2" w:rsidRPr="008445BF" w:rsidRDefault="00560D94">
      <w:pPr>
        <w:spacing w:after="160"/>
        <w:jc w:val="left"/>
        <w:rPr>
          <w:b/>
          <w:i/>
        </w:rPr>
      </w:pPr>
      <w:r w:rsidRPr="008445BF">
        <w:rPr>
          <w:b/>
          <w:i/>
        </w:rPr>
        <w:br w:type="page"/>
      </w:r>
    </w:p>
    <w:p w14:paraId="376F3B85" w14:textId="77777777" w:rsidR="00FE32A2" w:rsidRPr="008445BF" w:rsidRDefault="00560D94">
      <w:pPr>
        <w:rPr>
          <w:sz w:val="28"/>
          <w:szCs w:val="24"/>
        </w:rPr>
      </w:pPr>
      <w:r w:rsidRPr="008445BF">
        <w:rPr>
          <w:b/>
          <w:bCs/>
          <w:sz w:val="28"/>
          <w:szCs w:val="24"/>
        </w:rPr>
        <w:lastRenderedPageBreak/>
        <w:t>Customer Sign Off</w:t>
      </w:r>
    </w:p>
    <w:tbl>
      <w:tblPr>
        <w:tblW w:w="946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6"/>
        <w:gridCol w:w="3827"/>
        <w:gridCol w:w="4122"/>
      </w:tblGrid>
      <w:tr w:rsidR="00FE32A2" w:rsidRPr="008445BF" w14:paraId="7E1F84BC" w14:textId="77777777">
        <w:trPr>
          <w:trHeight w:val="639"/>
        </w:trPr>
        <w:tc>
          <w:tcPr>
            <w:tcW w:w="9465" w:type="dxa"/>
            <w:gridSpan w:val="3"/>
            <w:shd w:val="clear" w:color="auto" w:fill="BFBFBF" w:themeFill="background1" w:themeFillShade="BF"/>
          </w:tcPr>
          <w:p w14:paraId="414B3AE7" w14:textId="0C827134" w:rsidR="00FE32A2" w:rsidRPr="008445BF" w:rsidRDefault="00560D94">
            <w:pPr>
              <w:spacing w:line="276" w:lineRule="auto"/>
              <w:jc w:val="center"/>
              <w:rPr>
                <w:b/>
                <w:bCs/>
              </w:rPr>
            </w:pPr>
            <w:r w:rsidRPr="008445BF">
              <w:rPr>
                <w:b/>
                <w:bCs/>
              </w:rPr>
              <w:t>CUSTOMER SIGN-OFF FORM</w:t>
            </w:r>
          </w:p>
        </w:tc>
      </w:tr>
      <w:tr w:rsidR="00FE32A2" w:rsidRPr="008445BF" w14:paraId="43EEE040" w14:textId="77777777">
        <w:trPr>
          <w:trHeight w:val="549"/>
        </w:trPr>
        <w:tc>
          <w:tcPr>
            <w:tcW w:w="1516" w:type="dxa"/>
          </w:tcPr>
          <w:p w14:paraId="1A3411D1" w14:textId="77777777" w:rsidR="00FE32A2" w:rsidRPr="008445BF" w:rsidRDefault="00560D94">
            <w:pPr>
              <w:spacing w:line="276" w:lineRule="auto"/>
              <w:jc w:val="center"/>
              <w:rPr>
                <w:b/>
              </w:rPr>
            </w:pPr>
            <w:r w:rsidRPr="008445BF">
              <w:rPr>
                <w:b/>
              </w:rPr>
              <w:t>Customer</w:t>
            </w:r>
          </w:p>
        </w:tc>
        <w:tc>
          <w:tcPr>
            <w:tcW w:w="3827" w:type="dxa"/>
          </w:tcPr>
          <w:p w14:paraId="5A9C3998" w14:textId="77777777" w:rsidR="00FE32A2" w:rsidRPr="008445BF" w:rsidRDefault="00560D94">
            <w:pPr>
              <w:spacing w:line="276" w:lineRule="auto"/>
              <w:jc w:val="center"/>
              <w:rPr>
                <w:b/>
              </w:rPr>
            </w:pPr>
            <w:r w:rsidRPr="008445BF">
              <w:rPr>
                <w:b/>
              </w:rPr>
              <w:t>Technical In-Charge</w:t>
            </w:r>
          </w:p>
        </w:tc>
        <w:tc>
          <w:tcPr>
            <w:tcW w:w="4122" w:type="dxa"/>
          </w:tcPr>
          <w:p w14:paraId="365A5EAD" w14:textId="77777777" w:rsidR="00FE32A2" w:rsidRPr="008445BF" w:rsidRDefault="00560D94">
            <w:pPr>
              <w:spacing w:line="276" w:lineRule="auto"/>
              <w:jc w:val="center"/>
              <w:rPr>
                <w:b/>
              </w:rPr>
            </w:pPr>
            <w:r w:rsidRPr="008445BF">
              <w:rPr>
                <w:b/>
              </w:rPr>
              <w:t>Program In-Charge</w:t>
            </w:r>
          </w:p>
        </w:tc>
      </w:tr>
      <w:tr w:rsidR="00FE32A2" w:rsidRPr="008445BF" w14:paraId="5952B321" w14:textId="77777777">
        <w:trPr>
          <w:trHeight w:val="549"/>
        </w:trPr>
        <w:tc>
          <w:tcPr>
            <w:tcW w:w="1516" w:type="dxa"/>
          </w:tcPr>
          <w:p w14:paraId="3E1DC314" w14:textId="77777777" w:rsidR="00FE32A2" w:rsidRPr="008445BF" w:rsidRDefault="00560D94">
            <w:pPr>
              <w:spacing w:line="276" w:lineRule="auto"/>
            </w:pPr>
            <w:r w:rsidRPr="008445BF">
              <w:t>Name:</w:t>
            </w:r>
          </w:p>
        </w:tc>
        <w:tc>
          <w:tcPr>
            <w:tcW w:w="3827" w:type="dxa"/>
          </w:tcPr>
          <w:p w14:paraId="16D1A937" w14:textId="77777777" w:rsidR="00FE32A2" w:rsidRPr="008445BF" w:rsidRDefault="00FE32A2">
            <w:pPr>
              <w:spacing w:line="276" w:lineRule="auto"/>
            </w:pPr>
          </w:p>
        </w:tc>
        <w:tc>
          <w:tcPr>
            <w:tcW w:w="4122" w:type="dxa"/>
          </w:tcPr>
          <w:p w14:paraId="04555962" w14:textId="77777777" w:rsidR="00FE32A2" w:rsidRPr="008445BF" w:rsidRDefault="00FE32A2">
            <w:pPr>
              <w:spacing w:line="276" w:lineRule="auto"/>
            </w:pPr>
          </w:p>
        </w:tc>
      </w:tr>
      <w:tr w:rsidR="00FE32A2" w:rsidRPr="008445BF" w14:paraId="0BF51CAD" w14:textId="77777777">
        <w:trPr>
          <w:trHeight w:val="549"/>
        </w:trPr>
        <w:tc>
          <w:tcPr>
            <w:tcW w:w="1516" w:type="dxa"/>
          </w:tcPr>
          <w:p w14:paraId="54AEF179" w14:textId="77777777" w:rsidR="00FE32A2" w:rsidRPr="008445BF" w:rsidRDefault="00560D94">
            <w:pPr>
              <w:spacing w:line="276" w:lineRule="auto"/>
            </w:pPr>
            <w:r w:rsidRPr="008445BF">
              <w:t>Designation:</w:t>
            </w:r>
          </w:p>
        </w:tc>
        <w:tc>
          <w:tcPr>
            <w:tcW w:w="3827" w:type="dxa"/>
          </w:tcPr>
          <w:p w14:paraId="56728BCB" w14:textId="77777777" w:rsidR="00FE32A2" w:rsidRPr="008445BF" w:rsidRDefault="00FE32A2">
            <w:pPr>
              <w:spacing w:line="276" w:lineRule="auto"/>
            </w:pPr>
          </w:p>
        </w:tc>
        <w:tc>
          <w:tcPr>
            <w:tcW w:w="4122" w:type="dxa"/>
          </w:tcPr>
          <w:p w14:paraId="0369C69D" w14:textId="77777777" w:rsidR="00FE32A2" w:rsidRPr="008445BF" w:rsidRDefault="00FE32A2">
            <w:pPr>
              <w:spacing w:line="276" w:lineRule="auto"/>
            </w:pPr>
          </w:p>
        </w:tc>
      </w:tr>
      <w:tr w:rsidR="00FE32A2" w:rsidRPr="008445BF" w14:paraId="09622A80" w14:textId="77777777">
        <w:trPr>
          <w:trHeight w:val="549"/>
        </w:trPr>
        <w:tc>
          <w:tcPr>
            <w:tcW w:w="1516" w:type="dxa"/>
          </w:tcPr>
          <w:p w14:paraId="5559CFB2" w14:textId="77777777" w:rsidR="00FE32A2" w:rsidRPr="008445BF" w:rsidRDefault="00560D94">
            <w:pPr>
              <w:spacing w:line="276" w:lineRule="auto"/>
            </w:pPr>
            <w:r w:rsidRPr="008445BF">
              <w:t xml:space="preserve">Email </w:t>
            </w:r>
            <w:r w:rsidRPr="008445BF">
              <w:rPr>
                <w:lang w:val="en-IN"/>
              </w:rPr>
              <w:t>ID</w:t>
            </w:r>
            <w:r w:rsidRPr="008445BF">
              <w:t>:</w:t>
            </w:r>
          </w:p>
        </w:tc>
        <w:tc>
          <w:tcPr>
            <w:tcW w:w="3827" w:type="dxa"/>
          </w:tcPr>
          <w:p w14:paraId="7181B800" w14:textId="77777777" w:rsidR="00FE32A2" w:rsidRPr="008445BF" w:rsidRDefault="00FE32A2">
            <w:pPr>
              <w:spacing w:line="276" w:lineRule="auto"/>
            </w:pPr>
          </w:p>
        </w:tc>
        <w:tc>
          <w:tcPr>
            <w:tcW w:w="4122" w:type="dxa"/>
          </w:tcPr>
          <w:p w14:paraId="187CDE20" w14:textId="77777777" w:rsidR="00FE32A2" w:rsidRPr="008445BF" w:rsidRDefault="00FE32A2">
            <w:pPr>
              <w:spacing w:line="276" w:lineRule="auto"/>
            </w:pPr>
          </w:p>
        </w:tc>
      </w:tr>
      <w:tr w:rsidR="00FE32A2" w:rsidRPr="008445BF" w14:paraId="4EE6376A" w14:textId="77777777">
        <w:trPr>
          <w:trHeight w:val="549"/>
        </w:trPr>
        <w:tc>
          <w:tcPr>
            <w:tcW w:w="1516" w:type="dxa"/>
          </w:tcPr>
          <w:p w14:paraId="16051ECF" w14:textId="77777777" w:rsidR="00FE32A2" w:rsidRPr="008445BF" w:rsidRDefault="00560D94">
            <w:pPr>
              <w:spacing w:line="276" w:lineRule="auto"/>
            </w:pPr>
            <w:r w:rsidRPr="008445BF">
              <w:t>Address:</w:t>
            </w:r>
          </w:p>
          <w:p w14:paraId="5D7BA86A" w14:textId="77777777" w:rsidR="00FE32A2" w:rsidRPr="008445BF" w:rsidRDefault="00FE32A2">
            <w:pPr>
              <w:spacing w:line="276" w:lineRule="auto"/>
            </w:pPr>
          </w:p>
        </w:tc>
        <w:tc>
          <w:tcPr>
            <w:tcW w:w="3827" w:type="dxa"/>
          </w:tcPr>
          <w:p w14:paraId="6BF8D3B4" w14:textId="77777777" w:rsidR="00FE32A2" w:rsidRPr="008445BF" w:rsidRDefault="00FE32A2">
            <w:pPr>
              <w:spacing w:line="276" w:lineRule="auto"/>
            </w:pPr>
          </w:p>
        </w:tc>
        <w:tc>
          <w:tcPr>
            <w:tcW w:w="4122" w:type="dxa"/>
          </w:tcPr>
          <w:p w14:paraId="43DEA17E" w14:textId="77777777" w:rsidR="00FE32A2" w:rsidRPr="008445BF" w:rsidRDefault="00FE32A2">
            <w:pPr>
              <w:spacing w:line="276" w:lineRule="auto"/>
            </w:pPr>
          </w:p>
        </w:tc>
      </w:tr>
      <w:tr w:rsidR="00FE32A2" w:rsidRPr="008445BF" w14:paraId="5B251BD7" w14:textId="77777777">
        <w:trPr>
          <w:trHeight w:val="549"/>
        </w:trPr>
        <w:tc>
          <w:tcPr>
            <w:tcW w:w="1516" w:type="dxa"/>
          </w:tcPr>
          <w:p w14:paraId="70E8B2C6" w14:textId="77777777" w:rsidR="00FE32A2" w:rsidRPr="008445BF" w:rsidRDefault="00560D94">
            <w:pPr>
              <w:spacing w:line="276" w:lineRule="auto"/>
            </w:pPr>
            <w:r w:rsidRPr="008445BF">
              <w:t>Comments:</w:t>
            </w:r>
          </w:p>
        </w:tc>
        <w:tc>
          <w:tcPr>
            <w:tcW w:w="3827" w:type="dxa"/>
          </w:tcPr>
          <w:p w14:paraId="2A1F4AE5" w14:textId="77777777" w:rsidR="00FE32A2" w:rsidRPr="008445BF" w:rsidRDefault="00FE32A2">
            <w:pPr>
              <w:spacing w:line="276" w:lineRule="auto"/>
            </w:pPr>
          </w:p>
        </w:tc>
        <w:tc>
          <w:tcPr>
            <w:tcW w:w="4122" w:type="dxa"/>
          </w:tcPr>
          <w:p w14:paraId="0D88FB80" w14:textId="77777777" w:rsidR="00FE32A2" w:rsidRPr="008445BF" w:rsidRDefault="00FE32A2">
            <w:pPr>
              <w:spacing w:line="276" w:lineRule="auto"/>
            </w:pPr>
          </w:p>
        </w:tc>
      </w:tr>
      <w:tr w:rsidR="00FE32A2" w:rsidRPr="008445BF" w14:paraId="40C5BD4E" w14:textId="77777777">
        <w:trPr>
          <w:trHeight w:val="549"/>
        </w:trPr>
        <w:tc>
          <w:tcPr>
            <w:tcW w:w="1516" w:type="dxa"/>
          </w:tcPr>
          <w:p w14:paraId="39A9E5BE" w14:textId="77777777" w:rsidR="00FE32A2" w:rsidRPr="008445BF" w:rsidRDefault="00560D94">
            <w:pPr>
              <w:spacing w:line="276" w:lineRule="auto"/>
            </w:pPr>
            <w:r w:rsidRPr="008445BF">
              <w:t>Signature &amp; Date:</w:t>
            </w:r>
          </w:p>
        </w:tc>
        <w:tc>
          <w:tcPr>
            <w:tcW w:w="3827" w:type="dxa"/>
          </w:tcPr>
          <w:p w14:paraId="45DF6D4F" w14:textId="77777777" w:rsidR="00FE32A2" w:rsidRPr="008445BF" w:rsidRDefault="00FE32A2">
            <w:pPr>
              <w:spacing w:line="276" w:lineRule="auto"/>
            </w:pPr>
          </w:p>
        </w:tc>
        <w:tc>
          <w:tcPr>
            <w:tcW w:w="4122" w:type="dxa"/>
          </w:tcPr>
          <w:p w14:paraId="27714DE3" w14:textId="77777777" w:rsidR="00FE32A2" w:rsidRPr="008445BF" w:rsidRDefault="00FE32A2">
            <w:pPr>
              <w:spacing w:line="276" w:lineRule="auto"/>
            </w:pPr>
          </w:p>
        </w:tc>
      </w:tr>
      <w:tr w:rsidR="00FE32A2" w:rsidRPr="008445BF" w14:paraId="003B4A28" w14:textId="77777777">
        <w:trPr>
          <w:trHeight w:val="549"/>
        </w:trPr>
        <w:tc>
          <w:tcPr>
            <w:tcW w:w="1516" w:type="dxa"/>
          </w:tcPr>
          <w:p w14:paraId="7CFC29E1" w14:textId="77777777" w:rsidR="00FE32A2" w:rsidRPr="008445BF" w:rsidRDefault="00560D94">
            <w:pPr>
              <w:spacing w:line="276" w:lineRule="auto"/>
              <w:jc w:val="center"/>
              <w:rPr>
                <w:b/>
              </w:rPr>
            </w:pPr>
            <w:r w:rsidRPr="008445BF">
              <w:rPr>
                <w:b/>
              </w:rPr>
              <w:t>VVDN</w:t>
            </w:r>
          </w:p>
        </w:tc>
        <w:tc>
          <w:tcPr>
            <w:tcW w:w="3827" w:type="dxa"/>
          </w:tcPr>
          <w:p w14:paraId="70DFA70E" w14:textId="77777777" w:rsidR="00FE32A2" w:rsidRPr="008445BF" w:rsidRDefault="00560D94">
            <w:pPr>
              <w:spacing w:line="276" w:lineRule="auto"/>
              <w:jc w:val="center"/>
              <w:rPr>
                <w:b/>
              </w:rPr>
            </w:pPr>
            <w:r w:rsidRPr="008445BF">
              <w:rPr>
                <w:b/>
              </w:rPr>
              <w:t>Technical In-Charge</w:t>
            </w:r>
          </w:p>
        </w:tc>
        <w:tc>
          <w:tcPr>
            <w:tcW w:w="4122" w:type="dxa"/>
          </w:tcPr>
          <w:p w14:paraId="4F18A9EA" w14:textId="77777777" w:rsidR="00FE32A2" w:rsidRPr="008445BF" w:rsidRDefault="00560D94">
            <w:pPr>
              <w:spacing w:line="276" w:lineRule="auto"/>
              <w:jc w:val="center"/>
              <w:rPr>
                <w:b/>
              </w:rPr>
            </w:pPr>
            <w:r w:rsidRPr="008445BF">
              <w:rPr>
                <w:b/>
              </w:rPr>
              <w:t>Program In-Charge</w:t>
            </w:r>
          </w:p>
        </w:tc>
      </w:tr>
      <w:tr w:rsidR="00FE32A2" w:rsidRPr="008445BF" w14:paraId="77EBA4DA" w14:textId="77777777">
        <w:trPr>
          <w:trHeight w:val="549"/>
        </w:trPr>
        <w:tc>
          <w:tcPr>
            <w:tcW w:w="1516" w:type="dxa"/>
          </w:tcPr>
          <w:p w14:paraId="7D989354" w14:textId="77777777" w:rsidR="00FE32A2" w:rsidRPr="008445BF" w:rsidRDefault="00560D94">
            <w:pPr>
              <w:spacing w:line="276" w:lineRule="auto"/>
            </w:pPr>
            <w:r w:rsidRPr="008445BF">
              <w:t>Name:</w:t>
            </w:r>
          </w:p>
        </w:tc>
        <w:tc>
          <w:tcPr>
            <w:tcW w:w="3827" w:type="dxa"/>
          </w:tcPr>
          <w:p w14:paraId="61590390" w14:textId="77777777" w:rsidR="00FE32A2" w:rsidRPr="008445BF" w:rsidRDefault="00FE32A2">
            <w:pPr>
              <w:spacing w:line="276" w:lineRule="auto"/>
            </w:pPr>
          </w:p>
        </w:tc>
        <w:tc>
          <w:tcPr>
            <w:tcW w:w="4122" w:type="dxa"/>
          </w:tcPr>
          <w:p w14:paraId="2EEA91E4" w14:textId="77777777" w:rsidR="00FE32A2" w:rsidRPr="008445BF" w:rsidRDefault="00FE32A2">
            <w:pPr>
              <w:spacing w:line="276" w:lineRule="auto"/>
            </w:pPr>
          </w:p>
        </w:tc>
      </w:tr>
      <w:tr w:rsidR="00FE32A2" w:rsidRPr="008445BF" w14:paraId="6FF2B618" w14:textId="77777777">
        <w:trPr>
          <w:trHeight w:val="549"/>
        </w:trPr>
        <w:tc>
          <w:tcPr>
            <w:tcW w:w="1516" w:type="dxa"/>
          </w:tcPr>
          <w:p w14:paraId="262034E9" w14:textId="77777777" w:rsidR="00FE32A2" w:rsidRPr="008445BF" w:rsidRDefault="00560D94">
            <w:pPr>
              <w:spacing w:line="276" w:lineRule="auto"/>
            </w:pPr>
            <w:r w:rsidRPr="008445BF">
              <w:t>Designation:</w:t>
            </w:r>
          </w:p>
        </w:tc>
        <w:tc>
          <w:tcPr>
            <w:tcW w:w="3827" w:type="dxa"/>
          </w:tcPr>
          <w:p w14:paraId="3C9A8FE8" w14:textId="77777777" w:rsidR="00FE32A2" w:rsidRPr="008445BF" w:rsidRDefault="00560D94">
            <w:pPr>
              <w:spacing w:line="276" w:lineRule="auto"/>
            </w:pPr>
            <w:r w:rsidRPr="008445BF">
              <w:t>Project Owner Engineering</w:t>
            </w:r>
          </w:p>
        </w:tc>
        <w:tc>
          <w:tcPr>
            <w:tcW w:w="4122" w:type="dxa"/>
          </w:tcPr>
          <w:p w14:paraId="108F9924" w14:textId="0583A336" w:rsidR="00FE32A2" w:rsidRPr="008445BF" w:rsidRDefault="00BE1CF6">
            <w:pPr>
              <w:spacing w:line="276" w:lineRule="auto"/>
            </w:pPr>
            <w:r w:rsidRPr="008445BF">
              <w:t>BU Head</w:t>
            </w:r>
          </w:p>
        </w:tc>
      </w:tr>
      <w:tr w:rsidR="00FE32A2" w:rsidRPr="008445BF" w14:paraId="65A809B1" w14:textId="77777777">
        <w:trPr>
          <w:trHeight w:val="549"/>
        </w:trPr>
        <w:tc>
          <w:tcPr>
            <w:tcW w:w="1516" w:type="dxa"/>
          </w:tcPr>
          <w:p w14:paraId="4D40A384" w14:textId="77777777" w:rsidR="00FE32A2" w:rsidRPr="008445BF" w:rsidRDefault="00560D94">
            <w:pPr>
              <w:spacing w:line="276" w:lineRule="auto"/>
            </w:pPr>
            <w:r w:rsidRPr="008445BF">
              <w:t xml:space="preserve">Email </w:t>
            </w:r>
            <w:r w:rsidRPr="008445BF">
              <w:rPr>
                <w:lang w:val="en-IN"/>
              </w:rPr>
              <w:t>ID</w:t>
            </w:r>
            <w:r w:rsidRPr="008445BF">
              <w:t>:</w:t>
            </w:r>
          </w:p>
        </w:tc>
        <w:tc>
          <w:tcPr>
            <w:tcW w:w="3827" w:type="dxa"/>
          </w:tcPr>
          <w:p w14:paraId="43CDCEE7" w14:textId="77777777" w:rsidR="00FE32A2" w:rsidRPr="008445BF" w:rsidRDefault="00FE32A2">
            <w:pPr>
              <w:spacing w:line="276" w:lineRule="auto"/>
            </w:pPr>
          </w:p>
        </w:tc>
        <w:tc>
          <w:tcPr>
            <w:tcW w:w="4122" w:type="dxa"/>
          </w:tcPr>
          <w:p w14:paraId="4987467D" w14:textId="77777777" w:rsidR="00FE32A2" w:rsidRPr="008445BF" w:rsidRDefault="00FE32A2">
            <w:pPr>
              <w:spacing w:line="276" w:lineRule="auto"/>
            </w:pPr>
          </w:p>
        </w:tc>
      </w:tr>
      <w:tr w:rsidR="00FE32A2" w:rsidRPr="008445BF" w14:paraId="27A10049" w14:textId="77777777">
        <w:trPr>
          <w:trHeight w:val="549"/>
        </w:trPr>
        <w:tc>
          <w:tcPr>
            <w:tcW w:w="1516" w:type="dxa"/>
          </w:tcPr>
          <w:p w14:paraId="7A88B4CC" w14:textId="77777777" w:rsidR="00FE32A2" w:rsidRPr="008445BF" w:rsidRDefault="00560D94">
            <w:pPr>
              <w:spacing w:line="276" w:lineRule="auto"/>
            </w:pPr>
            <w:r w:rsidRPr="008445BF">
              <w:t>Address:</w:t>
            </w:r>
          </w:p>
          <w:p w14:paraId="698CECB8" w14:textId="77777777" w:rsidR="00FE32A2" w:rsidRPr="008445BF" w:rsidRDefault="00FE32A2">
            <w:pPr>
              <w:spacing w:line="276" w:lineRule="auto"/>
            </w:pPr>
          </w:p>
        </w:tc>
        <w:tc>
          <w:tcPr>
            <w:tcW w:w="3827" w:type="dxa"/>
          </w:tcPr>
          <w:p w14:paraId="5E623D5D" w14:textId="77777777" w:rsidR="00FE32A2" w:rsidRPr="008445BF" w:rsidRDefault="00560D94">
            <w:pPr>
              <w:spacing w:line="276" w:lineRule="auto"/>
              <w:rPr>
                <w:bCs/>
                <w:color w:val="000000" w:themeColor="text1"/>
              </w:rPr>
            </w:pPr>
            <w:r w:rsidRPr="008445BF">
              <w:rPr>
                <w:bCs/>
                <w:color w:val="000000" w:themeColor="text1"/>
              </w:rPr>
              <w:t>VVDN Technologies</w:t>
            </w:r>
          </w:p>
          <w:p w14:paraId="79D8EF8D" w14:textId="77777777" w:rsidR="00FE32A2" w:rsidRPr="008445BF" w:rsidRDefault="00560D94">
            <w:pPr>
              <w:spacing w:line="276" w:lineRule="auto"/>
            </w:pPr>
            <w:r w:rsidRPr="008445BF">
              <w:rPr>
                <w:bCs/>
                <w:color w:val="000000" w:themeColor="text1"/>
                <w:shd w:val="clear" w:color="auto" w:fill="FFFFFF"/>
              </w:rPr>
              <w:t xml:space="preserve">B-22, </w:t>
            </w:r>
            <w:proofErr w:type="spellStart"/>
            <w:r w:rsidRPr="008445BF">
              <w:rPr>
                <w:bCs/>
                <w:color w:val="000000" w:themeColor="text1"/>
                <w:shd w:val="clear" w:color="auto" w:fill="FFFFFF"/>
              </w:rPr>
              <w:t>Infocity</w:t>
            </w:r>
            <w:proofErr w:type="spellEnd"/>
            <w:r w:rsidRPr="008445BF">
              <w:rPr>
                <w:bCs/>
                <w:color w:val="000000" w:themeColor="text1"/>
                <w:shd w:val="clear" w:color="auto" w:fill="FFFFFF"/>
              </w:rPr>
              <w:t xml:space="preserve"> Sector-34, </w:t>
            </w:r>
            <w:r w:rsidRPr="008445BF">
              <w:rPr>
                <w:bCs/>
                <w:color w:val="000000" w:themeColor="text1"/>
              </w:rPr>
              <w:br/>
            </w:r>
            <w:r w:rsidRPr="008445BF">
              <w:rPr>
                <w:bCs/>
                <w:color w:val="000000" w:themeColor="text1"/>
                <w:shd w:val="clear" w:color="auto" w:fill="FFFFFF"/>
              </w:rPr>
              <w:t>Gurgaon-122001, Haryana, India</w:t>
            </w:r>
            <w:r w:rsidRPr="008445BF">
              <w:rPr>
                <w:bCs/>
                <w:color w:val="000000" w:themeColor="text1"/>
              </w:rPr>
              <w:br/>
            </w:r>
            <w:r w:rsidRPr="008445BF">
              <w:rPr>
                <w:bCs/>
                <w:color w:val="000000" w:themeColor="text1"/>
                <w:shd w:val="clear" w:color="auto" w:fill="FFFFFF"/>
              </w:rPr>
              <w:t>Tel No: +91 124 4284250 </w:t>
            </w:r>
            <w:r w:rsidRPr="008445BF">
              <w:rPr>
                <w:bCs/>
                <w:color w:val="000000" w:themeColor="text1"/>
              </w:rPr>
              <w:br/>
            </w:r>
            <w:r w:rsidRPr="008445BF">
              <w:rPr>
                <w:bCs/>
                <w:color w:val="000000" w:themeColor="text1"/>
                <w:shd w:val="clear" w:color="auto" w:fill="FFFFFF"/>
              </w:rPr>
              <w:t>Fax No: +91 124 4284251</w:t>
            </w:r>
            <w:r w:rsidRPr="008445BF">
              <w:rPr>
                <w:color w:val="000000" w:themeColor="text1"/>
                <w:sz w:val="27"/>
                <w:szCs w:val="27"/>
                <w:shd w:val="clear" w:color="auto" w:fill="FFFFFF"/>
              </w:rPr>
              <w:t> </w:t>
            </w:r>
          </w:p>
        </w:tc>
        <w:tc>
          <w:tcPr>
            <w:tcW w:w="4122" w:type="dxa"/>
          </w:tcPr>
          <w:p w14:paraId="126ADB1A" w14:textId="77777777" w:rsidR="00FE32A2" w:rsidRPr="008445BF" w:rsidRDefault="00560D94">
            <w:pPr>
              <w:spacing w:line="276" w:lineRule="auto"/>
              <w:rPr>
                <w:bCs/>
                <w:color w:val="000000" w:themeColor="text1"/>
              </w:rPr>
            </w:pPr>
            <w:r w:rsidRPr="008445BF">
              <w:rPr>
                <w:bCs/>
                <w:color w:val="000000" w:themeColor="text1"/>
              </w:rPr>
              <w:t>VVDN Technologies</w:t>
            </w:r>
          </w:p>
          <w:p w14:paraId="2864370F" w14:textId="77777777" w:rsidR="00FE32A2" w:rsidRPr="008445BF" w:rsidRDefault="00560D94">
            <w:pPr>
              <w:spacing w:line="276" w:lineRule="auto"/>
            </w:pPr>
            <w:r w:rsidRPr="008445BF">
              <w:rPr>
                <w:bCs/>
                <w:color w:val="000000" w:themeColor="text1"/>
                <w:shd w:val="clear" w:color="auto" w:fill="FFFFFF"/>
              </w:rPr>
              <w:t xml:space="preserve">B-22, </w:t>
            </w:r>
            <w:proofErr w:type="spellStart"/>
            <w:r w:rsidRPr="008445BF">
              <w:rPr>
                <w:bCs/>
                <w:color w:val="000000" w:themeColor="text1"/>
                <w:shd w:val="clear" w:color="auto" w:fill="FFFFFF"/>
              </w:rPr>
              <w:t>Infocity</w:t>
            </w:r>
            <w:proofErr w:type="spellEnd"/>
            <w:r w:rsidRPr="008445BF">
              <w:rPr>
                <w:bCs/>
                <w:color w:val="000000" w:themeColor="text1"/>
                <w:shd w:val="clear" w:color="auto" w:fill="FFFFFF"/>
              </w:rPr>
              <w:t xml:space="preserve"> Sector-34, </w:t>
            </w:r>
            <w:r w:rsidRPr="008445BF">
              <w:rPr>
                <w:bCs/>
                <w:color w:val="000000" w:themeColor="text1"/>
              </w:rPr>
              <w:br/>
            </w:r>
            <w:r w:rsidRPr="008445BF">
              <w:rPr>
                <w:bCs/>
                <w:color w:val="000000" w:themeColor="text1"/>
                <w:shd w:val="clear" w:color="auto" w:fill="FFFFFF"/>
              </w:rPr>
              <w:t>Gurgaon-122001, Haryana, India</w:t>
            </w:r>
            <w:r w:rsidRPr="008445BF">
              <w:rPr>
                <w:bCs/>
                <w:color w:val="000000" w:themeColor="text1"/>
              </w:rPr>
              <w:br/>
            </w:r>
            <w:r w:rsidRPr="008445BF">
              <w:rPr>
                <w:bCs/>
                <w:color w:val="000000" w:themeColor="text1"/>
                <w:shd w:val="clear" w:color="auto" w:fill="FFFFFF"/>
              </w:rPr>
              <w:t>Tel No: +91 124 4284250 </w:t>
            </w:r>
            <w:r w:rsidRPr="008445BF">
              <w:rPr>
                <w:bCs/>
                <w:color w:val="000000" w:themeColor="text1"/>
              </w:rPr>
              <w:br/>
            </w:r>
            <w:r w:rsidRPr="008445BF">
              <w:rPr>
                <w:bCs/>
                <w:color w:val="000000" w:themeColor="text1"/>
                <w:shd w:val="clear" w:color="auto" w:fill="FFFFFF"/>
              </w:rPr>
              <w:t>Fax No: +91 124 4284251</w:t>
            </w:r>
            <w:r w:rsidRPr="008445BF">
              <w:rPr>
                <w:color w:val="000000" w:themeColor="text1"/>
                <w:sz w:val="27"/>
                <w:szCs w:val="27"/>
                <w:shd w:val="clear" w:color="auto" w:fill="FFFFFF"/>
              </w:rPr>
              <w:t> </w:t>
            </w:r>
          </w:p>
        </w:tc>
      </w:tr>
      <w:tr w:rsidR="00FE32A2" w:rsidRPr="008445BF" w14:paraId="7E7F05A9" w14:textId="77777777">
        <w:trPr>
          <w:trHeight w:val="549"/>
        </w:trPr>
        <w:tc>
          <w:tcPr>
            <w:tcW w:w="1516" w:type="dxa"/>
          </w:tcPr>
          <w:p w14:paraId="6694AF15" w14:textId="77777777" w:rsidR="00FE32A2" w:rsidRPr="008445BF" w:rsidRDefault="00560D94">
            <w:pPr>
              <w:spacing w:line="276" w:lineRule="auto"/>
            </w:pPr>
            <w:r w:rsidRPr="008445BF">
              <w:t>Comments:</w:t>
            </w:r>
          </w:p>
        </w:tc>
        <w:tc>
          <w:tcPr>
            <w:tcW w:w="3827" w:type="dxa"/>
          </w:tcPr>
          <w:p w14:paraId="710DAC2A" w14:textId="77777777" w:rsidR="00FE32A2" w:rsidRPr="008445BF" w:rsidRDefault="00FE32A2">
            <w:pPr>
              <w:spacing w:line="276" w:lineRule="auto"/>
            </w:pPr>
          </w:p>
        </w:tc>
        <w:tc>
          <w:tcPr>
            <w:tcW w:w="4122" w:type="dxa"/>
          </w:tcPr>
          <w:p w14:paraId="3492CAE8" w14:textId="77777777" w:rsidR="00FE32A2" w:rsidRPr="008445BF" w:rsidRDefault="00FE32A2">
            <w:pPr>
              <w:spacing w:line="276" w:lineRule="auto"/>
            </w:pPr>
          </w:p>
        </w:tc>
      </w:tr>
      <w:tr w:rsidR="00FE32A2" w:rsidRPr="008445BF" w14:paraId="64EE2276" w14:textId="77777777">
        <w:trPr>
          <w:trHeight w:val="549"/>
        </w:trPr>
        <w:tc>
          <w:tcPr>
            <w:tcW w:w="1516" w:type="dxa"/>
          </w:tcPr>
          <w:p w14:paraId="6A092D5C" w14:textId="77777777" w:rsidR="00FE32A2" w:rsidRPr="008445BF" w:rsidRDefault="00560D94">
            <w:pPr>
              <w:spacing w:line="276" w:lineRule="auto"/>
            </w:pPr>
            <w:r w:rsidRPr="008445BF">
              <w:t>Signature &amp; Date:</w:t>
            </w:r>
          </w:p>
        </w:tc>
        <w:tc>
          <w:tcPr>
            <w:tcW w:w="3827" w:type="dxa"/>
          </w:tcPr>
          <w:p w14:paraId="7D1E241F" w14:textId="77777777" w:rsidR="00FE32A2" w:rsidRPr="008445BF" w:rsidRDefault="00FE32A2">
            <w:pPr>
              <w:spacing w:line="276" w:lineRule="auto"/>
            </w:pPr>
          </w:p>
        </w:tc>
        <w:tc>
          <w:tcPr>
            <w:tcW w:w="4122" w:type="dxa"/>
          </w:tcPr>
          <w:p w14:paraId="085CA337" w14:textId="77777777" w:rsidR="00FE32A2" w:rsidRPr="008445BF" w:rsidRDefault="00FE32A2">
            <w:pPr>
              <w:spacing w:line="276" w:lineRule="auto"/>
            </w:pPr>
          </w:p>
        </w:tc>
      </w:tr>
    </w:tbl>
    <w:p w14:paraId="1EACEC86" w14:textId="77777777" w:rsidR="00FE32A2" w:rsidRPr="008445BF" w:rsidRDefault="00FE32A2"/>
    <w:p w14:paraId="6AFA9A7B" w14:textId="77777777" w:rsidR="00FE32A2" w:rsidRPr="008445BF" w:rsidRDefault="00FE32A2"/>
    <w:p w14:paraId="2B055DAA" w14:textId="77777777" w:rsidR="00FE32A2" w:rsidRPr="008445BF" w:rsidRDefault="00560D94">
      <w:pPr>
        <w:rPr>
          <w:b/>
          <w:bCs/>
        </w:rPr>
      </w:pPr>
      <w:r w:rsidRPr="008445BF">
        <w:rPr>
          <w:b/>
          <w:bCs/>
        </w:rPr>
        <w:br w:type="page"/>
      </w:r>
    </w:p>
    <w:p w14:paraId="07E71BB4" w14:textId="77777777" w:rsidR="00FE32A2" w:rsidRPr="008445BF" w:rsidRDefault="00560D94">
      <w:pPr>
        <w:rPr>
          <w:b/>
          <w:bCs/>
        </w:rPr>
      </w:pPr>
      <w:r w:rsidRPr="008445BF">
        <w:rPr>
          <w:b/>
          <w:bCs/>
        </w:rPr>
        <w:lastRenderedPageBreak/>
        <w:t xml:space="preserve">Internal Sign Off </w:t>
      </w:r>
    </w:p>
    <w:tbl>
      <w:tblPr>
        <w:tblW w:w="931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3"/>
        <w:gridCol w:w="7229"/>
      </w:tblGrid>
      <w:tr w:rsidR="00FE32A2" w:rsidRPr="008445BF" w14:paraId="5240FF50" w14:textId="77777777">
        <w:trPr>
          <w:trHeight w:val="549"/>
        </w:trPr>
        <w:tc>
          <w:tcPr>
            <w:tcW w:w="9312" w:type="dxa"/>
            <w:gridSpan w:val="2"/>
            <w:shd w:val="clear" w:color="auto" w:fill="A6A6A6" w:themeFill="background1" w:themeFillShade="A6"/>
          </w:tcPr>
          <w:p w14:paraId="481E6CCE" w14:textId="77777777" w:rsidR="00FE32A2" w:rsidRPr="008445BF" w:rsidRDefault="00560D94">
            <w:pPr>
              <w:spacing w:line="276" w:lineRule="auto"/>
              <w:jc w:val="center"/>
              <w:rPr>
                <w:b/>
                <w:bCs/>
              </w:rPr>
            </w:pPr>
            <w:bookmarkStart w:id="0" w:name="_Hlk17820706"/>
            <w:r w:rsidRPr="008445BF">
              <w:rPr>
                <w:b/>
                <w:bCs/>
              </w:rPr>
              <w:t>INTERNAL SIGN-OFF</w:t>
            </w:r>
          </w:p>
        </w:tc>
      </w:tr>
      <w:tr w:rsidR="00FE32A2" w:rsidRPr="008445BF" w14:paraId="4B84A7C6" w14:textId="77777777">
        <w:trPr>
          <w:trHeight w:val="549"/>
        </w:trPr>
        <w:tc>
          <w:tcPr>
            <w:tcW w:w="2083" w:type="dxa"/>
          </w:tcPr>
          <w:p w14:paraId="228F9028" w14:textId="77777777" w:rsidR="00FE32A2" w:rsidRPr="008445BF" w:rsidRDefault="00560D94">
            <w:pPr>
              <w:spacing w:line="276" w:lineRule="auto"/>
              <w:jc w:val="center"/>
              <w:rPr>
                <w:b/>
              </w:rPr>
            </w:pPr>
            <w:r w:rsidRPr="008445BF">
              <w:rPr>
                <w:b/>
              </w:rPr>
              <w:t>Level 1</w:t>
            </w:r>
          </w:p>
        </w:tc>
        <w:tc>
          <w:tcPr>
            <w:tcW w:w="7229" w:type="dxa"/>
          </w:tcPr>
          <w:p w14:paraId="789A1E2D" w14:textId="4D2F4559" w:rsidR="00FE32A2" w:rsidRPr="008445BF" w:rsidRDefault="00560D94">
            <w:pPr>
              <w:spacing w:line="276" w:lineRule="auto"/>
              <w:jc w:val="center"/>
              <w:rPr>
                <w:b/>
              </w:rPr>
            </w:pPr>
            <w:r w:rsidRPr="008445BF">
              <w:rPr>
                <w:b/>
              </w:rPr>
              <w:t xml:space="preserve">Project Lead / Peer / </w:t>
            </w:r>
            <w:r w:rsidR="003E4737">
              <w:rPr>
                <w:b/>
              </w:rPr>
              <w:t>P</w:t>
            </w:r>
            <w:r w:rsidRPr="008445BF">
              <w:rPr>
                <w:b/>
              </w:rPr>
              <w:t xml:space="preserve">OE </w:t>
            </w:r>
          </w:p>
        </w:tc>
      </w:tr>
      <w:tr w:rsidR="00FE32A2" w:rsidRPr="008445BF" w14:paraId="68037678" w14:textId="77777777">
        <w:trPr>
          <w:trHeight w:val="549"/>
        </w:trPr>
        <w:tc>
          <w:tcPr>
            <w:tcW w:w="2083" w:type="dxa"/>
          </w:tcPr>
          <w:p w14:paraId="59902E15" w14:textId="24BF677C" w:rsidR="00FE32A2" w:rsidRPr="008445BF" w:rsidRDefault="00560D94">
            <w:pPr>
              <w:spacing w:line="276" w:lineRule="auto"/>
            </w:pPr>
            <w:r w:rsidRPr="008445BF">
              <w:t>De</w:t>
            </w:r>
            <w:r w:rsidR="003E4737">
              <w:t>cision</w:t>
            </w:r>
            <w:r w:rsidRPr="008445BF">
              <w:t>:</w:t>
            </w:r>
          </w:p>
        </w:tc>
        <w:tc>
          <w:tcPr>
            <w:tcW w:w="7229" w:type="dxa"/>
          </w:tcPr>
          <w:p w14:paraId="0B44C342" w14:textId="3580D173" w:rsidR="00FE32A2" w:rsidRPr="008445BF" w:rsidRDefault="003E4737">
            <w:pPr>
              <w:spacing w:line="276" w:lineRule="auto"/>
            </w:pPr>
            <w:r>
              <w:t>Approved / Not Approved</w:t>
            </w:r>
          </w:p>
        </w:tc>
      </w:tr>
      <w:tr w:rsidR="00FE32A2" w:rsidRPr="008445BF" w14:paraId="61D76219" w14:textId="77777777">
        <w:trPr>
          <w:trHeight w:val="549"/>
        </w:trPr>
        <w:tc>
          <w:tcPr>
            <w:tcW w:w="2083" w:type="dxa"/>
          </w:tcPr>
          <w:p w14:paraId="1A4C2BE3" w14:textId="77777777" w:rsidR="00FE32A2" w:rsidRPr="008445BF" w:rsidRDefault="00560D94">
            <w:pPr>
              <w:spacing w:line="276" w:lineRule="auto"/>
            </w:pPr>
            <w:r w:rsidRPr="008445BF">
              <w:t>Comments:</w:t>
            </w:r>
          </w:p>
        </w:tc>
        <w:tc>
          <w:tcPr>
            <w:tcW w:w="7229" w:type="dxa"/>
          </w:tcPr>
          <w:p w14:paraId="773C5D62" w14:textId="77777777" w:rsidR="00FE32A2" w:rsidRPr="008445BF" w:rsidRDefault="00FE32A2">
            <w:pPr>
              <w:spacing w:line="276" w:lineRule="auto"/>
            </w:pPr>
          </w:p>
        </w:tc>
      </w:tr>
      <w:tr w:rsidR="00FE32A2" w:rsidRPr="008445BF" w14:paraId="683A9A2F" w14:textId="77777777">
        <w:trPr>
          <w:trHeight w:val="549"/>
        </w:trPr>
        <w:tc>
          <w:tcPr>
            <w:tcW w:w="2083" w:type="dxa"/>
          </w:tcPr>
          <w:p w14:paraId="1EDB4FB2" w14:textId="5A44B56B" w:rsidR="00FE32A2" w:rsidRPr="008445BF" w:rsidRDefault="003E4737">
            <w:pPr>
              <w:spacing w:line="276" w:lineRule="auto"/>
            </w:pPr>
            <w:r w:rsidRPr="008445BF">
              <w:t>Signature &amp; Date:</w:t>
            </w:r>
          </w:p>
        </w:tc>
        <w:tc>
          <w:tcPr>
            <w:tcW w:w="7229" w:type="dxa"/>
          </w:tcPr>
          <w:p w14:paraId="5E8D27BE" w14:textId="77777777" w:rsidR="00FE32A2" w:rsidRPr="008445BF" w:rsidRDefault="00FE32A2">
            <w:pPr>
              <w:spacing w:line="276" w:lineRule="auto"/>
            </w:pPr>
          </w:p>
        </w:tc>
      </w:tr>
      <w:tr w:rsidR="00FE32A2" w:rsidRPr="008445BF" w14:paraId="097BC591" w14:textId="77777777">
        <w:trPr>
          <w:trHeight w:val="549"/>
        </w:trPr>
        <w:tc>
          <w:tcPr>
            <w:tcW w:w="2083" w:type="dxa"/>
          </w:tcPr>
          <w:p w14:paraId="2B39E813" w14:textId="77777777" w:rsidR="00FE32A2" w:rsidRPr="008445BF" w:rsidRDefault="00560D94">
            <w:pPr>
              <w:spacing w:line="276" w:lineRule="auto"/>
              <w:jc w:val="center"/>
              <w:rPr>
                <w:b/>
              </w:rPr>
            </w:pPr>
            <w:r w:rsidRPr="008445BF">
              <w:rPr>
                <w:b/>
              </w:rPr>
              <w:t>Level 2</w:t>
            </w:r>
          </w:p>
        </w:tc>
        <w:tc>
          <w:tcPr>
            <w:tcW w:w="7229" w:type="dxa"/>
          </w:tcPr>
          <w:p w14:paraId="6788E310" w14:textId="545C74D2" w:rsidR="00FE32A2" w:rsidRPr="008445BF" w:rsidRDefault="00187D99">
            <w:pPr>
              <w:spacing w:line="276" w:lineRule="auto"/>
              <w:jc w:val="center"/>
              <w:rPr>
                <w:b/>
              </w:rPr>
            </w:pPr>
            <w:r>
              <w:rPr>
                <w:b/>
              </w:rPr>
              <w:t>BU SME</w:t>
            </w:r>
          </w:p>
        </w:tc>
      </w:tr>
      <w:tr w:rsidR="00FE32A2" w:rsidRPr="008445BF" w14:paraId="4333ED4B" w14:textId="77777777">
        <w:trPr>
          <w:trHeight w:val="549"/>
        </w:trPr>
        <w:tc>
          <w:tcPr>
            <w:tcW w:w="2083" w:type="dxa"/>
          </w:tcPr>
          <w:p w14:paraId="1C390878" w14:textId="5349EC70" w:rsidR="00FE32A2" w:rsidRPr="008445BF" w:rsidRDefault="00560D94">
            <w:pPr>
              <w:spacing w:line="276" w:lineRule="auto"/>
            </w:pPr>
            <w:r w:rsidRPr="008445BF">
              <w:t>De</w:t>
            </w:r>
            <w:r w:rsidR="003E4737">
              <w:t>cision</w:t>
            </w:r>
            <w:r w:rsidRPr="008445BF">
              <w:t>:</w:t>
            </w:r>
          </w:p>
        </w:tc>
        <w:tc>
          <w:tcPr>
            <w:tcW w:w="7229" w:type="dxa"/>
          </w:tcPr>
          <w:p w14:paraId="5306B3FE" w14:textId="7E9FB532" w:rsidR="00FE32A2" w:rsidRPr="008445BF" w:rsidRDefault="003E4737">
            <w:pPr>
              <w:spacing w:line="276" w:lineRule="auto"/>
            </w:pPr>
            <w:r>
              <w:t>Approved / Not Approved</w:t>
            </w:r>
          </w:p>
        </w:tc>
      </w:tr>
      <w:tr w:rsidR="00FE32A2" w:rsidRPr="008445BF" w14:paraId="39024617" w14:textId="77777777">
        <w:trPr>
          <w:trHeight w:val="549"/>
        </w:trPr>
        <w:tc>
          <w:tcPr>
            <w:tcW w:w="2083" w:type="dxa"/>
          </w:tcPr>
          <w:p w14:paraId="7BD3EAA0" w14:textId="77777777" w:rsidR="00FE32A2" w:rsidRPr="008445BF" w:rsidRDefault="00560D94">
            <w:pPr>
              <w:spacing w:line="276" w:lineRule="auto"/>
            </w:pPr>
            <w:r w:rsidRPr="008445BF">
              <w:t>Comments:</w:t>
            </w:r>
          </w:p>
        </w:tc>
        <w:tc>
          <w:tcPr>
            <w:tcW w:w="7229" w:type="dxa"/>
          </w:tcPr>
          <w:p w14:paraId="0BDD047F" w14:textId="77777777" w:rsidR="00FE32A2" w:rsidRPr="008445BF" w:rsidRDefault="00FE32A2">
            <w:pPr>
              <w:spacing w:line="276" w:lineRule="auto"/>
            </w:pPr>
          </w:p>
        </w:tc>
      </w:tr>
      <w:tr w:rsidR="00FE32A2" w:rsidRPr="008445BF" w14:paraId="203FCE80" w14:textId="77777777">
        <w:trPr>
          <w:trHeight w:val="549"/>
        </w:trPr>
        <w:tc>
          <w:tcPr>
            <w:tcW w:w="2083" w:type="dxa"/>
          </w:tcPr>
          <w:p w14:paraId="2747C4E9" w14:textId="66D0203B" w:rsidR="00FE32A2" w:rsidRPr="008445BF" w:rsidRDefault="003E4737">
            <w:pPr>
              <w:spacing w:line="276" w:lineRule="auto"/>
            </w:pPr>
            <w:r w:rsidRPr="008445BF">
              <w:t>Signature &amp; Date:</w:t>
            </w:r>
          </w:p>
        </w:tc>
        <w:tc>
          <w:tcPr>
            <w:tcW w:w="7229" w:type="dxa"/>
          </w:tcPr>
          <w:p w14:paraId="0759EF59" w14:textId="77777777" w:rsidR="00FE32A2" w:rsidRPr="008445BF" w:rsidRDefault="00FE32A2">
            <w:pPr>
              <w:spacing w:line="276" w:lineRule="auto"/>
            </w:pPr>
          </w:p>
        </w:tc>
      </w:tr>
      <w:bookmarkEnd w:id="0"/>
    </w:tbl>
    <w:p w14:paraId="1915B736" w14:textId="77777777" w:rsidR="00FE32A2" w:rsidRPr="008445BF" w:rsidRDefault="00560D94">
      <w:pPr>
        <w:spacing w:after="160"/>
        <w:jc w:val="left"/>
        <w:rPr>
          <w:bCs/>
          <w:iCs/>
        </w:rPr>
      </w:pPr>
      <w:r w:rsidRPr="008445BF">
        <w:br w:type="page"/>
      </w:r>
    </w:p>
    <w:p w14:paraId="71225C0B" w14:textId="77777777" w:rsidR="00FE32A2" w:rsidRPr="008445BF" w:rsidRDefault="00560D94">
      <w:pPr>
        <w:pStyle w:val="TOCHeading1"/>
        <w:jc w:val="center"/>
        <w:rPr>
          <w:rFonts w:ascii="Times New Roman" w:hAnsi="Times New Roman"/>
          <w:b/>
          <w:i/>
        </w:rPr>
      </w:pPr>
      <w:r w:rsidRPr="008445BF">
        <w:rPr>
          <w:rFonts w:ascii="Times New Roman" w:hAnsi="Times New Roman"/>
          <w:b/>
          <w:i/>
        </w:rPr>
        <w:lastRenderedPageBreak/>
        <w:t>Table of Contents</w:t>
      </w:r>
    </w:p>
    <w:p w14:paraId="23EBB38F" w14:textId="3FE66E7F" w:rsidR="008445BF" w:rsidRPr="008445BF" w:rsidRDefault="00560D94">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r w:rsidRPr="008445BF">
        <w:rPr>
          <w:rFonts w:ascii="Times New Roman" w:hAnsi="Times New Roman" w:cs="Times New Roman"/>
          <w:b w:val="0"/>
          <w:i w:val="0"/>
          <w:iCs w:val="0"/>
        </w:rPr>
        <w:fldChar w:fldCharType="begin"/>
      </w:r>
      <w:r w:rsidRPr="008445BF">
        <w:rPr>
          <w:rFonts w:ascii="Times New Roman" w:hAnsi="Times New Roman" w:cs="Times New Roman"/>
          <w:b w:val="0"/>
          <w:i w:val="0"/>
          <w:iCs w:val="0"/>
        </w:rPr>
        <w:instrText xml:space="preserve"> TOC \o "1-3" \h \z \u </w:instrText>
      </w:r>
      <w:r w:rsidRPr="008445BF">
        <w:rPr>
          <w:rFonts w:ascii="Times New Roman" w:hAnsi="Times New Roman" w:cs="Times New Roman"/>
          <w:b w:val="0"/>
          <w:i w:val="0"/>
          <w:iCs w:val="0"/>
        </w:rPr>
        <w:fldChar w:fldCharType="separate"/>
      </w:r>
      <w:hyperlink w:anchor="_Toc17808582" w:history="1">
        <w:r w:rsidR="008445BF" w:rsidRPr="008445BF">
          <w:rPr>
            <w:rStyle w:val="Hyperlink"/>
            <w:rFonts w:ascii="Times New Roman" w:hAnsi="Times New Roman" w:cs="Times New Roman"/>
            <w:b w:val="0"/>
            <w:noProof/>
          </w:rPr>
          <w:t>1</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Introduction</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_Toc17808582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10</w:t>
        </w:r>
        <w:r w:rsidR="008445BF" w:rsidRPr="008445BF">
          <w:rPr>
            <w:rFonts w:ascii="Times New Roman" w:hAnsi="Times New Roman" w:cs="Times New Roman"/>
            <w:b w:val="0"/>
            <w:noProof/>
            <w:webHidden/>
          </w:rPr>
          <w:fldChar w:fldCharType="end"/>
        </w:r>
      </w:hyperlink>
    </w:p>
    <w:p w14:paraId="245440B4" w14:textId="47DFCA5E"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83" w:history="1">
        <w:r w:rsidR="008445BF" w:rsidRPr="008445BF">
          <w:rPr>
            <w:rStyle w:val="Hyperlink"/>
            <w:rFonts w:ascii="Times New Roman" w:hAnsi="Times New Roman" w:cs="Times New Roman"/>
            <w:b w:val="0"/>
            <w:noProof/>
            <w:sz w:val="24"/>
            <w:szCs w:val="24"/>
          </w:rPr>
          <w:t>1.1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Purpose</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_Toc17808583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10</w:t>
        </w:r>
        <w:r w:rsidR="008445BF" w:rsidRPr="008445BF">
          <w:rPr>
            <w:rFonts w:ascii="Times New Roman" w:hAnsi="Times New Roman" w:cs="Times New Roman"/>
            <w:b w:val="0"/>
            <w:noProof/>
            <w:webHidden/>
            <w:sz w:val="24"/>
            <w:szCs w:val="24"/>
          </w:rPr>
          <w:fldChar w:fldCharType="end"/>
        </w:r>
      </w:hyperlink>
    </w:p>
    <w:p w14:paraId="4F43055E" w14:textId="7A1F25DD"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84" w:history="1">
        <w:r w:rsidR="008445BF" w:rsidRPr="008445BF">
          <w:rPr>
            <w:rStyle w:val="Hyperlink"/>
            <w:rFonts w:ascii="Times New Roman" w:hAnsi="Times New Roman" w:cs="Times New Roman"/>
            <w:b w:val="0"/>
            <w:noProof/>
            <w:sz w:val="24"/>
            <w:szCs w:val="24"/>
          </w:rPr>
          <w:t>1.2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Document Conventions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_Toc17808584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10</w:t>
        </w:r>
        <w:r w:rsidR="008445BF" w:rsidRPr="008445BF">
          <w:rPr>
            <w:rFonts w:ascii="Times New Roman" w:hAnsi="Times New Roman" w:cs="Times New Roman"/>
            <w:b w:val="0"/>
            <w:noProof/>
            <w:webHidden/>
            <w:sz w:val="24"/>
            <w:szCs w:val="24"/>
          </w:rPr>
          <w:fldChar w:fldCharType="end"/>
        </w:r>
      </w:hyperlink>
    </w:p>
    <w:p w14:paraId="5931C808" w14:textId="52FA4E88"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85" w:history="1">
        <w:r w:rsidR="008445BF" w:rsidRPr="008445BF">
          <w:rPr>
            <w:rStyle w:val="Hyperlink"/>
            <w:rFonts w:ascii="Times New Roman" w:hAnsi="Times New Roman" w:cs="Times New Roman"/>
            <w:b w:val="0"/>
            <w:noProof/>
            <w:sz w:val="24"/>
            <w:szCs w:val="24"/>
          </w:rPr>
          <w:t>1.3</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Intended Audience and Reading Suggestions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_Toc17808585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10</w:t>
        </w:r>
        <w:r w:rsidR="008445BF" w:rsidRPr="008445BF">
          <w:rPr>
            <w:rFonts w:ascii="Times New Roman" w:hAnsi="Times New Roman" w:cs="Times New Roman"/>
            <w:b w:val="0"/>
            <w:noProof/>
            <w:webHidden/>
            <w:sz w:val="24"/>
            <w:szCs w:val="24"/>
          </w:rPr>
          <w:fldChar w:fldCharType="end"/>
        </w:r>
      </w:hyperlink>
    </w:p>
    <w:p w14:paraId="65D3AF6C" w14:textId="1BDC697F"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86" w:history="1">
        <w:r w:rsidR="008445BF" w:rsidRPr="008445BF">
          <w:rPr>
            <w:rStyle w:val="Hyperlink"/>
            <w:rFonts w:ascii="Times New Roman" w:hAnsi="Times New Roman" w:cs="Times New Roman"/>
            <w:b w:val="0"/>
            <w:noProof/>
            <w:sz w:val="24"/>
            <w:szCs w:val="24"/>
          </w:rPr>
          <w:t>1.4</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Abbreviation</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_Toc17808586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10</w:t>
        </w:r>
        <w:r w:rsidR="008445BF" w:rsidRPr="008445BF">
          <w:rPr>
            <w:rFonts w:ascii="Times New Roman" w:hAnsi="Times New Roman" w:cs="Times New Roman"/>
            <w:b w:val="0"/>
            <w:noProof/>
            <w:webHidden/>
            <w:sz w:val="24"/>
            <w:szCs w:val="24"/>
          </w:rPr>
          <w:fldChar w:fldCharType="end"/>
        </w:r>
      </w:hyperlink>
    </w:p>
    <w:p w14:paraId="04FDBE3F" w14:textId="23D57891"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87" w:history="1">
        <w:r w:rsidR="008445BF" w:rsidRPr="008445BF">
          <w:rPr>
            <w:rStyle w:val="Hyperlink"/>
            <w:rFonts w:ascii="Times New Roman" w:hAnsi="Times New Roman" w:cs="Times New Roman"/>
            <w:b w:val="0"/>
            <w:noProof/>
            <w:sz w:val="24"/>
            <w:szCs w:val="24"/>
          </w:rPr>
          <w:t>1.5</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References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_Toc17808587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11</w:t>
        </w:r>
        <w:r w:rsidR="008445BF" w:rsidRPr="008445BF">
          <w:rPr>
            <w:rFonts w:ascii="Times New Roman" w:hAnsi="Times New Roman" w:cs="Times New Roman"/>
            <w:b w:val="0"/>
            <w:noProof/>
            <w:webHidden/>
            <w:sz w:val="24"/>
            <w:szCs w:val="24"/>
          </w:rPr>
          <w:fldChar w:fldCharType="end"/>
        </w:r>
      </w:hyperlink>
    </w:p>
    <w:p w14:paraId="15781B9B" w14:textId="0B5042EF"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588" w:history="1">
        <w:r w:rsidR="008445BF" w:rsidRPr="008445BF">
          <w:rPr>
            <w:rStyle w:val="Hyperlink"/>
            <w:rFonts w:ascii="Times New Roman" w:hAnsi="Times New Roman" w:cs="Times New Roman"/>
            <w:b w:val="0"/>
            <w:noProof/>
          </w:rPr>
          <w:t>2</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Product – Technical Overview</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_Toc17808588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12</w:t>
        </w:r>
        <w:r w:rsidR="008445BF" w:rsidRPr="008445BF">
          <w:rPr>
            <w:rFonts w:ascii="Times New Roman" w:hAnsi="Times New Roman" w:cs="Times New Roman"/>
            <w:b w:val="0"/>
            <w:noProof/>
            <w:webHidden/>
          </w:rPr>
          <w:fldChar w:fldCharType="end"/>
        </w:r>
      </w:hyperlink>
    </w:p>
    <w:p w14:paraId="3BC7BCEF" w14:textId="49F808D7"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589" w:history="1">
        <w:r w:rsidR="008445BF" w:rsidRPr="008445BF">
          <w:rPr>
            <w:rStyle w:val="Hyperlink"/>
            <w:rFonts w:ascii="Times New Roman" w:hAnsi="Times New Roman" w:cs="Times New Roman"/>
            <w:b w:val="0"/>
            <w:noProof/>
          </w:rPr>
          <w:t>3</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System1 Implementation Plan</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_Toc17808589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12</w:t>
        </w:r>
        <w:r w:rsidR="008445BF" w:rsidRPr="008445BF">
          <w:rPr>
            <w:rFonts w:ascii="Times New Roman" w:hAnsi="Times New Roman" w:cs="Times New Roman"/>
            <w:b w:val="0"/>
            <w:noProof/>
            <w:webHidden/>
          </w:rPr>
          <w:fldChar w:fldCharType="end"/>
        </w:r>
      </w:hyperlink>
    </w:p>
    <w:p w14:paraId="78A7FC6E" w14:textId="7176346B"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590" w:history="1">
        <w:r w:rsidR="008445BF" w:rsidRPr="008445BF">
          <w:rPr>
            <w:rStyle w:val="Hyperlink"/>
            <w:rFonts w:ascii="Times New Roman" w:hAnsi="Times New Roman" w:cs="Times New Roman"/>
            <w:b w:val="0"/>
            <w:noProof/>
          </w:rPr>
          <w:t>4</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System1 Hardware Architecture</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_Toc17808590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12</w:t>
        </w:r>
        <w:r w:rsidR="008445BF" w:rsidRPr="008445BF">
          <w:rPr>
            <w:rFonts w:ascii="Times New Roman" w:hAnsi="Times New Roman" w:cs="Times New Roman"/>
            <w:b w:val="0"/>
            <w:noProof/>
            <w:webHidden/>
          </w:rPr>
          <w:fldChar w:fldCharType="end"/>
        </w:r>
      </w:hyperlink>
    </w:p>
    <w:p w14:paraId="5F8BFF78" w14:textId="7E14DC34"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91" w:history="1">
        <w:r w:rsidR="008445BF" w:rsidRPr="008445BF">
          <w:rPr>
            <w:rStyle w:val="Hyperlink"/>
            <w:rFonts w:ascii="Times New Roman" w:hAnsi="Times New Roman" w:cs="Times New Roman"/>
            <w:b w:val="0"/>
            <w:noProof/>
            <w:sz w:val="24"/>
            <w:szCs w:val="24"/>
          </w:rPr>
          <w:t>4.1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System1 Architecture</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_Toc17808591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12</w:t>
        </w:r>
        <w:r w:rsidR="008445BF" w:rsidRPr="008445BF">
          <w:rPr>
            <w:rFonts w:ascii="Times New Roman" w:hAnsi="Times New Roman" w:cs="Times New Roman"/>
            <w:b w:val="0"/>
            <w:noProof/>
            <w:webHidden/>
            <w:sz w:val="24"/>
            <w:szCs w:val="24"/>
          </w:rPr>
          <w:fldChar w:fldCharType="end"/>
        </w:r>
      </w:hyperlink>
    </w:p>
    <w:p w14:paraId="18D49402" w14:textId="4FF91254"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92" w:history="1">
        <w:r w:rsidR="008445BF" w:rsidRPr="008445BF">
          <w:rPr>
            <w:rStyle w:val="Hyperlink"/>
            <w:rFonts w:ascii="Times New Roman" w:hAnsi="Times New Roman" w:cs="Times New Roman"/>
            <w:b w:val="0"/>
            <w:noProof/>
            <w:sz w:val="24"/>
            <w:szCs w:val="24"/>
          </w:rPr>
          <w:t>4.2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Architecture</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_Toc17808592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12</w:t>
        </w:r>
        <w:r w:rsidR="008445BF" w:rsidRPr="008445BF">
          <w:rPr>
            <w:rFonts w:ascii="Times New Roman" w:hAnsi="Times New Roman" w:cs="Times New Roman"/>
            <w:b w:val="0"/>
            <w:noProof/>
            <w:webHidden/>
            <w:sz w:val="24"/>
            <w:szCs w:val="24"/>
          </w:rPr>
          <w:fldChar w:fldCharType="end"/>
        </w:r>
      </w:hyperlink>
    </w:p>
    <w:p w14:paraId="2E3EDC68" w14:textId="18EF55B2"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93" w:history="1">
        <w:r w:rsidR="008445BF" w:rsidRPr="008445BF">
          <w:rPr>
            <w:rStyle w:val="Hyperlink"/>
            <w:rFonts w:ascii="Times New Roman" w:hAnsi="Times New Roman" w:cs="Times New Roman"/>
            <w:b w:val="0"/>
            <w:noProof/>
            <w:sz w:val="24"/>
            <w:szCs w:val="24"/>
          </w:rPr>
          <w:t>4.3</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Architecture</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_Toc17808593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13</w:t>
        </w:r>
        <w:r w:rsidR="008445BF" w:rsidRPr="008445BF">
          <w:rPr>
            <w:rFonts w:ascii="Times New Roman" w:hAnsi="Times New Roman" w:cs="Times New Roman"/>
            <w:b w:val="0"/>
            <w:noProof/>
            <w:webHidden/>
            <w:sz w:val="24"/>
            <w:szCs w:val="24"/>
          </w:rPr>
          <w:fldChar w:fldCharType="end"/>
        </w:r>
      </w:hyperlink>
    </w:p>
    <w:p w14:paraId="3C9A46CA" w14:textId="0DD0F45A"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594" w:history="1">
        <w:r w:rsidR="008445BF" w:rsidRPr="008445BF">
          <w:rPr>
            <w:rStyle w:val="Hyperlink"/>
            <w:rFonts w:ascii="Times New Roman" w:hAnsi="Times New Roman" w:cs="Times New Roman"/>
            <w:b w:val="0"/>
            <w:noProof/>
          </w:rPr>
          <w:t>5</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Digital Interface Design</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_Toc17808594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13</w:t>
        </w:r>
        <w:r w:rsidR="008445BF" w:rsidRPr="008445BF">
          <w:rPr>
            <w:rFonts w:ascii="Times New Roman" w:hAnsi="Times New Roman" w:cs="Times New Roman"/>
            <w:b w:val="0"/>
            <w:noProof/>
            <w:webHidden/>
          </w:rPr>
          <w:fldChar w:fldCharType="end"/>
        </w:r>
      </w:hyperlink>
    </w:p>
    <w:p w14:paraId="059A9864" w14:textId="7D14A677"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95" w:history="1">
        <w:r w:rsidR="008445BF" w:rsidRPr="008445BF">
          <w:rPr>
            <w:rStyle w:val="Hyperlink"/>
            <w:rFonts w:ascii="Times New Roman" w:hAnsi="Times New Roman" w:cs="Times New Roman"/>
            <w:b w:val="0"/>
            <w:noProof/>
            <w:sz w:val="24"/>
            <w:szCs w:val="24"/>
          </w:rPr>
          <w:t>5.1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[Main Board]</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_Toc17808595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13</w:t>
        </w:r>
        <w:r w:rsidR="008445BF" w:rsidRPr="008445BF">
          <w:rPr>
            <w:rFonts w:ascii="Times New Roman" w:hAnsi="Times New Roman" w:cs="Times New Roman"/>
            <w:b w:val="0"/>
            <w:noProof/>
            <w:webHidden/>
            <w:sz w:val="24"/>
            <w:szCs w:val="24"/>
          </w:rPr>
          <w:fldChar w:fldCharType="end"/>
        </w:r>
      </w:hyperlink>
    </w:p>
    <w:p w14:paraId="16D4E21D" w14:textId="75542415"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596" w:history="1">
        <w:r w:rsidR="008445BF" w:rsidRPr="008445BF">
          <w:rPr>
            <w:rStyle w:val="Hyperlink"/>
            <w:rFonts w:ascii="Times New Roman" w:hAnsi="Times New Roman" w:cs="Times New Roman"/>
            <w:noProof/>
            <w:sz w:val="24"/>
            <w:szCs w:val="24"/>
          </w:rPr>
          <w:t>5.1.1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Module1 [Major Component like Application Processor, FPGA, CPLD, DSP etc]</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_Toc17808596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14</w:t>
        </w:r>
        <w:r w:rsidR="008445BF" w:rsidRPr="008445BF">
          <w:rPr>
            <w:rFonts w:ascii="Times New Roman" w:hAnsi="Times New Roman" w:cs="Times New Roman"/>
            <w:noProof/>
            <w:webHidden/>
            <w:sz w:val="24"/>
            <w:szCs w:val="24"/>
          </w:rPr>
          <w:fldChar w:fldCharType="end"/>
        </w:r>
      </w:hyperlink>
    </w:p>
    <w:p w14:paraId="7FF32555" w14:textId="7653884C"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597" w:history="1">
        <w:r w:rsidR="008445BF" w:rsidRPr="008445BF">
          <w:rPr>
            <w:rStyle w:val="Hyperlink"/>
            <w:rFonts w:ascii="Times New Roman" w:hAnsi="Times New Roman" w:cs="Times New Roman"/>
            <w:noProof/>
            <w:sz w:val="24"/>
            <w:szCs w:val="24"/>
          </w:rPr>
          <w:t>5.1.2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Module2 [Major Component like DSP]</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_Toc17808597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14</w:t>
        </w:r>
        <w:r w:rsidR="008445BF" w:rsidRPr="008445BF">
          <w:rPr>
            <w:rFonts w:ascii="Times New Roman" w:hAnsi="Times New Roman" w:cs="Times New Roman"/>
            <w:noProof/>
            <w:webHidden/>
            <w:sz w:val="24"/>
            <w:szCs w:val="24"/>
          </w:rPr>
          <w:fldChar w:fldCharType="end"/>
        </w:r>
      </w:hyperlink>
    </w:p>
    <w:p w14:paraId="2DEC33ED" w14:textId="29CE05AC"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598" w:history="1">
        <w:r w:rsidR="008445BF" w:rsidRPr="008445BF">
          <w:rPr>
            <w:rStyle w:val="Hyperlink"/>
            <w:rFonts w:ascii="Times New Roman" w:hAnsi="Times New Roman" w:cs="Times New Roman"/>
            <w:b w:val="0"/>
            <w:noProof/>
            <w:sz w:val="24"/>
            <w:szCs w:val="24"/>
          </w:rPr>
          <w:t>5.2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[Daughter Board]</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_Toc17808598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14</w:t>
        </w:r>
        <w:r w:rsidR="008445BF" w:rsidRPr="008445BF">
          <w:rPr>
            <w:rFonts w:ascii="Times New Roman" w:hAnsi="Times New Roman" w:cs="Times New Roman"/>
            <w:b w:val="0"/>
            <w:noProof/>
            <w:webHidden/>
            <w:sz w:val="24"/>
            <w:szCs w:val="24"/>
          </w:rPr>
          <w:fldChar w:fldCharType="end"/>
        </w:r>
      </w:hyperlink>
    </w:p>
    <w:p w14:paraId="5990E349" w14:textId="47E2FA28"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599" w:history="1">
        <w:r w:rsidR="008445BF" w:rsidRPr="008445BF">
          <w:rPr>
            <w:rStyle w:val="Hyperlink"/>
            <w:rFonts w:ascii="Times New Roman" w:hAnsi="Times New Roman" w:cs="Times New Roman"/>
            <w:b w:val="0"/>
            <w:noProof/>
          </w:rPr>
          <w:t>6</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RF Design</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_Toc17808599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15</w:t>
        </w:r>
        <w:r w:rsidR="008445BF" w:rsidRPr="008445BF">
          <w:rPr>
            <w:rFonts w:ascii="Times New Roman" w:hAnsi="Times New Roman" w:cs="Times New Roman"/>
            <w:b w:val="0"/>
            <w:noProof/>
            <w:webHidden/>
          </w:rPr>
          <w:fldChar w:fldCharType="end"/>
        </w:r>
      </w:hyperlink>
    </w:p>
    <w:p w14:paraId="266C5FB5" w14:textId="55056230"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00" w:history="1">
        <w:r w:rsidR="008445BF" w:rsidRPr="008445BF">
          <w:rPr>
            <w:rStyle w:val="Hyperlink"/>
            <w:rFonts w:ascii="Times New Roman" w:hAnsi="Times New Roman" w:cs="Times New Roman"/>
            <w:b w:val="0"/>
            <w:noProof/>
            <w:sz w:val="24"/>
            <w:szCs w:val="24"/>
          </w:rPr>
          <w:t>6.1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[Main Board]</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_Toc17808600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15</w:t>
        </w:r>
        <w:r w:rsidR="008445BF" w:rsidRPr="008445BF">
          <w:rPr>
            <w:rFonts w:ascii="Times New Roman" w:hAnsi="Times New Roman" w:cs="Times New Roman"/>
            <w:b w:val="0"/>
            <w:noProof/>
            <w:webHidden/>
            <w:sz w:val="24"/>
            <w:szCs w:val="24"/>
          </w:rPr>
          <w:fldChar w:fldCharType="end"/>
        </w:r>
      </w:hyperlink>
    </w:p>
    <w:p w14:paraId="26A063B8" w14:textId="7CC3F6CC"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01" w:history="1">
        <w:r w:rsidR="008445BF" w:rsidRPr="008445BF">
          <w:rPr>
            <w:rStyle w:val="Hyperlink"/>
            <w:rFonts w:ascii="Times New Roman" w:hAnsi="Times New Roman" w:cs="Times New Roman"/>
            <w:noProof/>
            <w:sz w:val="24"/>
            <w:szCs w:val="24"/>
          </w:rPr>
          <w:t>6.1.1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WiFi</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_Toc17808601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15</w:t>
        </w:r>
        <w:r w:rsidR="008445BF" w:rsidRPr="008445BF">
          <w:rPr>
            <w:rFonts w:ascii="Times New Roman" w:hAnsi="Times New Roman" w:cs="Times New Roman"/>
            <w:noProof/>
            <w:webHidden/>
            <w:sz w:val="24"/>
            <w:szCs w:val="24"/>
          </w:rPr>
          <w:fldChar w:fldCharType="end"/>
        </w:r>
      </w:hyperlink>
    </w:p>
    <w:p w14:paraId="721E4FD3" w14:textId="7264102B"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02" w:history="1">
        <w:r w:rsidR="008445BF" w:rsidRPr="008445BF">
          <w:rPr>
            <w:rStyle w:val="Hyperlink"/>
            <w:rFonts w:ascii="Times New Roman" w:hAnsi="Times New Roman" w:cs="Times New Roman"/>
            <w:noProof/>
            <w:sz w:val="24"/>
            <w:szCs w:val="24"/>
          </w:rPr>
          <w:t>6.1.2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Zigbee</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_Toc17808602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16</w:t>
        </w:r>
        <w:r w:rsidR="008445BF" w:rsidRPr="008445BF">
          <w:rPr>
            <w:rFonts w:ascii="Times New Roman" w:hAnsi="Times New Roman" w:cs="Times New Roman"/>
            <w:noProof/>
            <w:webHidden/>
            <w:sz w:val="24"/>
            <w:szCs w:val="24"/>
          </w:rPr>
          <w:fldChar w:fldCharType="end"/>
        </w:r>
      </w:hyperlink>
    </w:p>
    <w:p w14:paraId="0FE94485" w14:textId="5C046D59"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03" w:history="1">
        <w:r w:rsidR="008445BF" w:rsidRPr="008445BF">
          <w:rPr>
            <w:rStyle w:val="Hyperlink"/>
            <w:rFonts w:ascii="Times New Roman" w:hAnsi="Times New Roman" w:cs="Times New Roman"/>
            <w:b w:val="0"/>
            <w:noProof/>
            <w:sz w:val="24"/>
            <w:szCs w:val="24"/>
          </w:rPr>
          <w:t>6.2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[Daughter Board]</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_Toc17808603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16</w:t>
        </w:r>
        <w:r w:rsidR="008445BF" w:rsidRPr="008445BF">
          <w:rPr>
            <w:rFonts w:ascii="Times New Roman" w:hAnsi="Times New Roman" w:cs="Times New Roman"/>
            <w:b w:val="0"/>
            <w:noProof/>
            <w:webHidden/>
            <w:sz w:val="24"/>
            <w:szCs w:val="24"/>
          </w:rPr>
          <w:fldChar w:fldCharType="end"/>
        </w:r>
      </w:hyperlink>
    </w:p>
    <w:p w14:paraId="02F66754" w14:textId="42155CC7"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04" w:history="1">
        <w:r w:rsidR="008445BF" w:rsidRPr="008445BF">
          <w:rPr>
            <w:rStyle w:val="Hyperlink"/>
            <w:rFonts w:ascii="Times New Roman" w:hAnsi="Times New Roman" w:cs="Times New Roman"/>
            <w:b w:val="0"/>
            <w:noProof/>
          </w:rPr>
          <w:t>7</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Analog Design</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_Toc17808604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16</w:t>
        </w:r>
        <w:r w:rsidR="008445BF" w:rsidRPr="008445BF">
          <w:rPr>
            <w:rFonts w:ascii="Times New Roman" w:hAnsi="Times New Roman" w:cs="Times New Roman"/>
            <w:b w:val="0"/>
            <w:noProof/>
            <w:webHidden/>
          </w:rPr>
          <w:fldChar w:fldCharType="end"/>
        </w:r>
      </w:hyperlink>
    </w:p>
    <w:p w14:paraId="41E6C028" w14:textId="2391E50E"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05" w:history="1">
        <w:r w:rsidR="008445BF" w:rsidRPr="008445BF">
          <w:rPr>
            <w:rStyle w:val="Hyperlink"/>
            <w:rFonts w:ascii="Times New Roman" w:hAnsi="Times New Roman" w:cs="Times New Roman"/>
            <w:b w:val="0"/>
            <w:noProof/>
            <w:sz w:val="24"/>
            <w:szCs w:val="24"/>
          </w:rPr>
          <w:t>7.1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[Main Board]</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_Toc17808605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16</w:t>
        </w:r>
        <w:r w:rsidR="008445BF" w:rsidRPr="008445BF">
          <w:rPr>
            <w:rFonts w:ascii="Times New Roman" w:hAnsi="Times New Roman" w:cs="Times New Roman"/>
            <w:b w:val="0"/>
            <w:noProof/>
            <w:webHidden/>
            <w:sz w:val="24"/>
            <w:szCs w:val="24"/>
          </w:rPr>
          <w:fldChar w:fldCharType="end"/>
        </w:r>
      </w:hyperlink>
    </w:p>
    <w:p w14:paraId="4C6692AD" w14:textId="4109D113"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06" w:history="1">
        <w:r w:rsidR="008445BF" w:rsidRPr="008445BF">
          <w:rPr>
            <w:rStyle w:val="Hyperlink"/>
            <w:rFonts w:ascii="Times New Roman" w:hAnsi="Times New Roman" w:cs="Times New Roman"/>
            <w:noProof/>
            <w:sz w:val="24"/>
            <w:szCs w:val="24"/>
          </w:rPr>
          <w:t>7.1.1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Component/Module1 [Photodiode]</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_Toc17808606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16</w:t>
        </w:r>
        <w:r w:rsidR="008445BF" w:rsidRPr="008445BF">
          <w:rPr>
            <w:rFonts w:ascii="Times New Roman" w:hAnsi="Times New Roman" w:cs="Times New Roman"/>
            <w:noProof/>
            <w:webHidden/>
            <w:sz w:val="24"/>
            <w:szCs w:val="24"/>
          </w:rPr>
          <w:fldChar w:fldCharType="end"/>
        </w:r>
      </w:hyperlink>
    </w:p>
    <w:p w14:paraId="1615E705" w14:textId="5DC9F881"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07" w:history="1">
        <w:r w:rsidR="008445BF" w:rsidRPr="008445BF">
          <w:rPr>
            <w:rStyle w:val="Hyperlink"/>
            <w:rFonts w:ascii="Times New Roman" w:hAnsi="Times New Roman" w:cs="Times New Roman"/>
            <w:noProof/>
            <w:sz w:val="24"/>
            <w:szCs w:val="24"/>
          </w:rPr>
          <w:t>7.1.2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Component/Module2 [PWM based Analog Signal]</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_Toc17808607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17</w:t>
        </w:r>
        <w:r w:rsidR="008445BF" w:rsidRPr="008445BF">
          <w:rPr>
            <w:rFonts w:ascii="Times New Roman" w:hAnsi="Times New Roman" w:cs="Times New Roman"/>
            <w:noProof/>
            <w:webHidden/>
            <w:sz w:val="24"/>
            <w:szCs w:val="24"/>
          </w:rPr>
          <w:fldChar w:fldCharType="end"/>
        </w:r>
      </w:hyperlink>
    </w:p>
    <w:p w14:paraId="614C5B12" w14:textId="10F5EACB"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08" w:history="1">
        <w:r w:rsidR="008445BF" w:rsidRPr="008445BF">
          <w:rPr>
            <w:rStyle w:val="Hyperlink"/>
            <w:rFonts w:ascii="Times New Roman" w:hAnsi="Times New Roman" w:cs="Times New Roman"/>
            <w:noProof/>
            <w:sz w:val="24"/>
            <w:szCs w:val="24"/>
          </w:rPr>
          <w:t>7.1.3</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Component/Module3 [RTD based temperature sensor]</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_Toc17808608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17</w:t>
        </w:r>
        <w:r w:rsidR="008445BF" w:rsidRPr="008445BF">
          <w:rPr>
            <w:rFonts w:ascii="Times New Roman" w:hAnsi="Times New Roman" w:cs="Times New Roman"/>
            <w:noProof/>
            <w:webHidden/>
            <w:sz w:val="24"/>
            <w:szCs w:val="24"/>
          </w:rPr>
          <w:fldChar w:fldCharType="end"/>
        </w:r>
      </w:hyperlink>
    </w:p>
    <w:p w14:paraId="494E9A7B" w14:textId="70BC1BED"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09" w:history="1">
        <w:r w:rsidR="008445BF" w:rsidRPr="008445BF">
          <w:rPr>
            <w:rStyle w:val="Hyperlink"/>
            <w:rFonts w:ascii="Times New Roman" w:hAnsi="Times New Roman" w:cs="Times New Roman"/>
            <w:b w:val="0"/>
            <w:noProof/>
            <w:sz w:val="24"/>
            <w:szCs w:val="24"/>
          </w:rPr>
          <w:t>7.2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[Daughter Board]</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_Toc17808609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17</w:t>
        </w:r>
        <w:r w:rsidR="008445BF" w:rsidRPr="008445BF">
          <w:rPr>
            <w:rFonts w:ascii="Times New Roman" w:hAnsi="Times New Roman" w:cs="Times New Roman"/>
            <w:b w:val="0"/>
            <w:noProof/>
            <w:webHidden/>
            <w:sz w:val="24"/>
            <w:szCs w:val="24"/>
          </w:rPr>
          <w:fldChar w:fldCharType="end"/>
        </w:r>
      </w:hyperlink>
    </w:p>
    <w:p w14:paraId="67892B76" w14:textId="62A1B45E"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10" w:history="1">
        <w:r w:rsidR="008445BF" w:rsidRPr="008445BF">
          <w:rPr>
            <w:rStyle w:val="Hyperlink"/>
            <w:rFonts w:ascii="Times New Roman" w:hAnsi="Times New Roman" w:cs="Times New Roman"/>
            <w:b w:val="0"/>
            <w:noProof/>
          </w:rPr>
          <w:t>8</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Power Design</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_Toc17808610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17</w:t>
        </w:r>
        <w:r w:rsidR="008445BF" w:rsidRPr="008445BF">
          <w:rPr>
            <w:rFonts w:ascii="Times New Roman" w:hAnsi="Times New Roman" w:cs="Times New Roman"/>
            <w:b w:val="0"/>
            <w:noProof/>
            <w:webHidden/>
          </w:rPr>
          <w:fldChar w:fldCharType="end"/>
        </w:r>
      </w:hyperlink>
    </w:p>
    <w:p w14:paraId="14553259" w14:textId="43C8FD68"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11" w:history="1">
        <w:r w:rsidR="008445BF" w:rsidRPr="008445BF">
          <w:rPr>
            <w:rStyle w:val="Hyperlink"/>
            <w:rFonts w:ascii="Times New Roman" w:hAnsi="Times New Roman" w:cs="Times New Roman"/>
            <w:b w:val="0"/>
            <w:noProof/>
            <w:sz w:val="24"/>
            <w:szCs w:val="24"/>
          </w:rPr>
          <w:t>8.1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Power Architecture</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_Toc17808611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17</w:t>
        </w:r>
        <w:r w:rsidR="008445BF" w:rsidRPr="008445BF">
          <w:rPr>
            <w:rFonts w:ascii="Times New Roman" w:hAnsi="Times New Roman" w:cs="Times New Roman"/>
            <w:b w:val="0"/>
            <w:noProof/>
            <w:webHidden/>
            <w:sz w:val="24"/>
            <w:szCs w:val="24"/>
          </w:rPr>
          <w:fldChar w:fldCharType="end"/>
        </w:r>
      </w:hyperlink>
    </w:p>
    <w:p w14:paraId="23794A10" w14:textId="0B9CD206"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12" w:history="1">
        <w:r w:rsidR="008445BF" w:rsidRPr="008445BF">
          <w:rPr>
            <w:rStyle w:val="Hyperlink"/>
            <w:rFonts w:ascii="Times New Roman" w:hAnsi="Times New Roman" w:cs="Times New Roman"/>
            <w:noProof/>
            <w:sz w:val="24"/>
            <w:szCs w:val="24"/>
          </w:rPr>
          <w:t>8.1.1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Power Sequencing</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_Toc17808612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18</w:t>
        </w:r>
        <w:r w:rsidR="008445BF" w:rsidRPr="008445BF">
          <w:rPr>
            <w:rFonts w:ascii="Times New Roman" w:hAnsi="Times New Roman" w:cs="Times New Roman"/>
            <w:noProof/>
            <w:webHidden/>
            <w:sz w:val="24"/>
            <w:szCs w:val="24"/>
          </w:rPr>
          <w:fldChar w:fldCharType="end"/>
        </w:r>
      </w:hyperlink>
    </w:p>
    <w:p w14:paraId="7F1B1775" w14:textId="4C2C0FA2" w:rsidR="008445BF" w:rsidRPr="008445BF" w:rsidRDefault="002271AF">
      <w:pPr>
        <w:pStyle w:val="TOC3"/>
        <w:tabs>
          <w:tab w:val="right" w:leader="dot" w:pos="8296"/>
        </w:tabs>
        <w:rPr>
          <w:rFonts w:ascii="Times New Roman" w:eastAsiaTheme="minorEastAsia" w:hAnsi="Times New Roman" w:cs="Times New Roman"/>
          <w:noProof/>
          <w:sz w:val="24"/>
          <w:szCs w:val="24"/>
          <w:lang w:val="en-IN" w:eastAsia="en-IN"/>
        </w:rPr>
      </w:pPr>
      <w:hyperlink w:anchor="_Toc17808613" w:history="1">
        <w:r w:rsidR="008445BF" w:rsidRPr="008445BF">
          <w:rPr>
            <w:rStyle w:val="Hyperlink"/>
            <w:rFonts w:ascii="Times New Roman" w:hAnsi="Times New Roman" w:cs="Times New Roman"/>
            <w:noProof/>
            <w:sz w:val="24"/>
            <w:szCs w:val="24"/>
          </w:rPr>
          <w:t>&lt;This section shall capture the power up and down sequencing requriements of all ICs that has multiple power supply inputs in a table and shall clearly explain how the required sequencing is achieved for both power up (using enable/PG etc) and power down (using discharge circuit etc).&gt;</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_Toc17808613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18</w:t>
        </w:r>
        <w:r w:rsidR="008445BF" w:rsidRPr="008445BF">
          <w:rPr>
            <w:rFonts w:ascii="Times New Roman" w:hAnsi="Times New Roman" w:cs="Times New Roman"/>
            <w:noProof/>
            <w:webHidden/>
            <w:sz w:val="24"/>
            <w:szCs w:val="24"/>
          </w:rPr>
          <w:fldChar w:fldCharType="end"/>
        </w:r>
      </w:hyperlink>
    </w:p>
    <w:p w14:paraId="4D5FE6ED" w14:textId="4E89F39E"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14" w:history="1">
        <w:r w:rsidR="008445BF" w:rsidRPr="008445BF">
          <w:rPr>
            <w:rStyle w:val="Hyperlink"/>
            <w:rFonts w:ascii="Times New Roman" w:hAnsi="Times New Roman" w:cs="Times New Roman"/>
            <w:noProof/>
            <w:sz w:val="24"/>
            <w:szCs w:val="24"/>
          </w:rPr>
          <w:t>8.1.2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Power Consumption</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_Toc17808614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18</w:t>
        </w:r>
        <w:r w:rsidR="008445BF" w:rsidRPr="008445BF">
          <w:rPr>
            <w:rFonts w:ascii="Times New Roman" w:hAnsi="Times New Roman" w:cs="Times New Roman"/>
            <w:noProof/>
            <w:webHidden/>
            <w:sz w:val="24"/>
            <w:szCs w:val="24"/>
          </w:rPr>
          <w:fldChar w:fldCharType="end"/>
        </w:r>
      </w:hyperlink>
    </w:p>
    <w:p w14:paraId="732B0303" w14:textId="03829E7B"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15" w:history="1">
        <w:r w:rsidR="008445BF" w:rsidRPr="008445BF">
          <w:rPr>
            <w:rStyle w:val="Hyperlink"/>
            <w:rFonts w:ascii="Times New Roman" w:hAnsi="Times New Roman" w:cs="Times New Roman"/>
            <w:noProof/>
            <w:sz w:val="24"/>
            <w:szCs w:val="24"/>
          </w:rPr>
          <w:t>8.1.3</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Power Dissipation</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_Toc17808615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19</w:t>
        </w:r>
        <w:r w:rsidR="008445BF" w:rsidRPr="008445BF">
          <w:rPr>
            <w:rFonts w:ascii="Times New Roman" w:hAnsi="Times New Roman" w:cs="Times New Roman"/>
            <w:noProof/>
            <w:webHidden/>
            <w:sz w:val="24"/>
            <w:szCs w:val="24"/>
          </w:rPr>
          <w:fldChar w:fldCharType="end"/>
        </w:r>
      </w:hyperlink>
    </w:p>
    <w:p w14:paraId="541F8007" w14:textId="4FA73751"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16" w:history="1">
        <w:r w:rsidR="008445BF" w:rsidRPr="008445BF">
          <w:rPr>
            <w:rStyle w:val="Hyperlink"/>
            <w:rFonts w:ascii="Times New Roman" w:hAnsi="Times New Roman" w:cs="Times New Roman"/>
            <w:b w:val="0"/>
            <w:noProof/>
            <w:sz w:val="24"/>
            <w:szCs w:val="24"/>
          </w:rPr>
          <w:t>8.2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Power Architecture</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_Toc17808616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20</w:t>
        </w:r>
        <w:r w:rsidR="008445BF" w:rsidRPr="008445BF">
          <w:rPr>
            <w:rFonts w:ascii="Times New Roman" w:hAnsi="Times New Roman" w:cs="Times New Roman"/>
            <w:b w:val="0"/>
            <w:noProof/>
            <w:webHidden/>
            <w:sz w:val="24"/>
            <w:szCs w:val="24"/>
          </w:rPr>
          <w:fldChar w:fldCharType="end"/>
        </w:r>
      </w:hyperlink>
    </w:p>
    <w:p w14:paraId="577F62C9" w14:textId="6324ED07"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17" w:history="1">
        <w:r w:rsidR="008445BF" w:rsidRPr="008445BF">
          <w:rPr>
            <w:rStyle w:val="Hyperlink"/>
            <w:rFonts w:ascii="Times New Roman" w:hAnsi="Times New Roman" w:cs="Times New Roman"/>
            <w:b w:val="0"/>
            <w:noProof/>
            <w:sz w:val="24"/>
            <w:szCs w:val="24"/>
          </w:rPr>
          <w:t>8.3</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Power Input Protection</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_Toc17808617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20</w:t>
        </w:r>
        <w:r w:rsidR="008445BF" w:rsidRPr="008445BF">
          <w:rPr>
            <w:rFonts w:ascii="Times New Roman" w:hAnsi="Times New Roman" w:cs="Times New Roman"/>
            <w:b w:val="0"/>
            <w:noProof/>
            <w:webHidden/>
            <w:sz w:val="24"/>
            <w:szCs w:val="24"/>
          </w:rPr>
          <w:fldChar w:fldCharType="end"/>
        </w:r>
      </w:hyperlink>
    </w:p>
    <w:p w14:paraId="4CFD957B" w14:textId="2E54A1EE"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18" w:history="1">
        <w:r w:rsidR="008445BF" w:rsidRPr="008445BF">
          <w:rPr>
            <w:rStyle w:val="Hyperlink"/>
            <w:rFonts w:ascii="Times New Roman" w:hAnsi="Times New Roman" w:cs="Times New Roman"/>
            <w:b w:val="0"/>
            <w:noProof/>
            <w:sz w:val="24"/>
            <w:szCs w:val="24"/>
          </w:rPr>
          <w:t>8.4</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System Power Source</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_Toc17808618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20</w:t>
        </w:r>
        <w:r w:rsidR="008445BF" w:rsidRPr="008445BF">
          <w:rPr>
            <w:rFonts w:ascii="Times New Roman" w:hAnsi="Times New Roman" w:cs="Times New Roman"/>
            <w:b w:val="0"/>
            <w:noProof/>
            <w:webHidden/>
            <w:sz w:val="24"/>
            <w:szCs w:val="24"/>
          </w:rPr>
          <w:fldChar w:fldCharType="end"/>
        </w:r>
      </w:hyperlink>
    </w:p>
    <w:p w14:paraId="375C6F11" w14:textId="39123194"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19" w:history="1">
        <w:r w:rsidR="008445BF" w:rsidRPr="008445BF">
          <w:rPr>
            <w:rStyle w:val="Hyperlink"/>
            <w:rFonts w:ascii="Times New Roman" w:hAnsi="Times New Roman" w:cs="Times New Roman"/>
            <w:b w:val="0"/>
            <w:noProof/>
          </w:rPr>
          <w:t>9</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Battery Powered Design</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_Toc17808619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20</w:t>
        </w:r>
        <w:r w:rsidR="008445BF" w:rsidRPr="008445BF">
          <w:rPr>
            <w:rFonts w:ascii="Times New Roman" w:hAnsi="Times New Roman" w:cs="Times New Roman"/>
            <w:b w:val="0"/>
            <w:noProof/>
            <w:webHidden/>
          </w:rPr>
          <w:fldChar w:fldCharType="end"/>
        </w:r>
      </w:hyperlink>
    </w:p>
    <w:p w14:paraId="701DC1C7" w14:textId="057EE55B"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20" w:history="1">
        <w:r w:rsidR="008445BF" w:rsidRPr="008445BF">
          <w:rPr>
            <w:rStyle w:val="Hyperlink"/>
            <w:rFonts w:ascii="Times New Roman" w:hAnsi="Times New Roman" w:cs="Times New Roman"/>
            <w:noProof/>
            <w:sz w:val="24"/>
            <w:szCs w:val="24"/>
          </w:rPr>
          <w:t>9.1.1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Battery Capacity Calculation</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_Toc17808620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21</w:t>
        </w:r>
        <w:r w:rsidR="008445BF" w:rsidRPr="008445BF">
          <w:rPr>
            <w:rFonts w:ascii="Times New Roman" w:hAnsi="Times New Roman" w:cs="Times New Roman"/>
            <w:noProof/>
            <w:webHidden/>
            <w:sz w:val="24"/>
            <w:szCs w:val="24"/>
          </w:rPr>
          <w:fldChar w:fldCharType="end"/>
        </w:r>
      </w:hyperlink>
    </w:p>
    <w:p w14:paraId="409FF0FE" w14:textId="274D093A"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21" w:history="1">
        <w:r w:rsidR="008445BF" w:rsidRPr="008445BF">
          <w:rPr>
            <w:rStyle w:val="Hyperlink"/>
            <w:rFonts w:ascii="Times New Roman" w:hAnsi="Times New Roman" w:cs="Times New Roman"/>
            <w:noProof/>
            <w:sz w:val="24"/>
            <w:szCs w:val="24"/>
          </w:rPr>
          <w:t>9.1.2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Battery Selection and its Certification</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_Toc17808621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21</w:t>
        </w:r>
        <w:r w:rsidR="008445BF" w:rsidRPr="008445BF">
          <w:rPr>
            <w:rFonts w:ascii="Times New Roman" w:hAnsi="Times New Roman" w:cs="Times New Roman"/>
            <w:noProof/>
            <w:webHidden/>
            <w:sz w:val="24"/>
            <w:szCs w:val="24"/>
          </w:rPr>
          <w:fldChar w:fldCharType="end"/>
        </w:r>
      </w:hyperlink>
    </w:p>
    <w:p w14:paraId="52ED2A4C" w14:textId="71651408" w:rsidR="008445BF" w:rsidRPr="008445BF" w:rsidRDefault="002271AF">
      <w:pPr>
        <w:pStyle w:val="TOC3"/>
        <w:tabs>
          <w:tab w:val="left" w:pos="1200"/>
          <w:tab w:val="right" w:leader="dot" w:pos="8296"/>
        </w:tabs>
        <w:rPr>
          <w:rFonts w:ascii="Times New Roman" w:eastAsiaTheme="minorEastAsia" w:hAnsi="Times New Roman" w:cs="Times New Roman"/>
          <w:noProof/>
          <w:sz w:val="24"/>
          <w:szCs w:val="24"/>
          <w:lang w:val="en-IN" w:eastAsia="en-IN"/>
        </w:rPr>
      </w:pPr>
      <w:hyperlink w:anchor="_Toc17808622" w:history="1">
        <w:r w:rsidR="008445BF" w:rsidRPr="008445BF">
          <w:rPr>
            <w:rStyle w:val="Hyperlink"/>
            <w:rFonts w:ascii="Times New Roman" w:hAnsi="Times New Roman" w:cs="Times New Roman"/>
            <w:noProof/>
            <w:sz w:val="24"/>
            <w:szCs w:val="24"/>
          </w:rPr>
          <w:t>9.1.3</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Power Mode &amp; Use Cases</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_Toc17808622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21</w:t>
        </w:r>
        <w:r w:rsidR="008445BF" w:rsidRPr="008445BF">
          <w:rPr>
            <w:rFonts w:ascii="Times New Roman" w:hAnsi="Times New Roman" w:cs="Times New Roman"/>
            <w:noProof/>
            <w:webHidden/>
            <w:sz w:val="24"/>
            <w:szCs w:val="24"/>
          </w:rPr>
          <w:fldChar w:fldCharType="end"/>
        </w:r>
      </w:hyperlink>
    </w:p>
    <w:p w14:paraId="6F7C8045" w14:textId="5A290B16"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23" w:history="1">
        <w:r w:rsidR="008445BF" w:rsidRPr="008445BF">
          <w:rPr>
            <w:rStyle w:val="Hyperlink"/>
            <w:rFonts w:ascii="Times New Roman" w:hAnsi="Times New Roman" w:cs="Times New Roman"/>
            <w:b w:val="0"/>
            <w:noProof/>
          </w:rPr>
          <w:t>10</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Clock Scheme</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_Toc17808623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22</w:t>
        </w:r>
        <w:r w:rsidR="008445BF" w:rsidRPr="008445BF">
          <w:rPr>
            <w:rFonts w:ascii="Times New Roman" w:hAnsi="Times New Roman" w:cs="Times New Roman"/>
            <w:b w:val="0"/>
            <w:noProof/>
            <w:webHidden/>
          </w:rPr>
          <w:fldChar w:fldCharType="end"/>
        </w:r>
      </w:hyperlink>
    </w:p>
    <w:p w14:paraId="1651CF08" w14:textId="0B55A6A8"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24" w:history="1">
        <w:r w:rsidR="008445BF" w:rsidRPr="008445BF">
          <w:rPr>
            <w:rStyle w:val="Hyperlink"/>
            <w:rFonts w:ascii="Times New Roman" w:hAnsi="Times New Roman" w:cs="Times New Roman"/>
            <w:b w:val="0"/>
            <w:noProof/>
          </w:rPr>
          <w:t>11</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Reset Scheme</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_Toc17808624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22</w:t>
        </w:r>
        <w:r w:rsidR="008445BF" w:rsidRPr="008445BF">
          <w:rPr>
            <w:rFonts w:ascii="Times New Roman" w:hAnsi="Times New Roman" w:cs="Times New Roman"/>
            <w:b w:val="0"/>
            <w:noProof/>
            <w:webHidden/>
          </w:rPr>
          <w:fldChar w:fldCharType="end"/>
        </w:r>
      </w:hyperlink>
    </w:p>
    <w:p w14:paraId="5B80120A" w14:textId="0AEB58B5"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25" w:history="1">
        <w:r w:rsidR="008445BF" w:rsidRPr="008445BF">
          <w:rPr>
            <w:rStyle w:val="Hyperlink"/>
            <w:rFonts w:ascii="Times New Roman" w:hAnsi="Times New Roman" w:cs="Times New Roman"/>
            <w:b w:val="0"/>
            <w:noProof/>
          </w:rPr>
          <w:t>12</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Hardware Configurations</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_Toc17808625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23</w:t>
        </w:r>
        <w:r w:rsidR="008445BF" w:rsidRPr="008445BF">
          <w:rPr>
            <w:rFonts w:ascii="Times New Roman" w:hAnsi="Times New Roman" w:cs="Times New Roman"/>
            <w:b w:val="0"/>
            <w:noProof/>
            <w:webHidden/>
          </w:rPr>
          <w:fldChar w:fldCharType="end"/>
        </w:r>
      </w:hyperlink>
    </w:p>
    <w:p w14:paraId="5B40E2F2" w14:textId="1CC43994"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26" w:history="1">
        <w:r w:rsidR="008445BF" w:rsidRPr="008445BF">
          <w:rPr>
            <w:rStyle w:val="Hyperlink"/>
            <w:rFonts w:ascii="Times New Roman" w:hAnsi="Times New Roman" w:cs="Times New Roman"/>
            <w:b w:val="0"/>
            <w:noProof/>
            <w:sz w:val="24"/>
            <w:szCs w:val="24"/>
          </w:rPr>
          <w:t>12.1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HW Configurations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_Toc17808626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23</w:t>
        </w:r>
        <w:r w:rsidR="008445BF" w:rsidRPr="008445BF">
          <w:rPr>
            <w:rFonts w:ascii="Times New Roman" w:hAnsi="Times New Roman" w:cs="Times New Roman"/>
            <w:b w:val="0"/>
            <w:noProof/>
            <w:webHidden/>
            <w:sz w:val="24"/>
            <w:szCs w:val="24"/>
          </w:rPr>
          <w:fldChar w:fldCharType="end"/>
        </w:r>
      </w:hyperlink>
    </w:p>
    <w:p w14:paraId="634F4B88" w14:textId="452513AC"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27" w:history="1">
        <w:r w:rsidR="008445BF" w:rsidRPr="008445BF">
          <w:rPr>
            <w:rStyle w:val="Hyperlink"/>
            <w:rFonts w:ascii="Times New Roman" w:hAnsi="Times New Roman" w:cs="Times New Roman"/>
            <w:noProof/>
            <w:sz w:val="24"/>
            <w:szCs w:val="24"/>
          </w:rPr>
          <w:t>12.1.1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Board Type/Assembly Variant</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_Toc17808627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23</w:t>
        </w:r>
        <w:r w:rsidR="008445BF" w:rsidRPr="008445BF">
          <w:rPr>
            <w:rFonts w:ascii="Times New Roman" w:hAnsi="Times New Roman" w:cs="Times New Roman"/>
            <w:noProof/>
            <w:webHidden/>
            <w:sz w:val="24"/>
            <w:szCs w:val="24"/>
          </w:rPr>
          <w:fldChar w:fldCharType="end"/>
        </w:r>
      </w:hyperlink>
    </w:p>
    <w:p w14:paraId="741196A4" w14:textId="166AF222"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28" w:history="1">
        <w:r w:rsidR="008445BF" w:rsidRPr="008445BF">
          <w:rPr>
            <w:rStyle w:val="Hyperlink"/>
            <w:rFonts w:ascii="Times New Roman" w:hAnsi="Times New Roman" w:cs="Times New Roman"/>
            <w:noProof/>
            <w:sz w:val="24"/>
            <w:szCs w:val="24"/>
          </w:rPr>
          <w:t>12.1.2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Board Revision</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_Toc17808628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24</w:t>
        </w:r>
        <w:r w:rsidR="008445BF" w:rsidRPr="008445BF">
          <w:rPr>
            <w:rFonts w:ascii="Times New Roman" w:hAnsi="Times New Roman" w:cs="Times New Roman"/>
            <w:noProof/>
            <w:webHidden/>
            <w:sz w:val="24"/>
            <w:szCs w:val="24"/>
          </w:rPr>
          <w:fldChar w:fldCharType="end"/>
        </w:r>
      </w:hyperlink>
    </w:p>
    <w:p w14:paraId="61CD038B" w14:textId="16BEAFF2"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29" w:history="1">
        <w:r w:rsidR="008445BF" w:rsidRPr="008445BF">
          <w:rPr>
            <w:rStyle w:val="Hyperlink"/>
            <w:rFonts w:ascii="Times New Roman" w:hAnsi="Times New Roman" w:cs="Times New Roman"/>
            <w:noProof/>
            <w:sz w:val="24"/>
            <w:szCs w:val="24"/>
          </w:rPr>
          <w:t>12.1.3</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Jumper Configuration</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_Toc17808629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25</w:t>
        </w:r>
        <w:r w:rsidR="008445BF" w:rsidRPr="008445BF">
          <w:rPr>
            <w:rFonts w:ascii="Times New Roman" w:hAnsi="Times New Roman" w:cs="Times New Roman"/>
            <w:noProof/>
            <w:webHidden/>
            <w:sz w:val="24"/>
            <w:szCs w:val="24"/>
          </w:rPr>
          <w:fldChar w:fldCharType="end"/>
        </w:r>
      </w:hyperlink>
    </w:p>
    <w:p w14:paraId="110DCFFA" w14:textId="590FF501"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30" w:history="1">
        <w:r w:rsidR="008445BF" w:rsidRPr="008445BF">
          <w:rPr>
            <w:rStyle w:val="Hyperlink"/>
            <w:rFonts w:ascii="Times New Roman" w:hAnsi="Times New Roman" w:cs="Times New Roman"/>
            <w:b w:val="0"/>
            <w:noProof/>
            <w:sz w:val="24"/>
            <w:szCs w:val="24"/>
          </w:rPr>
          <w:t>12.2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HW Configurations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_Toc17808630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25</w:t>
        </w:r>
        <w:r w:rsidR="008445BF" w:rsidRPr="008445BF">
          <w:rPr>
            <w:rFonts w:ascii="Times New Roman" w:hAnsi="Times New Roman" w:cs="Times New Roman"/>
            <w:b w:val="0"/>
            <w:noProof/>
            <w:webHidden/>
            <w:sz w:val="24"/>
            <w:szCs w:val="24"/>
          </w:rPr>
          <w:fldChar w:fldCharType="end"/>
        </w:r>
      </w:hyperlink>
    </w:p>
    <w:p w14:paraId="59F0738C" w14:textId="32B08D47"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31" w:history="1">
        <w:r w:rsidR="008445BF" w:rsidRPr="008445BF">
          <w:rPr>
            <w:rStyle w:val="Hyperlink"/>
            <w:rFonts w:ascii="Times New Roman" w:hAnsi="Times New Roman" w:cs="Times New Roman"/>
            <w:b w:val="0"/>
            <w:noProof/>
          </w:rPr>
          <w:t>13</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Design Analysis – Subsysem1</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_Toc17808631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25</w:t>
        </w:r>
        <w:r w:rsidR="008445BF" w:rsidRPr="008445BF">
          <w:rPr>
            <w:rFonts w:ascii="Times New Roman" w:hAnsi="Times New Roman" w:cs="Times New Roman"/>
            <w:b w:val="0"/>
            <w:noProof/>
            <w:webHidden/>
          </w:rPr>
          <w:fldChar w:fldCharType="end"/>
        </w:r>
      </w:hyperlink>
    </w:p>
    <w:p w14:paraId="788DB7DE" w14:textId="648FE479"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32" w:history="1">
        <w:r w:rsidR="008445BF" w:rsidRPr="008445BF">
          <w:rPr>
            <w:rStyle w:val="Hyperlink"/>
            <w:rFonts w:ascii="Times New Roman" w:hAnsi="Times New Roman" w:cs="Times New Roman"/>
            <w:b w:val="0"/>
            <w:noProof/>
            <w:sz w:val="24"/>
            <w:szCs w:val="24"/>
          </w:rPr>
          <w:t>13.1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DC Analysis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_Toc17808632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25</w:t>
        </w:r>
        <w:r w:rsidR="008445BF" w:rsidRPr="008445BF">
          <w:rPr>
            <w:rFonts w:ascii="Times New Roman" w:hAnsi="Times New Roman" w:cs="Times New Roman"/>
            <w:b w:val="0"/>
            <w:noProof/>
            <w:webHidden/>
            <w:sz w:val="24"/>
            <w:szCs w:val="24"/>
          </w:rPr>
          <w:fldChar w:fldCharType="end"/>
        </w:r>
      </w:hyperlink>
    </w:p>
    <w:p w14:paraId="6FD3C312" w14:textId="3CC342F6"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33" w:history="1">
        <w:r w:rsidR="008445BF" w:rsidRPr="008445BF">
          <w:rPr>
            <w:rStyle w:val="Hyperlink"/>
            <w:rFonts w:ascii="Times New Roman" w:hAnsi="Times New Roman" w:cs="Times New Roman"/>
            <w:noProof/>
            <w:sz w:val="24"/>
            <w:szCs w:val="24"/>
          </w:rPr>
          <w:t>13.1.1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Module1 – Module2 Interface (Ex: Processor – Flash SPI Interface)</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_Toc17808633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25</w:t>
        </w:r>
        <w:r w:rsidR="008445BF" w:rsidRPr="008445BF">
          <w:rPr>
            <w:rFonts w:ascii="Times New Roman" w:hAnsi="Times New Roman" w:cs="Times New Roman"/>
            <w:noProof/>
            <w:webHidden/>
            <w:sz w:val="24"/>
            <w:szCs w:val="24"/>
          </w:rPr>
          <w:fldChar w:fldCharType="end"/>
        </w:r>
      </w:hyperlink>
    </w:p>
    <w:p w14:paraId="29EF7A75" w14:textId="6274C86A"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34" w:history="1">
        <w:r w:rsidR="008445BF" w:rsidRPr="008445BF">
          <w:rPr>
            <w:rStyle w:val="Hyperlink"/>
            <w:rFonts w:ascii="Times New Roman" w:hAnsi="Times New Roman" w:cs="Times New Roman"/>
            <w:noProof/>
            <w:sz w:val="24"/>
            <w:szCs w:val="24"/>
          </w:rPr>
          <w:t>13.1.2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Module1 – Module3 Interface (Ex: Processor – Microcontroller Interface)</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_Toc17808634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26</w:t>
        </w:r>
        <w:r w:rsidR="008445BF" w:rsidRPr="008445BF">
          <w:rPr>
            <w:rFonts w:ascii="Times New Roman" w:hAnsi="Times New Roman" w:cs="Times New Roman"/>
            <w:noProof/>
            <w:webHidden/>
            <w:sz w:val="24"/>
            <w:szCs w:val="24"/>
          </w:rPr>
          <w:fldChar w:fldCharType="end"/>
        </w:r>
      </w:hyperlink>
    </w:p>
    <w:p w14:paraId="6339AA27" w14:textId="43E2C596"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35" w:history="1">
        <w:r w:rsidR="008445BF" w:rsidRPr="008445BF">
          <w:rPr>
            <w:rStyle w:val="Hyperlink"/>
            <w:rFonts w:ascii="Times New Roman" w:hAnsi="Times New Roman" w:cs="Times New Roman"/>
            <w:b w:val="0"/>
            <w:noProof/>
            <w:sz w:val="24"/>
            <w:szCs w:val="24"/>
          </w:rPr>
          <w:t>13.2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Timing Analysis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_Toc17808635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26</w:t>
        </w:r>
        <w:r w:rsidR="008445BF" w:rsidRPr="008445BF">
          <w:rPr>
            <w:rFonts w:ascii="Times New Roman" w:hAnsi="Times New Roman" w:cs="Times New Roman"/>
            <w:b w:val="0"/>
            <w:noProof/>
            <w:webHidden/>
            <w:sz w:val="24"/>
            <w:szCs w:val="24"/>
          </w:rPr>
          <w:fldChar w:fldCharType="end"/>
        </w:r>
      </w:hyperlink>
    </w:p>
    <w:p w14:paraId="3641773B" w14:textId="17EC8BBC"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36" w:history="1">
        <w:r w:rsidR="008445BF" w:rsidRPr="008445BF">
          <w:rPr>
            <w:rStyle w:val="Hyperlink"/>
            <w:rFonts w:ascii="Times New Roman" w:hAnsi="Times New Roman" w:cs="Times New Roman"/>
            <w:b w:val="0"/>
            <w:noProof/>
            <w:sz w:val="24"/>
            <w:szCs w:val="24"/>
          </w:rPr>
          <w:t>13.3</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PCB Layer Stack-up Analysis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_Toc17808636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27</w:t>
        </w:r>
        <w:r w:rsidR="008445BF" w:rsidRPr="008445BF">
          <w:rPr>
            <w:rFonts w:ascii="Times New Roman" w:hAnsi="Times New Roman" w:cs="Times New Roman"/>
            <w:b w:val="0"/>
            <w:noProof/>
            <w:webHidden/>
            <w:sz w:val="24"/>
            <w:szCs w:val="24"/>
          </w:rPr>
          <w:fldChar w:fldCharType="end"/>
        </w:r>
      </w:hyperlink>
    </w:p>
    <w:p w14:paraId="0887DCD7" w14:textId="0F6D3FAD"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37" w:history="1">
        <w:r w:rsidR="008445BF" w:rsidRPr="008445BF">
          <w:rPr>
            <w:rStyle w:val="Hyperlink"/>
            <w:rFonts w:ascii="Times New Roman" w:hAnsi="Times New Roman" w:cs="Times New Roman"/>
            <w:b w:val="0"/>
            <w:noProof/>
            <w:sz w:val="24"/>
            <w:szCs w:val="24"/>
          </w:rPr>
          <w:t>13.4</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Pre-Layout SI Analysis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_Toc17808637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27</w:t>
        </w:r>
        <w:r w:rsidR="008445BF" w:rsidRPr="008445BF">
          <w:rPr>
            <w:rFonts w:ascii="Times New Roman" w:hAnsi="Times New Roman" w:cs="Times New Roman"/>
            <w:b w:val="0"/>
            <w:noProof/>
            <w:webHidden/>
            <w:sz w:val="24"/>
            <w:szCs w:val="24"/>
          </w:rPr>
          <w:fldChar w:fldCharType="end"/>
        </w:r>
      </w:hyperlink>
    </w:p>
    <w:p w14:paraId="5F2FE5BE" w14:textId="7913F759"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38" w:history="1">
        <w:r w:rsidR="008445BF" w:rsidRPr="008445BF">
          <w:rPr>
            <w:rStyle w:val="Hyperlink"/>
            <w:rFonts w:ascii="Times New Roman" w:hAnsi="Times New Roman" w:cs="Times New Roman"/>
            <w:noProof/>
            <w:sz w:val="24"/>
            <w:szCs w:val="24"/>
          </w:rPr>
          <w:t>13.4.1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Interface1 (Ex: DDR)</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_Toc17808638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27</w:t>
        </w:r>
        <w:r w:rsidR="008445BF" w:rsidRPr="008445BF">
          <w:rPr>
            <w:rFonts w:ascii="Times New Roman" w:hAnsi="Times New Roman" w:cs="Times New Roman"/>
            <w:noProof/>
            <w:webHidden/>
            <w:sz w:val="24"/>
            <w:szCs w:val="24"/>
          </w:rPr>
          <w:fldChar w:fldCharType="end"/>
        </w:r>
      </w:hyperlink>
    </w:p>
    <w:p w14:paraId="4B8D885C" w14:textId="7208A1F1"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39" w:history="1">
        <w:r w:rsidR="008445BF" w:rsidRPr="008445BF">
          <w:rPr>
            <w:rStyle w:val="Hyperlink"/>
            <w:rFonts w:ascii="Times New Roman" w:hAnsi="Times New Roman" w:cs="Times New Roman"/>
            <w:noProof/>
            <w:sz w:val="24"/>
            <w:szCs w:val="24"/>
          </w:rPr>
          <w:t>13.4.2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Interface2 (Ex: RGMII)</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_Toc17808639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27</w:t>
        </w:r>
        <w:r w:rsidR="008445BF" w:rsidRPr="008445BF">
          <w:rPr>
            <w:rFonts w:ascii="Times New Roman" w:hAnsi="Times New Roman" w:cs="Times New Roman"/>
            <w:noProof/>
            <w:webHidden/>
            <w:sz w:val="24"/>
            <w:szCs w:val="24"/>
          </w:rPr>
          <w:fldChar w:fldCharType="end"/>
        </w:r>
      </w:hyperlink>
    </w:p>
    <w:p w14:paraId="0FB4FF33" w14:textId="1C557F80"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40" w:history="1">
        <w:r w:rsidR="008445BF" w:rsidRPr="008445BF">
          <w:rPr>
            <w:rStyle w:val="Hyperlink"/>
            <w:rFonts w:ascii="Times New Roman" w:hAnsi="Times New Roman" w:cs="Times New Roman"/>
            <w:b w:val="0"/>
            <w:noProof/>
            <w:sz w:val="24"/>
            <w:szCs w:val="24"/>
          </w:rPr>
          <w:t>13.5</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PCB Floor Plan Analysis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_Toc17808640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27</w:t>
        </w:r>
        <w:r w:rsidR="008445BF" w:rsidRPr="008445BF">
          <w:rPr>
            <w:rFonts w:ascii="Times New Roman" w:hAnsi="Times New Roman" w:cs="Times New Roman"/>
            <w:b w:val="0"/>
            <w:noProof/>
            <w:webHidden/>
            <w:sz w:val="24"/>
            <w:szCs w:val="24"/>
          </w:rPr>
          <w:fldChar w:fldCharType="end"/>
        </w:r>
      </w:hyperlink>
    </w:p>
    <w:p w14:paraId="2DAF0FD6" w14:textId="0B71D4E4"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41" w:history="1">
        <w:r w:rsidR="008445BF" w:rsidRPr="008445BF">
          <w:rPr>
            <w:rStyle w:val="Hyperlink"/>
            <w:rFonts w:ascii="Times New Roman" w:hAnsi="Times New Roman" w:cs="Times New Roman"/>
            <w:b w:val="0"/>
            <w:noProof/>
            <w:sz w:val="24"/>
            <w:szCs w:val="24"/>
          </w:rPr>
          <w:t>13.6</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Thermal Analysis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_Toc17808641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28</w:t>
        </w:r>
        <w:r w:rsidR="008445BF" w:rsidRPr="008445BF">
          <w:rPr>
            <w:rFonts w:ascii="Times New Roman" w:hAnsi="Times New Roman" w:cs="Times New Roman"/>
            <w:b w:val="0"/>
            <w:noProof/>
            <w:webHidden/>
            <w:sz w:val="24"/>
            <w:szCs w:val="24"/>
          </w:rPr>
          <w:fldChar w:fldCharType="end"/>
        </w:r>
      </w:hyperlink>
    </w:p>
    <w:p w14:paraId="2FFF4315" w14:textId="2F399B03"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42" w:history="1">
        <w:r w:rsidR="008445BF" w:rsidRPr="008445BF">
          <w:rPr>
            <w:rStyle w:val="Hyperlink"/>
            <w:rFonts w:ascii="Times New Roman" w:hAnsi="Times New Roman" w:cs="Times New Roman"/>
            <w:b w:val="0"/>
            <w:noProof/>
          </w:rPr>
          <w:t>14</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Connectors &amp; Cable Assembly</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_Toc17808642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28</w:t>
        </w:r>
        <w:r w:rsidR="008445BF" w:rsidRPr="008445BF">
          <w:rPr>
            <w:rFonts w:ascii="Times New Roman" w:hAnsi="Times New Roman" w:cs="Times New Roman"/>
            <w:b w:val="0"/>
            <w:noProof/>
            <w:webHidden/>
          </w:rPr>
          <w:fldChar w:fldCharType="end"/>
        </w:r>
      </w:hyperlink>
    </w:p>
    <w:p w14:paraId="6EBD5B43" w14:textId="752B0705"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43" w:history="1">
        <w:r w:rsidR="008445BF" w:rsidRPr="008445BF">
          <w:rPr>
            <w:rStyle w:val="Hyperlink"/>
            <w:rFonts w:ascii="Times New Roman" w:hAnsi="Times New Roman" w:cs="Times New Roman"/>
            <w:b w:val="0"/>
            <w:noProof/>
            <w:sz w:val="24"/>
            <w:szCs w:val="24"/>
          </w:rPr>
          <w:t>14.1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Connectors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_Toc17808643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28</w:t>
        </w:r>
        <w:r w:rsidR="008445BF" w:rsidRPr="008445BF">
          <w:rPr>
            <w:rFonts w:ascii="Times New Roman" w:hAnsi="Times New Roman" w:cs="Times New Roman"/>
            <w:b w:val="0"/>
            <w:noProof/>
            <w:webHidden/>
            <w:sz w:val="24"/>
            <w:szCs w:val="24"/>
          </w:rPr>
          <w:fldChar w:fldCharType="end"/>
        </w:r>
      </w:hyperlink>
    </w:p>
    <w:p w14:paraId="716302FC" w14:textId="0EC8B05D"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44" w:history="1">
        <w:r w:rsidR="008445BF" w:rsidRPr="008445BF">
          <w:rPr>
            <w:rStyle w:val="Hyperlink"/>
            <w:rFonts w:ascii="Times New Roman" w:hAnsi="Times New Roman" w:cs="Times New Roman"/>
            <w:noProof/>
            <w:sz w:val="24"/>
            <w:szCs w:val="24"/>
          </w:rPr>
          <w:t>14.1.1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Internal Connectors</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_Toc17808644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28</w:t>
        </w:r>
        <w:r w:rsidR="008445BF" w:rsidRPr="008445BF">
          <w:rPr>
            <w:rFonts w:ascii="Times New Roman" w:hAnsi="Times New Roman" w:cs="Times New Roman"/>
            <w:noProof/>
            <w:webHidden/>
            <w:sz w:val="24"/>
            <w:szCs w:val="24"/>
          </w:rPr>
          <w:fldChar w:fldCharType="end"/>
        </w:r>
      </w:hyperlink>
    </w:p>
    <w:p w14:paraId="7E76823E" w14:textId="3FBA2315"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45" w:history="1">
        <w:r w:rsidR="008445BF" w:rsidRPr="008445BF">
          <w:rPr>
            <w:rStyle w:val="Hyperlink"/>
            <w:rFonts w:ascii="Times New Roman" w:hAnsi="Times New Roman" w:cs="Times New Roman"/>
            <w:noProof/>
            <w:sz w:val="24"/>
            <w:szCs w:val="24"/>
          </w:rPr>
          <w:t>14.1.2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External Connectors</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_Toc17808645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30</w:t>
        </w:r>
        <w:r w:rsidR="008445BF" w:rsidRPr="008445BF">
          <w:rPr>
            <w:rFonts w:ascii="Times New Roman" w:hAnsi="Times New Roman" w:cs="Times New Roman"/>
            <w:noProof/>
            <w:webHidden/>
            <w:sz w:val="24"/>
            <w:szCs w:val="24"/>
          </w:rPr>
          <w:fldChar w:fldCharType="end"/>
        </w:r>
      </w:hyperlink>
    </w:p>
    <w:p w14:paraId="236F78BD" w14:textId="5E0A7D7A"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46" w:history="1">
        <w:r w:rsidR="008445BF" w:rsidRPr="008445BF">
          <w:rPr>
            <w:rStyle w:val="Hyperlink"/>
            <w:rFonts w:ascii="Times New Roman" w:hAnsi="Times New Roman" w:cs="Times New Roman"/>
            <w:b w:val="0"/>
            <w:noProof/>
            <w:sz w:val="24"/>
            <w:szCs w:val="24"/>
          </w:rPr>
          <w:t>14.2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Connectors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_Toc17808646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30</w:t>
        </w:r>
        <w:r w:rsidR="008445BF" w:rsidRPr="008445BF">
          <w:rPr>
            <w:rFonts w:ascii="Times New Roman" w:hAnsi="Times New Roman" w:cs="Times New Roman"/>
            <w:b w:val="0"/>
            <w:noProof/>
            <w:webHidden/>
            <w:sz w:val="24"/>
            <w:szCs w:val="24"/>
          </w:rPr>
          <w:fldChar w:fldCharType="end"/>
        </w:r>
      </w:hyperlink>
    </w:p>
    <w:p w14:paraId="0677BA03" w14:textId="5125A784"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47" w:history="1">
        <w:r w:rsidR="008445BF" w:rsidRPr="008445BF">
          <w:rPr>
            <w:rStyle w:val="Hyperlink"/>
            <w:rFonts w:ascii="Times New Roman" w:hAnsi="Times New Roman" w:cs="Times New Roman"/>
            <w:noProof/>
            <w:sz w:val="24"/>
            <w:szCs w:val="24"/>
          </w:rPr>
          <w:t>14.2.1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Internal Connectors</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_Toc17808647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30</w:t>
        </w:r>
        <w:r w:rsidR="008445BF" w:rsidRPr="008445BF">
          <w:rPr>
            <w:rFonts w:ascii="Times New Roman" w:hAnsi="Times New Roman" w:cs="Times New Roman"/>
            <w:noProof/>
            <w:webHidden/>
            <w:sz w:val="24"/>
            <w:szCs w:val="24"/>
          </w:rPr>
          <w:fldChar w:fldCharType="end"/>
        </w:r>
      </w:hyperlink>
    </w:p>
    <w:p w14:paraId="3A27C647" w14:textId="699871B2"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48" w:history="1">
        <w:r w:rsidR="008445BF" w:rsidRPr="008445BF">
          <w:rPr>
            <w:rStyle w:val="Hyperlink"/>
            <w:rFonts w:ascii="Times New Roman" w:hAnsi="Times New Roman" w:cs="Times New Roman"/>
            <w:noProof/>
            <w:sz w:val="24"/>
            <w:szCs w:val="24"/>
          </w:rPr>
          <w:t>14.2.2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External Connectors</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_Toc17808648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30</w:t>
        </w:r>
        <w:r w:rsidR="008445BF" w:rsidRPr="008445BF">
          <w:rPr>
            <w:rFonts w:ascii="Times New Roman" w:hAnsi="Times New Roman" w:cs="Times New Roman"/>
            <w:noProof/>
            <w:webHidden/>
            <w:sz w:val="24"/>
            <w:szCs w:val="24"/>
          </w:rPr>
          <w:fldChar w:fldCharType="end"/>
        </w:r>
      </w:hyperlink>
    </w:p>
    <w:p w14:paraId="22EE6CAF" w14:textId="31D0EC1D"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49" w:history="1">
        <w:r w:rsidR="008445BF" w:rsidRPr="008445BF">
          <w:rPr>
            <w:rStyle w:val="Hyperlink"/>
            <w:rFonts w:ascii="Times New Roman" w:hAnsi="Times New Roman" w:cs="Times New Roman"/>
            <w:b w:val="0"/>
            <w:noProof/>
            <w:sz w:val="24"/>
            <w:szCs w:val="24"/>
          </w:rPr>
          <w:t>14.3</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Inter Subsystem Connectors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_Toc17808649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30</w:t>
        </w:r>
        <w:r w:rsidR="008445BF" w:rsidRPr="008445BF">
          <w:rPr>
            <w:rFonts w:ascii="Times New Roman" w:hAnsi="Times New Roman" w:cs="Times New Roman"/>
            <w:b w:val="0"/>
            <w:noProof/>
            <w:webHidden/>
            <w:sz w:val="24"/>
            <w:szCs w:val="24"/>
          </w:rPr>
          <w:fldChar w:fldCharType="end"/>
        </w:r>
      </w:hyperlink>
    </w:p>
    <w:p w14:paraId="2FCC35B7" w14:textId="30F6AC5B"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50" w:history="1">
        <w:r w:rsidR="008445BF" w:rsidRPr="008445BF">
          <w:rPr>
            <w:rStyle w:val="Hyperlink"/>
            <w:rFonts w:ascii="Times New Roman" w:hAnsi="Times New Roman" w:cs="Times New Roman"/>
            <w:noProof/>
            <w:sz w:val="24"/>
            <w:szCs w:val="24"/>
          </w:rPr>
          <w:t>14.3.1</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Subsystem1 – Subsystem2 Connectors</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_Toc17808650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30</w:t>
        </w:r>
        <w:r w:rsidR="008445BF" w:rsidRPr="008445BF">
          <w:rPr>
            <w:rFonts w:ascii="Times New Roman" w:hAnsi="Times New Roman" w:cs="Times New Roman"/>
            <w:noProof/>
            <w:webHidden/>
            <w:sz w:val="24"/>
            <w:szCs w:val="24"/>
          </w:rPr>
          <w:fldChar w:fldCharType="end"/>
        </w:r>
      </w:hyperlink>
    </w:p>
    <w:p w14:paraId="4835738A" w14:textId="7462F9EE" w:rsidR="008445BF" w:rsidRPr="008445BF" w:rsidRDefault="002271AF">
      <w:pPr>
        <w:pStyle w:val="TOC3"/>
        <w:tabs>
          <w:tab w:val="left" w:pos="1440"/>
          <w:tab w:val="right" w:leader="dot" w:pos="8296"/>
        </w:tabs>
        <w:rPr>
          <w:rFonts w:ascii="Times New Roman" w:eastAsiaTheme="minorEastAsia" w:hAnsi="Times New Roman" w:cs="Times New Roman"/>
          <w:noProof/>
          <w:sz w:val="24"/>
          <w:szCs w:val="24"/>
          <w:lang w:val="en-IN" w:eastAsia="en-IN"/>
        </w:rPr>
      </w:pPr>
      <w:hyperlink w:anchor="_Toc17808651" w:history="1">
        <w:r w:rsidR="008445BF" w:rsidRPr="008445BF">
          <w:rPr>
            <w:rStyle w:val="Hyperlink"/>
            <w:rFonts w:ascii="Times New Roman" w:hAnsi="Times New Roman" w:cs="Times New Roman"/>
            <w:noProof/>
            <w:sz w:val="24"/>
            <w:szCs w:val="24"/>
          </w:rPr>
          <w:t>14.3.2</w:t>
        </w:r>
        <w:r w:rsidR="008445BF" w:rsidRPr="008445BF">
          <w:rPr>
            <w:rFonts w:ascii="Times New Roman" w:eastAsiaTheme="minorEastAsia" w:hAnsi="Times New Roman" w:cs="Times New Roman"/>
            <w:noProof/>
            <w:sz w:val="24"/>
            <w:szCs w:val="24"/>
            <w:lang w:val="en-IN" w:eastAsia="en-IN"/>
          </w:rPr>
          <w:tab/>
        </w:r>
        <w:r w:rsidR="008445BF" w:rsidRPr="008445BF">
          <w:rPr>
            <w:rStyle w:val="Hyperlink"/>
            <w:rFonts w:ascii="Times New Roman" w:hAnsi="Times New Roman" w:cs="Times New Roman"/>
            <w:noProof/>
            <w:sz w:val="24"/>
            <w:szCs w:val="24"/>
          </w:rPr>
          <w:t>Subsystem2 – Subsystem3 Connectors</w:t>
        </w:r>
        <w:r w:rsidR="008445BF" w:rsidRPr="008445BF">
          <w:rPr>
            <w:rFonts w:ascii="Times New Roman" w:hAnsi="Times New Roman" w:cs="Times New Roman"/>
            <w:noProof/>
            <w:webHidden/>
            <w:sz w:val="24"/>
            <w:szCs w:val="24"/>
          </w:rPr>
          <w:tab/>
        </w:r>
        <w:r w:rsidR="008445BF" w:rsidRPr="008445BF">
          <w:rPr>
            <w:rFonts w:ascii="Times New Roman" w:hAnsi="Times New Roman" w:cs="Times New Roman"/>
            <w:noProof/>
            <w:webHidden/>
            <w:sz w:val="24"/>
            <w:szCs w:val="24"/>
          </w:rPr>
          <w:fldChar w:fldCharType="begin"/>
        </w:r>
        <w:r w:rsidR="008445BF" w:rsidRPr="008445BF">
          <w:rPr>
            <w:rFonts w:ascii="Times New Roman" w:hAnsi="Times New Roman" w:cs="Times New Roman"/>
            <w:noProof/>
            <w:webHidden/>
            <w:sz w:val="24"/>
            <w:szCs w:val="24"/>
          </w:rPr>
          <w:instrText xml:space="preserve"> PAGEREF _Toc17808651 \h </w:instrText>
        </w:r>
        <w:r w:rsidR="008445BF" w:rsidRPr="008445BF">
          <w:rPr>
            <w:rFonts w:ascii="Times New Roman" w:hAnsi="Times New Roman" w:cs="Times New Roman"/>
            <w:noProof/>
            <w:webHidden/>
            <w:sz w:val="24"/>
            <w:szCs w:val="24"/>
          </w:rPr>
        </w:r>
        <w:r w:rsidR="008445BF" w:rsidRPr="008445BF">
          <w:rPr>
            <w:rFonts w:ascii="Times New Roman" w:hAnsi="Times New Roman" w:cs="Times New Roman"/>
            <w:noProof/>
            <w:webHidden/>
            <w:sz w:val="24"/>
            <w:szCs w:val="24"/>
          </w:rPr>
          <w:fldChar w:fldCharType="separate"/>
        </w:r>
        <w:r w:rsidR="008445BF" w:rsidRPr="008445BF">
          <w:rPr>
            <w:rFonts w:ascii="Times New Roman" w:hAnsi="Times New Roman" w:cs="Times New Roman"/>
            <w:noProof/>
            <w:webHidden/>
            <w:sz w:val="24"/>
            <w:szCs w:val="24"/>
          </w:rPr>
          <w:t>31</w:t>
        </w:r>
        <w:r w:rsidR="008445BF" w:rsidRPr="008445BF">
          <w:rPr>
            <w:rFonts w:ascii="Times New Roman" w:hAnsi="Times New Roman" w:cs="Times New Roman"/>
            <w:noProof/>
            <w:webHidden/>
            <w:sz w:val="24"/>
            <w:szCs w:val="24"/>
          </w:rPr>
          <w:fldChar w:fldCharType="end"/>
        </w:r>
      </w:hyperlink>
    </w:p>
    <w:p w14:paraId="459E489A" w14:textId="1D676DF9"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52" w:history="1">
        <w:r w:rsidR="008445BF" w:rsidRPr="008445BF">
          <w:rPr>
            <w:rStyle w:val="Hyperlink"/>
            <w:rFonts w:ascii="Times New Roman" w:hAnsi="Times New Roman" w:cs="Times New Roman"/>
            <w:b w:val="0"/>
            <w:noProof/>
          </w:rPr>
          <w:t>15</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GPIO Mapping</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_Toc17808652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32</w:t>
        </w:r>
        <w:r w:rsidR="008445BF" w:rsidRPr="008445BF">
          <w:rPr>
            <w:rFonts w:ascii="Times New Roman" w:hAnsi="Times New Roman" w:cs="Times New Roman"/>
            <w:b w:val="0"/>
            <w:noProof/>
            <w:webHidden/>
          </w:rPr>
          <w:fldChar w:fldCharType="end"/>
        </w:r>
      </w:hyperlink>
    </w:p>
    <w:p w14:paraId="6454231F" w14:textId="30EEC3C3"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53" w:history="1">
        <w:r w:rsidR="008445BF" w:rsidRPr="008445BF">
          <w:rPr>
            <w:rStyle w:val="Hyperlink"/>
            <w:rFonts w:ascii="Times New Roman" w:hAnsi="Times New Roman" w:cs="Times New Roman"/>
            <w:b w:val="0"/>
            <w:noProof/>
            <w:sz w:val="24"/>
            <w:szCs w:val="24"/>
          </w:rPr>
          <w:t>15.1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GPIOs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_Toc17808653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32</w:t>
        </w:r>
        <w:r w:rsidR="008445BF" w:rsidRPr="008445BF">
          <w:rPr>
            <w:rFonts w:ascii="Times New Roman" w:hAnsi="Times New Roman" w:cs="Times New Roman"/>
            <w:b w:val="0"/>
            <w:noProof/>
            <w:webHidden/>
            <w:sz w:val="24"/>
            <w:szCs w:val="24"/>
          </w:rPr>
          <w:fldChar w:fldCharType="end"/>
        </w:r>
      </w:hyperlink>
    </w:p>
    <w:p w14:paraId="0AD43AAD" w14:textId="3F9978B9"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54" w:history="1">
        <w:r w:rsidR="008445BF" w:rsidRPr="008445BF">
          <w:rPr>
            <w:rStyle w:val="Hyperlink"/>
            <w:rFonts w:ascii="Times New Roman" w:hAnsi="Times New Roman" w:cs="Times New Roman"/>
            <w:b w:val="0"/>
            <w:noProof/>
            <w:sz w:val="24"/>
            <w:szCs w:val="24"/>
          </w:rPr>
          <w:t>15.2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GPIOs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_Toc17808654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32</w:t>
        </w:r>
        <w:r w:rsidR="008445BF" w:rsidRPr="008445BF">
          <w:rPr>
            <w:rFonts w:ascii="Times New Roman" w:hAnsi="Times New Roman" w:cs="Times New Roman"/>
            <w:b w:val="0"/>
            <w:noProof/>
            <w:webHidden/>
            <w:sz w:val="24"/>
            <w:szCs w:val="24"/>
          </w:rPr>
          <w:fldChar w:fldCharType="end"/>
        </w:r>
      </w:hyperlink>
    </w:p>
    <w:p w14:paraId="0ADBAD3B" w14:textId="37B21FC1"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55" w:history="1">
        <w:r w:rsidR="008445BF" w:rsidRPr="008445BF">
          <w:rPr>
            <w:rStyle w:val="Hyperlink"/>
            <w:rFonts w:ascii="Times New Roman" w:hAnsi="Times New Roman" w:cs="Times New Roman"/>
            <w:b w:val="0"/>
            <w:noProof/>
          </w:rPr>
          <w:t>16</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Interrupt Mapping</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_Toc17808655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33</w:t>
        </w:r>
        <w:r w:rsidR="008445BF" w:rsidRPr="008445BF">
          <w:rPr>
            <w:rFonts w:ascii="Times New Roman" w:hAnsi="Times New Roman" w:cs="Times New Roman"/>
            <w:b w:val="0"/>
            <w:noProof/>
            <w:webHidden/>
          </w:rPr>
          <w:fldChar w:fldCharType="end"/>
        </w:r>
      </w:hyperlink>
    </w:p>
    <w:p w14:paraId="2891749F" w14:textId="062A990D"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56" w:history="1">
        <w:r w:rsidR="008445BF" w:rsidRPr="008445BF">
          <w:rPr>
            <w:rStyle w:val="Hyperlink"/>
            <w:rFonts w:ascii="Times New Roman" w:hAnsi="Times New Roman" w:cs="Times New Roman"/>
            <w:b w:val="0"/>
            <w:noProof/>
            <w:sz w:val="24"/>
            <w:szCs w:val="24"/>
          </w:rPr>
          <w:t>16.1</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Subsystem1 Interrupts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_Toc17808656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33</w:t>
        </w:r>
        <w:r w:rsidR="008445BF" w:rsidRPr="008445BF">
          <w:rPr>
            <w:rFonts w:ascii="Times New Roman" w:hAnsi="Times New Roman" w:cs="Times New Roman"/>
            <w:b w:val="0"/>
            <w:noProof/>
            <w:webHidden/>
            <w:sz w:val="24"/>
            <w:szCs w:val="24"/>
          </w:rPr>
          <w:fldChar w:fldCharType="end"/>
        </w:r>
      </w:hyperlink>
    </w:p>
    <w:p w14:paraId="6F33B679" w14:textId="02696869" w:rsidR="008445BF" w:rsidRPr="008445BF" w:rsidRDefault="002271AF">
      <w:pPr>
        <w:pStyle w:val="TOC2"/>
        <w:tabs>
          <w:tab w:val="left" w:pos="960"/>
          <w:tab w:val="right" w:leader="dot" w:pos="8296"/>
        </w:tabs>
        <w:rPr>
          <w:rFonts w:ascii="Times New Roman" w:eastAsiaTheme="minorEastAsia" w:hAnsi="Times New Roman" w:cs="Times New Roman"/>
          <w:b w:val="0"/>
          <w:bCs w:val="0"/>
          <w:noProof/>
          <w:sz w:val="24"/>
          <w:szCs w:val="24"/>
          <w:lang w:val="en-IN" w:eastAsia="en-IN"/>
        </w:rPr>
      </w:pPr>
      <w:hyperlink w:anchor="_Toc17808657" w:history="1">
        <w:r w:rsidR="008445BF" w:rsidRPr="008445BF">
          <w:rPr>
            <w:rStyle w:val="Hyperlink"/>
            <w:rFonts w:ascii="Times New Roman" w:hAnsi="Times New Roman" w:cs="Times New Roman"/>
            <w:b w:val="0"/>
            <w:noProof/>
            <w:sz w:val="24"/>
            <w:szCs w:val="24"/>
          </w:rPr>
          <w:t>16.2</w:t>
        </w:r>
        <w:r w:rsidR="008445BF" w:rsidRPr="008445BF">
          <w:rPr>
            <w:rFonts w:ascii="Times New Roman" w:eastAsiaTheme="minorEastAsia" w:hAnsi="Times New Roman" w:cs="Times New Roman"/>
            <w:b w:val="0"/>
            <w:bCs w:val="0"/>
            <w:noProof/>
            <w:sz w:val="24"/>
            <w:szCs w:val="24"/>
            <w:lang w:val="en-IN" w:eastAsia="en-IN"/>
          </w:rPr>
          <w:tab/>
        </w:r>
        <w:r w:rsidR="008445BF" w:rsidRPr="008445BF">
          <w:rPr>
            <w:rStyle w:val="Hyperlink"/>
            <w:rFonts w:ascii="Times New Roman" w:hAnsi="Times New Roman" w:cs="Times New Roman"/>
            <w:b w:val="0"/>
            <w:noProof/>
            <w:sz w:val="24"/>
            <w:szCs w:val="24"/>
          </w:rPr>
          <w:t>Subsystem2 Interrupts</w:t>
        </w:r>
        <w:r w:rsidR="008445BF" w:rsidRPr="008445BF">
          <w:rPr>
            <w:rFonts w:ascii="Times New Roman" w:hAnsi="Times New Roman" w:cs="Times New Roman"/>
            <w:b w:val="0"/>
            <w:noProof/>
            <w:webHidden/>
            <w:sz w:val="24"/>
            <w:szCs w:val="24"/>
          </w:rPr>
          <w:tab/>
        </w:r>
        <w:r w:rsidR="008445BF" w:rsidRPr="008445BF">
          <w:rPr>
            <w:rFonts w:ascii="Times New Roman" w:hAnsi="Times New Roman" w:cs="Times New Roman"/>
            <w:b w:val="0"/>
            <w:noProof/>
            <w:webHidden/>
            <w:sz w:val="24"/>
            <w:szCs w:val="24"/>
          </w:rPr>
          <w:fldChar w:fldCharType="begin"/>
        </w:r>
        <w:r w:rsidR="008445BF" w:rsidRPr="008445BF">
          <w:rPr>
            <w:rFonts w:ascii="Times New Roman" w:hAnsi="Times New Roman" w:cs="Times New Roman"/>
            <w:b w:val="0"/>
            <w:noProof/>
            <w:webHidden/>
            <w:sz w:val="24"/>
            <w:szCs w:val="24"/>
          </w:rPr>
          <w:instrText xml:space="preserve"> PAGEREF _Toc17808657 \h </w:instrText>
        </w:r>
        <w:r w:rsidR="008445BF" w:rsidRPr="008445BF">
          <w:rPr>
            <w:rFonts w:ascii="Times New Roman" w:hAnsi="Times New Roman" w:cs="Times New Roman"/>
            <w:b w:val="0"/>
            <w:noProof/>
            <w:webHidden/>
            <w:sz w:val="24"/>
            <w:szCs w:val="24"/>
          </w:rPr>
        </w:r>
        <w:r w:rsidR="008445BF" w:rsidRPr="008445BF">
          <w:rPr>
            <w:rFonts w:ascii="Times New Roman" w:hAnsi="Times New Roman" w:cs="Times New Roman"/>
            <w:b w:val="0"/>
            <w:noProof/>
            <w:webHidden/>
            <w:sz w:val="24"/>
            <w:szCs w:val="24"/>
          </w:rPr>
          <w:fldChar w:fldCharType="separate"/>
        </w:r>
        <w:r w:rsidR="008445BF" w:rsidRPr="008445BF">
          <w:rPr>
            <w:rFonts w:ascii="Times New Roman" w:hAnsi="Times New Roman" w:cs="Times New Roman"/>
            <w:b w:val="0"/>
            <w:noProof/>
            <w:webHidden/>
            <w:sz w:val="24"/>
            <w:szCs w:val="24"/>
          </w:rPr>
          <w:t>33</w:t>
        </w:r>
        <w:r w:rsidR="008445BF" w:rsidRPr="008445BF">
          <w:rPr>
            <w:rFonts w:ascii="Times New Roman" w:hAnsi="Times New Roman" w:cs="Times New Roman"/>
            <w:b w:val="0"/>
            <w:noProof/>
            <w:webHidden/>
            <w:sz w:val="24"/>
            <w:szCs w:val="24"/>
          </w:rPr>
          <w:fldChar w:fldCharType="end"/>
        </w:r>
      </w:hyperlink>
    </w:p>
    <w:p w14:paraId="2DEC416F" w14:textId="07A3C22F"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58" w:history="1">
        <w:r w:rsidR="008445BF" w:rsidRPr="008445BF">
          <w:rPr>
            <w:rStyle w:val="Hyperlink"/>
            <w:rFonts w:ascii="Times New Roman" w:hAnsi="Times New Roman" w:cs="Times New Roman"/>
            <w:b w:val="0"/>
            <w:noProof/>
          </w:rPr>
          <w:t>17</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Programmable ROM Devices</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_Toc17808658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34</w:t>
        </w:r>
        <w:r w:rsidR="008445BF" w:rsidRPr="008445BF">
          <w:rPr>
            <w:rFonts w:ascii="Times New Roman" w:hAnsi="Times New Roman" w:cs="Times New Roman"/>
            <w:b w:val="0"/>
            <w:noProof/>
            <w:webHidden/>
          </w:rPr>
          <w:fldChar w:fldCharType="end"/>
        </w:r>
      </w:hyperlink>
    </w:p>
    <w:p w14:paraId="5B97145E" w14:textId="6B9716B8"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59" w:history="1">
        <w:r w:rsidR="008445BF" w:rsidRPr="008445BF">
          <w:rPr>
            <w:rStyle w:val="Hyperlink"/>
            <w:rFonts w:ascii="Times New Roman" w:hAnsi="Times New Roman" w:cs="Times New Roman"/>
            <w:b w:val="0"/>
            <w:noProof/>
          </w:rPr>
          <w:t>18</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Bill of Material</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_Toc17808659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35</w:t>
        </w:r>
        <w:r w:rsidR="008445BF" w:rsidRPr="008445BF">
          <w:rPr>
            <w:rFonts w:ascii="Times New Roman" w:hAnsi="Times New Roman" w:cs="Times New Roman"/>
            <w:b w:val="0"/>
            <w:noProof/>
            <w:webHidden/>
          </w:rPr>
          <w:fldChar w:fldCharType="end"/>
        </w:r>
      </w:hyperlink>
    </w:p>
    <w:p w14:paraId="4DF53A35" w14:textId="3ED95428"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60" w:history="1">
        <w:r w:rsidR="008445BF" w:rsidRPr="008445BF">
          <w:rPr>
            <w:rStyle w:val="Hyperlink"/>
            <w:rFonts w:ascii="Times New Roman" w:hAnsi="Times New Roman" w:cs="Times New Roman"/>
            <w:b w:val="0"/>
            <w:noProof/>
          </w:rPr>
          <w:t>19</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Design Limitations</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_Toc17808660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35</w:t>
        </w:r>
        <w:r w:rsidR="008445BF" w:rsidRPr="008445BF">
          <w:rPr>
            <w:rFonts w:ascii="Times New Roman" w:hAnsi="Times New Roman" w:cs="Times New Roman"/>
            <w:b w:val="0"/>
            <w:noProof/>
            <w:webHidden/>
          </w:rPr>
          <w:fldChar w:fldCharType="end"/>
        </w:r>
      </w:hyperlink>
    </w:p>
    <w:p w14:paraId="53C6D7D9" w14:textId="6D38EC86" w:rsidR="008445BF" w:rsidRPr="008445BF" w:rsidRDefault="002271AF">
      <w:pPr>
        <w:pStyle w:val="TOC1"/>
        <w:tabs>
          <w:tab w:val="left" w:pos="480"/>
          <w:tab w:val="right" w:leader="dot" w:pos="8296"/>
        </w:tabs>
        <w:rPr>
          <w:rFonts w:ascii="Times New Roman" w:eastAsiaTheme="minorEastAsia" w:hAnsi="Times New Roman" w:cs="Times New Roman"/>
          <w:b w:val="0"/>
          <w:bCs w:val="0"/>
          <w:i w:val="0"/>
          <w:iCs w:val="0"/>
          <w:noProof/>
          <w:lang w:val="en-IN" w:eastAsia="en-IN"/>
        </w:rPr>
      </w:pPr>
      <w:hyperlink w:anchor="_Toc17808661" w:history="1">
        <w:r w:rsidR="008445BF" w:rsidRPr="008445BF">
          <w:rPr>
            <w:rStyle w:val="Hyperlink"/>
            <w:rFonts w:ascii="Times New Roman" w:hAnsi="Times New Roman" w:cs="Times New Roman"/>
            <w:b w:val="0"/>
            <w:noProof/>
          </w:rPr>
          <w:t>20</w:t>
        </w:r>
        <w:r w:rsidR="008445BF" w:rsidRPr="008445BF">
          <w:rPr>
            <w:rFonts w:ascii="Times New Roman" w:eastAsiaTheme="minorEastAsia" w:hAnsi="Times New Roman" w:cs="Times New Roman"/>
            <w:b w:val="0"/>
            <w:bCs w:val="0"/>
            <w:i w:val="0"/>
            <w:iCs w:val="0"/>
            <w:noProof/>
            <w:lang w:val="en-IN" w:eastAsia="en-IN"/>
          </w:rPr>
          <w:tab/>
        </w:r>
        <w:r w:rsidR="008445BF" w:rsidRPr="008445BF">
          <w:rPr>
            <w:rStyle w:val="Hyperlink"/>
            <w:rFonts w:ascii="Times New Roman" w:hAnsi="Times New Roman" w:cs="Times New Roman"/>
            <w:b w:val="0"/>
            <w:noProof/>
          </w:rPr>
          <w:t>Requirement-Design Mapping</w:t>
        </w:r>
        <w:r w:rsidR="008445BF" w:rsidRPr="008445BF">
          <w:rPr>
            <w:rFonts w:ascii="Times New Roman" w:hAnsi="Times New Roman" w:cs="Times New Roman"/>
            <w:b w:val="0"/>
            <w:noProof/>
            <w:webHidden/>
          </w:rPr>
          <w:tab/>
        </w:r>
        <w:r w:rsidR="008445BF" w:rsidRPr="008445BF">
          <w:rPr>
            <w:rFonts w:ascii="Times New Roman" w:hAnsi="Times New Roman" w:cs="Times New Roman"/>
            <w:b w:val="0"/>
            <w:noProof/>
            <w:webHidden/>
          </w:rPr>
          <w:fldChar w:fldCharType="begin"/>
        </w:r>
        <w:r w:rsidR="008445BF" w:rsidRPr="008445BF">
          <w:rPr>
            <w:rFonts w:ascii="Times New Roman" w:hAnsi="Times New Roman" w:cs="Times New Roman"/>
            <w:b w:val="0"/>
            <w:noProof/>
            <w:webHidden/>
          </w:rPr>
          <w:instrText xml:space="preserve"> PAGEREF _Toc17808661 \h </w:instrText>
        </w:r>
        <w:r w:rsidR="008445BF" w:rsidRPr="008445BF">
          <w:rPr>
            <w:rFonts w:ascii="Times New Roman" w:hAnsi="Times New Roman" w:cs="Times New Roman"/>
            <w:b w:val="0"/>
            <w:noProof/>
            <w:webHidden/>
          </w:rPr>
        </w:r>
        <w:r w:rsidR="008445BF" w:rsidRPr="008445BF">
          <w:rPr>
            <w:rFonts w:ascii="Times New Roman" w:hAnsi="Times New Roman" w:cs="Times New Roman"/>
            <w:b w:val="0"/>
            <w:noProof/>
            <w:webHidden/>
          </w:rPr>
          <w:fldChar w:fldCharType="separate"/>
        </w:r>
        <w:r w:rsidR="008445BF" w:rsidRPr="008445BF">
          <w:rPr>
            <w:rFonts w:ascii="Times New Roman" w:hAnsi="Times New Roman" w:cs="Times New Roman"/>
            <w:b w:val="0"/>
            <w:noProof/>
            <w:webHidden/>
          </w:rPr>
          <w:t>35</w:t>
        </w:r>
        <w:r w:rsidR="008445BF" w:rsidRPr="008445BF">
          <w:rPr>
            <w:rFonts w:ascii="Times New Roman" w:hAnsi="Times New Roman" w:cs="Times New Roman"/>
            <w:b w:val="0"/>
            <w:noProof/>
            <w:webHidden/>
          </w:rPr>
          <w:fldChar w:fldCharType="end"/>
        </w:r>
      </w:hyperlink>
    </w:p>
    <w:p w14:paraId="5356E60A" w14:textId="0800DB5A" w:rsidR="00FE32A2" w:rsidRPr="008445BF" w:rsidRDefault="00560D94">
      <w:pPr>
        <w:outlineLvl w:val="1"/>
        <w:rPr>
          <w:bCs/>
          <w:i/>
          <w:iCs/>
          <w:szCs w:val="24"/>
        </w:rPr>
      </w:pPr>
      <w:r w:rsidRPr="008445BF">
        <w:rPr>
          <w:bCs/>
          <w:i/>
          <w:iCs/>
          <w:szCs w:val="24"/>
        </w:rPr>
        <w:fldChar w:fldCharType="end"/>
      </w:r>
      <w:r w:rsidRPr="008445BF">
        <w:rPr>
          <w:bCs/>
          <w:i/>
          <w:iCs/>
          <w:szCs w:val="24"/>
        </w:rPr>
        <w:tab/>
      </w:r>
    </w:p>
    <w:p w14:paraId="47C3F316" w14:textId="77777777" w:rsidR="00FE32A2" w:rsidRPr="008445BF" w:rsidRDefault="00560D94">
      <w:pPr>
        <w:jc w:val="center"/>
        <w:rPr>
          <w:b/>
          <w:bCs/>
        </w:rPr>
      </w:pPr>
      <w:r w:rsidRPr="008445BF">
        <w:rPr>
          <w:b/>
          <w:bCs/>
        </w:rPr>
        <w:t>List of Tables</w:t>
      </w:r>
    </w:p>
    <w:p w14:paraId="381DD207" w14:textId="602DCB36" w:rsidR="00500CF9" w:rsidRDefault="00560D94">
      <w:pPr>
        <w:pStyle w:val="TableofFigures"/>
        <w:tabs>
          <w:tab w:val="right" w:leader="dot" w:pos="8296"/>
        </w:tabs>
        <w:rPr>
          <w:rFonts w:asciiTheme="minorHAnsi" w:eastAsiaTheme="minorEastAsia" w:hAnsiTheme="minorHAnsi" w:cstheme="minorBidi"/>
          <w:noProof/>
          <w:sz w:val="22"/>
          <w:lang w:val="en-IN" w:eastAsia="en-IN"/>
        </w:rPr>
      </w:pPr>
      <w:r w:rsidRPr="008445BF">
        <w:rPr>
          <w:b/>
          <w:bCs/>
        </w:rPr>
        <w:fldChar w:fldCharType="begin"/>
      </w:r>
      <w:r w:rsidRPr="008445BF">
        <w:rPr>
          <w:b/>
          <w:bCs/>
        </w:rPr>
        <w:instrText xml:space="preserve"> TOC \h \z \c "Table" </w:instrText>
      </w:r>
      <w:r w:rsidRPr="008445BF">
        <w:rPr>
          <w:b/>
          <w:bCs/>
        </w:rPr>
        <w:fldChar w:fldCharType="separate"/>
      </w:r>
      <w:hyperlink w:anchor="_Toc17818130" w:history="1">
        <w:r w:rsidR="00500CF9" w:rsidRPr="00DE5CFA">
          <w:rPr>
            <w:rStyle w:val="Hyperlink"/>
            <w:noProof/>
            <w:lang w:bidi="hi-IN"/>
          </w:rPr>
          <w:t>Table 1: Abbreviation</w:t>
        </w:r>
        <w:r w:rsidR="00500CF9">
          <w:rPr>
            <w:noProof/>
            <w:webHidden/>
          </w:rPr>
          <w:tab/>
        </w:r>
        <w:r w:rsidR="00500CF9">
          <w:rPr>
            <w:noProof/>
            <w:webHidden/>
          </w:rPr>
          <w:fldChar w:fldCharType="begin"/>
        </w:r>
        <w:r w:rsidR="00500CF9">
          <w:rPr>
            <w:noProof/>
            <w:webHidden/>
          </w:rPr>
          <w:instrText xml:space="preserve"> PAGEREF _Toc17818130 \h </w:instrText>
        </w:r>
        <w:r w:rsidR="00500CF9">
          <w:rPr>
            <w:noProof/>
            <w:webHidden/>
          </w:rPr>
        </w:r>
        <w:r w:rsidR="00500CF9">
          <w:rPr>
            <w:noProof/>
            <w:webHidden/>
          </w:rPr>
          <w:fldChar w:fldCharType="separate"/>
        </w:r>
        <w:r w:rsidR="00500CF9">
          <w:rPr>
            <w:noProof/>
            <w:webHidden/>
          </w:rPr>
          <w:t>11</w:t>
        </w:r>
        <w:r w:rsidR="00500CF9">
          <w:rPr>
            <w:noProof/>
            <w:webHidden/>
          </w:rPr>
          <w:fldChar w:fldCharType="end"/>
        </w:r>
      </w:hyperlink>
    </w:p>
    <w:p w14:paraId="6B0F297C" w14:textId="251EBB7D"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1" w:history="1">
        <w:r w:rsidR="00500CF9" w:rsidRPr="00DE5CFA">
          <w:rPr>
            <w:rStyle w:val="Hyperlink"/>
            <w:noProof/>
            <w:lang w:bidi="hi-IN"/>
          </w:rPr>
          <w:t>Table 2 References</w:t>
        </w:r>
        <w:r w:rsidR="00500CF9">
          <w:rPr>
            <w:noProof/>
            <w:webHidden/>
          </w:rPr>
          <w:tab/>
        </w:r>
        <w:r w:rsidR="00500CF9">
          <w:rPr>
            <w:noProof/>
            <w:webHidden/>
          </w:rPr>
          <w:fldChar w:fldCharType="begin"/>
        </w:r>
        <w:r w:rsidR="00500CF9">
          <w:rPr>
            <w:noProof/>
            <w:webHidden/>
          </w:rPr>
          <w:instrText xml:space="preserve"> PAGEREF _Toc17818131 \h </w:instrText>
        </w:r>
        <w:r w:rsidR="00500CF9">
          <w:rPr>
            <w:noProof/>
            <w:webHidden/>
          </w:rPr>
        </w:r>
        <w:r w:rsidR="00500CF9">
          <w:rPr>
            <w:noProof/>
            <w:webHidden/>
          </w:rPr>
          <w:fldChar w:fldCharType="separate"/>
        </w:r>
        <w:r w:rsidR="00500CF9">
          <w:rPr>
            <w:noProof/>
            <w:webHidden/>
          </w:rPr>
          <w:t>11</w:t>
        </w:r>
        <w:r w:rsidR="00500CF9">
          <w:rPr>
            <w:noProof/>
            <w:webHidden/>
          </w:rPr>
          <w:fldChar w:fldCharType="end"/>
        </w:r>
      </w:hyperlink>
    </w:p>
    <w:p w14:paraId="3FB77D2C" w14:textId="253BFEBA"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2" w:history="1">
        <w:r w:rsidR="00500CF9" w:rsidRPr="00DE5CFA">
          <w:rPr>
            <w:rStyle w:val="Hyperlink"/>
            <w:noProof/>
            <w:lang w:bidi="hi-IN"/>
          </w:rPr>
          <w:t>Table 3: Implementation</w:t>
        </w:r>
        <w:r w:rsidR="00500CF9">
          <w:rPr>
            <w:noProof/>
            <w:webHidden/>
          </w:rPr>
          <w:tab/>
        </w:r>
        <w:r w:rsidR="00500CF9">
          <w:rPr>
            <w:noProof/>
            <w:webHidden/>
          </w:rPr>
          <w:fldChar w:fldCharType="begin"/>
        </w:r>
        <w:r w:rsidR="00500CF9">
          <w:rPr>
            <w:noProof/>
            <w:webHidden/>
          </w:rPr>
          <w:instrText xml:space="preserve"> PAGEREF _Toc17818132 \h </w:instrText>
        </w:r>
        <w:r w:rsidR="00500CF9">
          <w:rPr>
            <w:noProof/>
            <w:webHidden/>
          </w:rPr>
        </w:r>
        <w:r w:rsidR="00500CF9">
          <w:rPr>
            <w:noProof/>
            <w:webHidden/>
          </w:rPr>
          <w:fldChar w:fldCharType="separate"/>
        </w:r>
        <w:r w:rsidR="00500CF9">
          <w:rPr>
            <w:noProof/>
            <w:webHidden/>
          </w:rPr>
          <w:t>12</w:t>
        </w:r>
        <w:r w:rsidR="00500CF9">
          <w:rPr>
            <w:noProof/>
            <w:webHidden/>
          </w:rPr>
          <w:fldChar w:fldCharType="end"/>
        </w:r>
      </w:hyperlink>
    </w:p>
    <w:p w14:paraId="7D49D606" w14:textId="338CF00B"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3" w:history="1">
        <w:r w:rsidR="00500CF9" w:rsidRPr="00DE5CFA">
          <w:rPr>
            <w:rStyle w:val="Hyperlink"/>
            <w:noProof/>
            <w:lang w:bidi="hi-IN"/>
          </w:rPr>
          <w:t>Table 4: Boot Strapping Pin table</w:t>
        </w:r>
        <w:r w:rsidR="00500CF9">
          <w:rPr>
            <w:noProof/>
            <w:webHidden/>
          </w:rPr>
          <w:tab/>
        </w:r>
        <w:r w:rsidR="00500CF9">
          <w:rPr>
            <w:noProof/>
            <w:webHidden/>
          </w:rPr>
          <w:fldChar w:fldCharType="begin"/>
        </w:r>
        <w:r w:rsidR="00500CF9">
          <w:rPr>
            <w:noProof/>
            <w:webHidden/>
          </w:rPr>
          <w:instrText xml:space="preserve"> PAGEREF _Toc17818133 \h </w:instrText>
        </w:r>
        <w:r w:rsidR="00500CF9">
          <w:rPr>
            <w:noProof/>
            <w:webHidden/>
          </w:rPr>
        </w:r>
        <w:r w:rsidR="00500CF9">
          <w:rPr>
            <w:noProof/>
            <w:webHidden/>
          </w:rPr>
          <w:fldChar w:fldCharType="separate"/>
        </w:r>
        <w:r w:rsidR="00500CF9">
          <w:rPr>
            <w:noProof/>
            <w:webHidden/>
          </w:rPr>
          <w:t>14</w:t>
        </w:r>
        <w:r w:rsidR="00500CF9">
          <w:rPr>
            <w:noProof/>
            <w:webHidden/>
          </w:rPr>
          <w:fldChar w:fldCharType="end"/>
        </w:r>
      </w:hyperlink>
    </w:p>
    <w:p w14:paraId="14A4AA9B" w14:textId="19A797B4"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4" w:history="1">
        <w:r w:rsidR="00500CF9" w:rsidRPr="00DE5CFA">
          <w:rPr>
            <w:rStyle w:val="Hyperlink"/>
            <w:noProof/>
            <w:lang w:bidi="hi-IN"/>
          </w:rPr>
          <w:t>Table 5 Subsystem1 RF – WiFi Radiated Performance</w:t>
        </w:r>
        <w:r w:rsidR="00500CF9">
          <w:rPr>
            <w:noProof/>
            <w:webHidden/>
          </w:rPr>
          <w:tab/>
        </w:r>
        <w:r w:rsidR="00500CF9">
          <w:rPr>
            <w:noProof/>
            <w:webHidden/>
          </w:rPr>
          <w:fldChar w:fldCharType="begin"/>
        </w:r>
        <w:r w:rsidR="00500CF9">
          <w:rPr>
            <w:noProof/>
            <w:webHidden/>
          </w:rPr>
          <w:instrText xml:space="preserve"> PAGEREF _Toc17818134 \h </w:instrText>
        </w:r>
        <w:r w:rsidR="00500CF9">
          <w:rPr>
            <w:noProof/>
            <w:webHidden/>
          </w:rPr>
        </w:r>
        <w:r w:rsidR="00500CF9">
          <w:rPr>
            <w:noProof/>
            <w:webHidden/>
          </w:rPr>
          <w:fldChar w:fldCharType="separate"/>
        </w:r>
        <w:r w:rsidR="00500CF9">
          <w:rPr>
            <w:noProof/>
            <w:webHidden/>
          </w:rPr>
          <w:t>15</w:t>
        </w:r>
        <w:r w:rsidR="00500CF9">
          <w:rPr>
            <w:noProof/>
            <w:webHidden/>
          </w:rPr>
          <w:fldChar w:fldCharType="end"/>
        </w:r>
      </w:hyperlink>
    </w:p>
    <w:p w14:paraId="0C31AAB1" w14:textId="42867483"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5" w:history="1">
        <w:r w:rsidR="00500CF9" w:rsidRPr="00DE5CFA">
          <w:rPr>
            <w:rStyle w:val="Hyperlink"/>
            <w:noProof/>
            <w:lang w:bidi="hi-IN"/>
          </w:rPr>
          <w:t>Table 6 Power Sequencing</w:t>
        </w:r>
        <w:r w:rsidR="00500CF9">
          <w:rPr>
            <w:noProof/>
            <w:webHidden/>
          </w:rPr>
          <w:tab/>
        </w:r>
        <w:r w:rsidR="00500CF9">
          <w:rPr>
            <w:noProof/>
            <w:webHidden/>
          </w:rPr>
          <w:fldChar w:fldCharType="begin"/>
        </w:r>
        <w:r w:rsidR="00500CF9">
          <w:rPr>
            <w:noProof/>
            <w:webHidden/>
          </w:rPr>
          <w:instrText xml:space="preserve"> PAGEREF _Toc17818135 \h </w:instrText>
        </w:r>
        <w:r w:rsidR="00500CF9">
          <w:rPr>
            <w:noProof/>
            <w:webHidden/>
          </w:rPr>
        </w:r>
        <w:r w:rsidR="00500CF9">
          <w:rPr>
            <w:noProof/>
            <w:webHidden/>
          </w:rPr>
          <w:fldChar w:fldCharType="separate"/>
        </w:r>
        <w:r w:rsidR="00500CF9">
          <w:rPr>
            <w:noProof/>
            <w:webHidden/>
          </w:rPr>
          <w:t>18</w:t>
        </w:r>
        <w:r w:rsidR="00500CF9">
          <w:rPr>
            <w:noProof/>
            <w:webHidden/>
          </w:rPr>
          <w:fldChar w:fldCharType="end"/>
        </w:r>
      </w:hyperlink>
    </w:p>
    <w:p w14:paraId="686E0C7C" w14:textId="14EFE65F"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6" w:history="1">
        <w:r w:rsidR="00500CF9" w:rsidRPr="00DE5CFA">
          <w:rPr>
            <w:rStyle w:val="Hyperlink"/>
            <w:noProof/>
            <w:lang w:bidi="hi-IN"/>
          </w:rPr>
          <w:t>Table 7 Subsystem1 – Power Consumption</w:t>
        </w:r>
        <w:r w:rsidR="00500CF9">
          <w:rPr>
            <w:noProof/>
            <w:webHidden/>
          </w:rPr>
          <w:tab/>
        </w:r>
        <w:r w:rsidR="00500CF9">
          <w:rPr>
            <w:noProof/>
            <w:webHidden/>
          </w:rPr>
          <w:fldChar w:fldCharType="begin"/>
        </w:r>
        <w:r w:rsidR="00500CF9">
          <w:rPr>
            <w:noProof/>
            <w:webHidden/>
          </w:rPr>
          <w:instrText xml:space="preserve"> PAGEREF _Toc17818136 \h </w:instrText>
        </w:r>
        <w:r w:rsidR="00500CF9">
          <w:rPr>
            <w:noProof/>
            <w:webHidden/>
          </w:rPr>
        </w:r>
        <w:r w:rsidR="00500CF9">
          <w:rPr>
            <w:noProof/>
            <w:webHidden/>
          </w:rPr>
          <w:fldChar w:fldCharType="separate"/>
        </w:r>
        <w:r w:rsidR="00500CF9">
          <w:rPr>
            <w:noProof/>
            <w:webHidden/>
          </w:rPr>
          <w:t>19</w:t>
        </w:r>
        <w:r w:rsidR="00500CF9">
          <w:rPr>
            <w:noProof/>
            <w:webHidden/>
          </w:rPr>
          <w:fldChar w:fldCharType="end"/>
        </w:r>
      </w:hyperlink>
    </w:p>
    <w:p w14:paraId="60E1D620" w14:textId="63AAD5D4"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7" w:history="1">
        <w:r w:rsidR="00500CF9" w:rsidRPr="00DE5CFA">
          <w:rPr>
            <w:rStyle w:val="Hyperlink"/>
            <w:noProof/>
            <w:lang w:bidi="hi-IN"/>
          </w:rPr>
          <w:t>Table 8 Subsystem1 – Power Dissipation</w:t>
        </w:r>
        <w:r w:rsidR="00500CF9">
          <w:rPr>
            <w:noProof/>
            <w:webHidden/>
          </w:rPr>
          <w:tab/>
        </w:r>
        <w:r w:rsidR="00500CF9">
          <w:rPr>
            <w:noProof/>
            <w:webHidden/>
          </w:rPr>
          <w:fldChar w:fldCharType="begin"/>
        </w:r>
        <w:r w:rsidR="00500CF9">
          <w:rPr>
            <w:noProof/>
            <w:webHidden/>
          </w:rPr>
          <w:instrText xml:space="preserve"> PAGEREF _Toc17818137 \h </w:instrText>
        </w:r>
        <w:r w:rsidR="00500CF9">
          <w:rPr>
            <w:noProof/>
            <w:webHidden/>
          </w:rPr>
        </w:r>
        <w:r w:rsidR="00500CF9">
          <w:rPr>
            <w:noProof/>
            <w:webHidden/>
          </w:rPr>
          <w:fldChar w:fldCharType="separate"/>
        </w:r>
        <w:r w:rsidR="00500CF9">
          <w:rPr>
            <w:noProof/>
            <w:webHidden/>
          </w:rPr>
          <w:t>20</w:t>
        </w:r>
        <w:r w:rsidR="00500CF9">
          <w:rPr>
            <w:noProof/>
            <w:webHidden/>
          </w:rPr>
          <w:fldChar w:fldCharType="end"/>
        </w:r>
      </w:hyperlink>
    </w:p>
    <w:p w14:paraId="52E064BD" w14:textId="59CA1D73"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8" w:history="1">
        <w:r w:rsidR="00500CF9" w:rsidRPr="00DE5CFA">
          <w:rPr>
            <w:rStyle w:val="Hyperlink"/>
            <w:noProof/>
            <w:lang w:bidi="hi-IN"/>
          </w:rPr>
          <w:t>Table 9 Battery Capacity Calculation</w:t>
        </w:r>
        <w:r w:rsidR="00500CF9">
          <w:rPr>
            <w:noProof/>
            <w:webHidden/>
          </w:rPr>
          <w:tab/>
        </w:r>
        <w:r w:rsidR="00500CF9">
          <w:rPr>
            <w:noProof/>
            <w:webHidden/>
          </w:rPr>
          <w:fldChar w:fldCharType="begin"/>
        </w:r>
        <w:r w:rsidR="00500CF9">
          <w:rPr>
            <w:noProof/>
            <w:webHidden/>
          </w:rPr>
          <w:instrText xml:space="preserve"> PAGEREF _Toc17818138 \h </w:instrText>
        </w:r>
        <w:r w:rsidR="00500CF9">
          <w:rPr>
            <w:noProof/>
            <w:webHidden/>
          </w:rPr>
        </w:r>
        <w:r w:rsidR="00500CF9">
          <w:rPr>
            <w:noProof/>
            <w:webHidden/>
          </w:rPr>
          <w:fldChar w:fldCharType="separate"/>
        </w:r>
        <w:r w:rsidR="00500CF9">
          <w:rPr>
            <w:noProof/>
            <w:webHidden/>
          </w:rPr>
          <w:t>21</w:t>
        </w:r>
        <w:r w:rsidR="00500CF9">
          <w:rPr>
            <w:noProof/>
            <w:webHidden/>
          </w:rPr>
          <w:fldChar w:fldCharType="end"/>
        </w:r>
      </w:hyperlink>
    </w:p>
    <w:p w14:paraId="05857BB5" w14:textId="123457F6"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39" w:history="1">
        <w:r w:rsidR="00500CF9" w:rsidRPr="00DE5CFA">
          <w:rPr>
            <w:rStyle w:val="Hyperlink"/>
            <w:noProof/>
            <w:lang w:bidi="hi-IN"/>
          </w:rPr>
          <w:t>Table 10 Power Modes</w:t>
        </w:r>
        <w:r w:rsidR="00500CF9">
          <w:rPr>
            <w:noProof/>
            <w:webHidden/>
          </w:rPr>
          <w:tab/>
        </w:r>
        <w:r w:rsidR="00500CF9">
          <w:rPr>
            <w:noProof/>
            <w:webHidden/>
          </w:rPr>
          <w:fldChar w:fldCharType="begin"/>
        </w:r>
        <w:r w:rsidR="00500CF9">
          <w:rPr>
            <w:noProof/>
            <w:webHidden/>
          </w:rPr>
          <w:instrText xml:space="preserve"> PAGEREF _Toc17818139 \h </w:instrText>
        </w:r>
        <w:r w:rsidR="00500CF9">
          <w:rPr>
            <w:noProof/>
            <w:webHidden/>
          </w:rPr>
        </w:r>
        <w:r w:rsidR="00500CF9">
          <w:rPr>
            <w:noProof/>
            <w:webHidden/>
          </w:rPr>
          <w:fldChar w:fldCharType="separate"/>
        </w:r>
        <w:r w:rsidR="00500CF9">
          <w:rPr>
            <w:noProof/>
            <w:webHidden/>
          </w:rPr>
          <w:t>21</w:t>
        </w:r>
        <w:r w:rsidR="00500CF9">
          <w:rPr>
            <w:noProof/>
            <w:webHidden/>
          </w:rPr>
          <w:fldChar w:fldCharType="end"/>
        </w:r>
      </w:hyperlink>
    </w:p>
    <w:p w14:paraId="6CE78872" w14:textId="02A017A0"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0" w:history="1">
        <w:r w:rsidR="00500CF9" w:rsidRPr="00DE5CFA">
          <w:rPr>
            <w:rStyle w:val="Hyperlink"/>
            <w:noProof/>
            <w:lang w:bidi="hi-IN"/>
          </w:rPr>
          <w:t>Table 11 Subsystem1 Assembly Variants</w:t>
        </w:r>
        <w:r w:rsidR="00500CF9">
          <w:rPr>
            <w:noProof/>
            <w:webHidden/>
          </w:rPr>
          <w:tab/>
        </w:r>
        <w:r w:rsidR="00500CF9">
          <w:rPr>
            <w:noProof/>
            <w:webHidden/>
          </w:rPr>
          <w:fldChar w:fldCharType="begin"/>
        </w:r>
        <w:r w:rsidR="00500CF9">
          <w:rPr>
            <w:noProof/>
            <w:webHidden/>
          </w:rPr>
          <w:instrText xml:space="preserve"> PAGEREF _Toc17818140 \h </w:instrText>
        </w:r>
        <w:r w:rsidR="00500CF9">
          <w:rPr>
            <w:noProof/>
            <w:webHidden/>
          </w:rPr>
        </w:r>
        <w:r w:rsidR="00500CF9">
          <w:rPr>
            <w:noProof/>
            <w:webHidden/>
          </w:rPr>
          <w:fldChar w:fldCharType="separate"/>
        </w:r>
        <w:r w:rsidR="00500CF9">
          <w:rPr>
            <w:noProof/>
            <w:webHidden/>
          </w:rPr>
          <w:t>24</w:t>
        </w:r>
        <w:r w:rsidR="00500CF9">
          <w:rPr>
            <w:noProof/>
            <w:webHidden/>
          </w:rPr>
          <w:fldChar w:fldCharType="end"/>
        </w:r>
      </w:hyperlink>
    </w:p>
    <w:p w14:paraId="096A7860" w14:textId="038FE9E1"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1" w:history="1">
        <w:r w:rsidR="00500CF9" w:rsidRPr="00DE5CFA">
          <w:rPr>
            <w:rStyle w:val="Hyperlink"/>
            <w:noProof/>
            <w:lang w:bidi="hi-IN"/>
          </w:rPr>
          <w:t>Table 12 Subsystem1 Board Revisions</w:t>
        </w:r>
        <w:r w:rsidR="00500CF9">
          <w:rPr>
            <w:noProof/>
            <w:webHidden/>
          </w:rPr>
          <w:tab/>
        </w:r>
        <w:r w:rsidR="00500CF9">
          <w:rPr>
            <w:noProof/>
            <w:webHidden/>
          </w:rPr>
          <w:fldChar w:fldCharType="begin"/>
        </w:r>
        <w:r w:rsidR="00500CF9">
          <w:rPr>
            <w:noProof/>
            <w:webHidden/>
          </w:rPr>
          <w:instrText xml:space="preserve"> PAGEREF _Toc17818141 \h </w:instrText>
        </w:r>
        <w:r w:rsidR="00500CF9">
          <w:rPr>
            <w:noProof/>
            <w:webHidden/>
          </w:rPr>
        </w:r>
        <w:r w:rsidR="00500CF9">
          <w:rPr>
            <w:noProof/>
            <w:webHidden/>
          </w:rPr>
          <w:fldChar w:fldCharType="separate"/>
        </w:r>
        <w:r w:rsidR="00500CF9">
          <w:rPr>
            <w:noProof/>
            <w:webHidden/>
          </w:rPr>
          <w:t>24</w:t>
        </w:r>
        <w:r w:rsidR="00500CF9">
          <w:rPr>
            <w:noProof/>
            <w:webHidden/>
          </w:rPr>
          <w:fldChar w:fldCharType="end"/>
        </w:r>
      </w:hyperlink>
    </w:p>
    <w:p w14:paraId="5498B132" w14:textId="7542C943"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2" w:history="1">
        <w:r w:rsidR="00500CF9" w:rsidRPr="00DE5CFA">
          <w:rPr>
            <w:rStyle w:val="Hyperlink"/>
            <w:noProof/>
            <w:lang w:bidi="hi-IN"/>
          </w:rPr>
          <w:t>Table 13 DC Analysis – Module1-Module2 Interface</w:t>
        </w:r>
        <w:r w:rsidR="00500CF9">
          <w:rPr>
            <w:noProof/>
            <w:webHidden/>
          </w:rPr>
          <w:tab/>
        </w:r>
        <w:r w:rsidR="00500CF9">
          <w:rPr>
            <w:noProof/>
            <w:webHidden/>
          </w:rPr>
          <w:fldChar w:fldCharType="begin"/>
        </w:r>
        <w:r w:rsidR="00500CF9">
          <w:rPr>
            <w:noProof/>
            <w:webHidden/>
          </w:rPr>
          <w:instrText xml:space="preserve"> PAGEREF _Toc17818142 \h </w:instrText>
        </w:r>
        <w:r w:rsidR="00500CF9">
          <w:rPr>
            <w:noProof/>
            <w:webHidden/>
          </w:rPr>
        </w:r>
        <w:r w:rsidR="00500CF9">
          <w:rPr>
            <w:noProof/>
            <w:webHidden/>
          </w:rPr>
          <w:fldChar w:fldCharType="separate"/>
        </w:r>
        <w:r w:rsidR="00500CF9">
          <w:rPr>
            <w:noProof/>
            <w:webHidden/>
          </w:rPr>
          <w:t>26</w:t>
        </w:r>
        <w:r w:rsidR="00500CF9">
          <w:rPr>
            <w:noProof/>
            <w:webHidden/>
          </w:rPr>
          <w:fldChar w:fldCharType="end"/>
        </w:r>
      </w:hyperlink>
    </w:p>
    <w:p w14:paraId="00D2BF75" w14:textId="0DED4290"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3" w:history="1">
        <w:r w:rsidR="00500CF9" w:rsidRPr="00DE5CFA">
          <w:rPr>
            <w:rStyle w:val="Hyperlink"/>
            <w:noProof/>
            <w:lang w:bidi="hi-IN"/>
          </w:rPr>
          <w:t>Table 14 Subsystem1 - UART Header</w:t>
        </w:r>
        <w:r w:rsidR="00500CF9">
          <w:rPr>
            <w:noProof/>
            <w:webHidden/>
          </w:rPr>
          <w:tab/>
        </w:r>
        <w:r w:rsidR="00500CF9">
          <w:rPr>
            <w:noProof/>
            <w:webHidden/>
          </w:rPr>
          <w:fldChar w:fldCharType="begin"/>
        </w:r>
        <w:r w:rsidR="00500CF9">
          <w:rPr>
            <w:noProof/>
            <w:webHidden/>
          </w:rPr>
          <w:instrText xml:space="preserve"> PAGEREF _Toc17818143 \h </w:instrText>
        </w:r>
        <w:r w:rsidR="00500CF9">
          <w:rPr>
            <w:noProof/>
            <w:webHidden/>
          </w:rPr>
        </w:r>
        <w:r w:rsidR="00500CF9">
          <w:rPr>
            <w:noProof/>
            <w:webHidden/>
          </w:rPr>
          <w:fldChar w:fldCharType="separate"/>
        </w:r>
        <w:r w:rsidR="00500CF9">
          <w:rPr>
            <w:noProof/>
            <w:webHidden/>
          </w:rPr>
          <w:t>29</w:t>
        </w:r>
        <w:r w:rsidR="00500CF9">
          <w:rPr>
            <w:noProof/>
            <w:webHidden/>
          </w:rPr>
          <w:fldChar w:fldCharType="end"/>
        </w:r>
      </w:hyperlink>
    </w:p>
    <w:p w14:paraId="30079B62" w14:textId="6794882C"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4" w:history="1">
        <w:r w:rsidR="00500CF9" w:rsidRPr="00DE5CFA">
          <w:rPr>
            <w:rStyle w:val="Hyperlink"/>
            <w:noProof/>
            <w:lang w:bidi="hi-IN"/>
          </w:rPr>
          <w:t>Table 15 Subsystem1 - UART Header Mating</w:t>
        </w:r>
        <w:r w:rsidR="00500CF9">
          <w:rPr>
            <w:noProof/>
            <w:webHidden/>
          </w:rPr>
          <w:tab/>
        </w:r>
        <w:r w:rsidR="00500CF9">
          <w:rPr>
            <w:noProof/>
            <w:webHidden/>
          </w:rPr>
          <w:fldChar w:fldCharType="begin"/>
        </w:r>
        <w:r w:rsidR="00500CF9">
          <w:rPr>
            <w:noProof/>
            <w:webHidden/>
          </w:rPr>
          <w:instrText xml:space="preserve"> PAGEREF _Toc17818144 \h </w:instrText>
        </w:r>
        <w:r w:rsidR="00500CF9">
          <w:rPr>
            <w:noProof/>
            <w:webHidden/>
          </w:rPr>
        </w:r>
        <w:r w:rsidR="00500CF9">
          <w:rPr>
            <w:noProof/>
            <w:webHidden/>
          </w:rPr>
          <w:fldChar w:fldCharType="separate"/>
        </w:r>
        <w:r w:rsidR="00500CF9">
          <w:rPr>
            <w:noProof/>
            <w:webHidden/>
          </w:rPr>
          <w:t>29</w:t>
        </w:r>
        <w:r w:rsidR="00500CF9">
          <w:rPr>
            <w:noProof/>
            <w:webHidden/>
          </w:rPr>
          <w:fldChar w:fldCharType="end"/>
        </w:r>
      </w:hyperlink>
    </w:p>
    <w:p w14:paraId="2EE0DB11" w14:textId="258FFE79"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5" w:history="1">
        <w:r w:rsidR="00500CF9" w:rsidRPr="00DE5CFA">
          <w:rPr>
            <w:rStyle w:val="Hyperlink"/>
            <w:noProof/>
            <w:lang w:bidi="hi-IN"/>
          </w:rPr>
          <w:t>Table 16 Subsystem1 - UART Header Cable</w:t>
        </w:r>
        <w:r w:rsidR="00500CF9">
          <w:rPr>
            <w:noProof/>
            <w:webHidden/>
          </w:rPr>
          <w:tab/>
        </w:r>
        <w:r w:rsidR="00500CF9">
          <w:rPr>
            <w:noProof/>
            <w:webHidden/>
          </w:rPr>
          <w:fldChar w:fldCharType="begin"/>
        </w:r>
        <w:r w:rsidR="00500CF9">
          <w:rPr>
            <w:noProof/>
            <w:webHidden/>
          </w:rPr>
          <w:instrText xml:space="preserve"> PAGEREF _Toc17818145 \h </w:instrText>
        </w:r>
        <w:r w:rsidR="00500CF9">
          <w:rPr>
            <w:noProof/>
            <w:webHidden/>
          </w:rPr>
        </w:r>
        <w:r w:rsidR="00500CF9">
          <w:rPr>
            <w:noProof/>
            <w:webHidden/>
          </w:rPr>
          <w:fldChar w:fldCharType="separate"/>
        </w:r>
        <w:r w:rsidR="00500CF9">
          <w:rPr>
            <w:noProof/>
            <w:webHidden/>
          </w:rPr>
          <w:t>29</w:t>
        </w:r>
        <w:r w:rsidR="00500CF9">
          <w:rPr>
            <w:noProof/>
            <w:webHidden/>
          </w:rPr>
          <w:fldChar w:fldCharType="end"/>
        </w:r>
      </w:hyperlink>
    </w:p>
    <w:p w14:paraId="0340DFB4" w14:textId="57036B81"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6" w:history="1">
        <w:r w:rsidR="00500CF9" w:rsidRPr="00DE5CFA">
          <w:rPr>
            <w:rStyle w:val="Hyperlink"/>
            <w:noProof/>
            <w:lang w:bidi="hi-IN"/>
          </w:rPr>
          <w:t>Table 17 Subsystem1 – Subsystem2 - UART Header</w:t>
        </w:r>
        <w:r w:rsidR="00500CF9">
          <w:rPr>
            <w:noProof/>
            <w:webHidden/>
          </w:rPr>
          <w:tab/>
        </w:r>
        <w:r w:rsidR="00500CF9">
          <w:rPr>
            <w:noProof/>
            <w:webHidden/>
          </w:rPr>
          <w:fldChar w:fldCharType="begin"/>
        </w:r>
        <w:r w:rsidR="00500CF9">
          <w:rPr>
            <w:noProof/>
            <w:webHidden/>
          </w:rPr>
          <w:instrText xml:space="preserve"> PAGEREF _Toc17818146 \h </w:instrText>
        </w:r>
        <w:r w:rsidR="00500CF9">
          <w:rPr>
            <w:noProof/>
            <w:webHidden/>
          </w:rPr>
        </w:r>
        <w:r w:rsidR="00500CF9">
          <w:rPr>
            <w:noProof/>
            <w:webHidden/>
          </w:rPr>
          <w:fldChar w:fldCharType="separate"/>
        </w:r>
        <w:r w:rsidR="00500CF9">
          <w:rPr>
            <w:noProof/>
            <w:webHidden/>
          </w:rPr>
          <w:t>31</w:t>
        </w:r>
        <w:r w:rsidR="00500CF9">
          <w:rPr>
            <w:noProof/>
            <w:webHidden/>
          </w:rPr>
          <w:fldChar w:fldCharType="end"/>
        </w:r>
      </w:hyperlink>
    </w:p>
    <w:p w14:paraId="6AD2A0EA" w14:textId="0D99B3A7"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7" w:history="1">
        <w:r w:rsidR="00500CF9" w:rsidRPr="00DE5CFA">
          <w:rPr>
            <w:rStyle w:val="Hyperlink"/>
            <w:noProof/>
            <w:lang w:bidi="hi-IN"/>
          </w:rPr>
          <w:t>Table 18 Subsystem1 – Subsystem2 - UART Header Cable</w:t>
        </w:r>
        <w:r w:rsidR="00500CF9">
          <w:rPr>
            <w:noProof/>
            <w:webHidden/>
          </w:rPr>
          <w:tab/>
        </w:r>
        <w:r w:rsidR="00500CF9">
          <w:rPr>
            <w:noProof/>
            <w:webHidden/>
          </w:rPr>
          <w:fldChar w:fldCharType="begin"/>
        </w:r>
        <w:r w:rsidR="00500CF9">
          <w:rPr>
            <w:noProof/>
            <w:webHidden/>
          </w:rPr>
          <w:instrText xml:space="preserve"> PAGEREF _Toc17818147 \h </w:instrText>
        </w:r>
        <w:r w:rsidR="00500CF9">
          <w:rPr>
            <w:noProof/>
            <w:webHidden/>
          </w:rPr>
        </w:r>
        <w:r w:rsidR="00500CF9">
          <w:rPr>
            <w:noProof/>
            <w:webHidden/>
          </w:rPr>
          <w:fldChar w:fldCharType="separate"/>
        </w:r>
        <w:r w:rsidR="00500CF9">
          <w:rPr>
            <w:noProof/>
            <w:webHidden/>
          </w:rPr>
          <w:t>31</w:t>
        </w:r>
        <w:r w:rsidR="00500CF9">
          <w:rPr>
            <w:noProof/>
            <w:webHidden/>
          </w:rPr>
          <w:fldChar w:fldCharType="end"/>
        </w:r>
      </w:hyperlink>
    </w:p>
    <w:p w14:paraId="2D743320" w14:textId="2A9E1600"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8" w:history="1">
        <w:r w:rsidR="00500CF9" w:rsidRPr="00DE5CFA">
          <w:rPr>
            <w:rStyle w:val="Hyperlink"/>
            <w:noProof/>
            <w:lang w:bidi="hi-IN"/>
          </w:rPr>
          <w:t>Table 19 Module1 GPIOs</w:t>
        </w:r>
        <w:r w:rsidR="00500CF9">
          <w:rPr>
            <w:noProof/>
            <w:webHidden/>
          </w:rPr>
          <w:tab/>
        </w:r>
        <w:r w:rsidR="00500CF9">
          <w:rPr>
            <w:noProof/>
            <w:webHidden/>
          </w:rPr>
          <w:fldChar w:fldCharType="begin"/>
        </w:r>
        <w:r w:rsidR="00500CF9">
          <w:rPr>
            <w:noProof/>
            <w:webHidden/>
          </w:rPr>
          <w:instrText xml:space="preserve"> PAGEREF _Toc17818148 \h </w:instrText>
        </w:r>
        <w:r w:rsidR="00500CF9">
          <w:rPr>
            <w:noProof/>
            <w:webHidden/>
          </w:rPr>
        </w:r>
        <w:r w:rsidR="00500CF9">
          <w:rPr>
            <w:noProof/>
            <w:webHidden/>
          </w:rPr>
          <w:fldChar w:fldCharType="separate"/>
        </w:r>
        <w:r w:rsidR="00500CF9">
          <w:rPr>
            <w:noProof/>
            <w:webHidden/>
          </w:rPr>
          <w:t>32</w:t>
        </w:r>
        <w:r w:rsidR="00500CF9">
          <w:rPr>
            <w:noProof/>
            <w:webHidden/>
          </w:rPr>
          <w:fldChar w:fldCharType="end"/>
        </w:r>
      </w:hyperlink>
    </w:p>
    <w:p w14:paraId="5DDA1A08" w14:textId="75BCEC11"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49" w:history="1">
        <w:r w:rsidR="00500CF9" w:rsidRPr="00DE5CFA">
          <w:rPr>
            <w:rStyle w:val="Hyperlink"/>
            <w:noProof/>
            <w:lang w:bidi="hi-IN"/>
          </w:rPr>
          <w:t>Table 20 Module1 Interrupts</w:t>
        </w:r>
        <w:r w:rsidR="00500CF9">
          <w:rPr>
            <w:noProof/>
            <w:webHidden/>
          </w:rPr>
          <w:tab/>
        </w:r>
        <w:r w:rsidR="00500CF9">
          <w:rPr>
            <w:noProof/>
            <w:webHidden/>
          </w:rPr>
          <w:fldChar w:fldCharType="begin"/>
        </w:r>
        <w:r w:rsidR="00500CF9">
          <w:rPr>
            <w:noProof/>
            <w:webHidden/>
          </w:rPr>
          <w:instrText xml:space="preserve"> PAGEREF _Toc17818149 \h </w:instrText>
        </w:r>
        <w:r w:rsidR="00500CF9">
          <w:rPr>
            <w:noProof/>
            <w:webHidden/>
          </w:rPr>
        </w:r>
        <w:r w:rsidR="00500CF9">
          <w:rPr>
            <w:noProof/>
            <w:webHidden/>
          </w:rPr>
          <w:fldChar w:fldCharType="separate"/>
        </w:r>
        <w:r w:rsidR="00500CF9">
          <w:rPr>
            <w:noProof/>
            <w:webHidden/>
          </w:rPr>
          <w:t>33</w:t>
        </w:r>
        <w:r w:rsidR="00500CF9">
          <w:rPr>
            <w:noProof/>
            <w:webHidden/>
          </w:rPr>
          <w:fldChar w:fldCharType="end"/>
        </w:r>
      </w:hyperlink>
    </w:p>
    <w:p w14:paraId="132582B8" w14:textId="38944764"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0" w:history="1">
        <w:r w:rsidR="00500CF9" w:rsidRPr="00DE5CFA">
          <w:rPr>
            <w:rStyle w:val="Hyperlink"/>
            <w:noProof/>
            <w:lang w:bidi="hi-IN"/>
          </w:rPr>
          <w:t>Table 21 Programmable ROM</w:t>
        </w:r>
        <w:r w:rsidR="00500CF9">
          <w:rPr>
            <w:noProof/>
            <w:webHidden/>
          </w:rPr>
          <w:tab/>
        </w:r>
        <w:r w:rsidR="00500CF9">
          <w:rPr>
            <w:noProof/>
            <w:webHidden/>
          </w:rPr>
          <w:fldChar w:fldCharType="begin"/>
        </w:r>
        <w:r w:rsidR="00500CF9">
          <w:rPr>
            <w:noProof/>
            <w:webHidden/>
          </w:rPr>
          <w:instrText xml:space="preserve"> PAGEREF _Toc17818150 \h </w:instrText>
        </w:r>
        <w:r w:rsidR="00500CF9">
          <w:rPr>
            <w:noProof/>
            <w:webHidden/>
          </w:rPr>
        </w:r>
        <w:r w:rsidR="00500CF9">
          <w:rPr>
            <w:noProof/>
            <w:webHidden/>
          </w:rPr>
          <w:fldChar w:fldCharType="separate"/>
        </w:r>
        <w:r w:rsidR="00500CF9">
          <w:rPr>
            <w:noProof/>
            <w:webHidden/>
          </w:rPr>
          <w:t>34</w:t>
        </w:r>
        <w:r w:rsidR="00500CF9">
          <w:rPr>
            <w:noProof/>
            <w:webHidden/>
          </w:rPr>
          <w:fldChar w:fldCharType="end"/>
        </w:r>
      </w:hyperlink>
    </w:p>
    <w:p w14:paraId="21149035" w14:textId="0E38C9A4"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1" w:history="1">
        <w:r w:rsidR="00500CF9" w:rsidRPr="00DE5CFA">
          <w:rPr>
            <w:rStyle w:val="Hyperlink"/>
            <w:noProof/>
            <w:lang w:bidi="hi-IN"/>
          </w:rPr>
          <w:t>Table 22 Class A BOM</w:t>
        </w:r>
        <w:r w:rsidR="00500CF9">
          <w:rPr>
            <w:noProof/>
            <w:webHidden/>
          </w:rPr>
          <w:tab/>
        </w:r>
        <w:r w:rsidR="00500CF9">
          <w:rPr>
            <w:noProof/>
            <w:webHidden/>
          </w:rPr>
          <w:fldChar w:fldCharType="begin"/>
        </w:r>
        <w:r w:rsidR="00500CF9">
          <w:rPr>
            <w:noProof/>
            <w:webHidden/>
          </w:rPr>
          <w:instrText xml:space="preserve"> PAGEREF _Toc17818151 \h </w:instrText>
        </w:r>
        <w:r w:rsidR="00500CF9">
          <w:rPr>
            <w:noProof/>
            <w:webHidden/>
          </w:rPr>
        </w:r>
        <w:r w:rsidR="00500CF9">
          <w:rPr>
            <w:noProof/>
            <w:webHidden/>
          </w:rPr>
          <w:fldChar w:fldCharType="separate"/>
        </w:r>
        <w:r w:rsidR="00500CF9">
          <w:rPr>
            <w:noProof/>
            <w:webHidden/>
          </w:rPr>
          <w:t>35</w:t>
        </w:r>
        <w:r w:rsidR="00500CF9">
          <w:rPr>
            <w:noProof/>
            <w:webHidden/>
          </w:rPr>
          <w:fldChar w:fldCharType="end"/>
        </w:r>
      </w:hyperlink>
    </w:p>
    <w:p w14:paraId="2CED000C" w14:textId="42C46AD4"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2" w:history="1">
        <w:r w:rsidR="00500CF9" w:rsidRPr="00DE5CFA">
          <w:rPr>
            <w:rStyle w:val="Hyperlink"/>
            <w:noProof/>
            <w:lang w:bidi="hi-IN"/>
          </w:rPr>
          <w:t>Table 23 Requirement – Design Mapping</w:t>
        </w:r>
        <w:r w:rsidR="00500CF9">
          <w:rPr>
            <w:noProof/>
            <w:webHidden/>
          </w:rPr>
          <w:tab/>
        </w:r>
        <w:r w:rsidR="00500CF9">
          <w:rPr>
            <w:noProof/>
            <w:webHidden/>
          </w:rPr>
          <w:fldChar w:fldCharType="begin"/>
        </w:r>
        <w:r w:rsidR="00500CF9">
          <w:rPr>
            <w:noProof/>
            <w:webHidden/>
          </w:rPr>
          <w:instrText xml:space="preserve"> PAGEREF _Toc17818152 \h </w:instrText>
        </w:r>
        <w:r w:rsidR="00500CF9">
          <w:rPr>
            <w:noProof/>
            <w:webHidden/>
          </w:rPr>
        </w:r>
        <w:r w:rsidR="00500CF9">
          <w:rPr>
            <w:noProof/>
            <w:webHidden/>
          </w:rPr>
          <w:fldChar w:fldCharType="separate"/>
        </w:r>
        <w:r w:rsidR="00500CF9">
          <w:rPr>
            <w:noProof/>
            <w:webHidden/>
          </w:rPr>
          <w:t>36</w:t>
        </w:r>
        <w:r w:rsidR="00500CF9">
          <w:rPr>
            <w:noProof/>
            <w:webHidden/>
          </w:rPr>
          <w:fldChar w:fldCharType="end"/>
        </w:r>
      </w:hyperlink>
    </w:p>
    <w:p w14:paraId="3E3E0072" w14:textId="7F77F5CE" w:rsidR="00FE32A2" w:rsidRPr="008445BF" w:rsidRDefault="00560D94">
      <w:pPr>
        <w:outlineLvl w:val="1"/>
        <w:rPr>
          <w:b/>
          <w:bCs/>
        </w:rPr>
      </w:pPr>
      <w:r w:rsidRPr="008445BF">
        <w:rPr>
          <w:bCs/>
        </w:rPr>
        <w:fldChar w:fldCharType="end"/>
      </w:r>
    </w:p>
    <w:p w14:paraId="6BA3FA6A" w14:textId="77777777" w:rsidR="00FE32A2" w:rsidRPr="008445BF" w:rsidRDefault="00560D94">
      <w:pPr>
        <w:jc w:val="center"/>
        <w:rPr>
          <w:b/>
          <w:bCs/>
        </w:rPr>
      </w:pPr>
      <w:r w:rsidRPr="008445BF">
        <w:rPr>
          <w:b/>
          <w:bCs/>
        </w:rPr>
        <w:t>List of Figures</w:t>
      </w:r>
    </w:p>
    <w:p w14:paraId="789F4A9C" w14:textId="7CBBBC94" w:rsidR="00500CF9" w:rsidRDefault="00560D94">
      <w:pPr>
        <w:pStyle w:val="TableofFigures"/>
        <w:tabs>
          <w:tab w:val="right" w:leader="dot" w:pos="8296"/>
        </w:tabs>
        <w:rPr>
          <w:rFonts w:asciiTheme="minorHAnsi" w:eastAsiaTheme="minorEastAsia" w:hAnsiTheme="minorHAnsi" w:cstheme="minorBidi"/>
          <w:noProof/>
          <w:sz w:val="22"/>
          <w:lang w:val="en-IN" w:eastAsia="en-IN"/>
        </w:rPr>
      </w:pPr>
      <w:r w:rsidRPr="008445BF">
        <w:rPr>
          <w:b/>
          <w:bCs/>
        </w:rPr>
        <w:fldChar w:fldCharType="begin"/>
      </w:r>
      <w:r w:rsidRPr="008445BF">
        <w:rPr>
          <w:b/>
          <w:bCs/>
        </w:rPr>
        <w:instrText xml:space="preserve"> TOC \h \z \c "Figure" </w:instrText>
      </w:r>
      <w:r w:rsidRPr="008445BF">
        <w:rPr>
          <w:b/>
          <w:bCs/>
        </w:rPr>
        <w:fldChar w:fldCharType="separate"/>
      </w:r>
      <w:hyperlink w:anchor="_Toc17818153" w:history="1">
        <w:r w:rsidR="00500CF9" w:rsidRPr="00EC45D0">
          <w:rPr>
            <w:rStyle w:val="Hyperlink"/>
            <w:bCs/>
            <w:noProof/>
            <w:lang w:bidi="hi-IN"/>
          </w:rPr>
          <w:t>Figure 1: Boundary Diagram</w:t>
        </w:r>
        <w:r w:rsidR="00500CF9">
          <w:rPr>
            <w:noProof/>
            <w:webHidden/>
          </w:rPr>
          <w:tab/>
        </w:r>
        <w:r w:rsidR="00500CF9">
          <w:rPr>
            <w:noProof/>
            <w:webHidden/>
          </w:rPr>
          <w:fldChar w:fldCharType="begin"/>
        </w:r>
        <w:r w:rsidR="00500CF9">
          <w:rPr>
            <w:noProof/>
            <w:webHidden/>
          </w:rPr>
          <w:instrText xml:space="preserve"> PAGEREF _Toc17818153 \h </w:instrText>
        </w:r>
        <w:r w:rsidR="00500CF9">
          <w:rPr>
            <w:noProof/>
            <w:webHidden/>
          </w:rPr>
        </w:r>
        <w:r w:rsidR="00500CF9">
          <w:rPr>
            <w:noProof/>
            <w:webHidden/>
          </w:rPr>
          <w:fldChar w:fldCharType="separate"/>
        </w:r>
        <w:r w:rsidR="00500CF9">
          <w:rPr>
            <w:noProof/>
            <w:webHidden/>
          </w:rPr>
          <w:t>12</w:t>
        </w:r>
        <w:r w:rsidR="00500CF9">
          <w:rPr>
            <w:noProof/>
            <w:webHidden/>
          </w:rPr>
          <w:fldChar w:fldCharType="end"/>
        </w:r>
      </w:hyperlink>
    </w:p>
    <w:p w14:paraId="11FE4C9E" w14:textId="24E9906C"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4" w:history="1">
        <w:r w:rsidR="00500CF9" w:rsidRPr="00EC45D0">
          <w:rPr>
            <w:rStyle w:val="Hyperlink"/>
            <w:noProof/>
            <w:lang w:bidi="hi-IN"/>
          </w:rPr>
          <w:t>Figure 2: System1 - Block Diagram [Zigbee Gateway – Block Diagram]</w:t>
        </w:r>
        <w:r w:rsidR="00500CF9">
          <w:rPr>
            <w:noProof/>
            <w:webHidden/>
          </w:rPr>
          <w:tab/>
        </w:r>
        <w:r w:rsidR="00500CF9">
          <w:rPr>
            <w:noProof/>
            <w:webHidden/>
          </w:rPr>
          <w:fldChar w:fldCharType="begin"/>
        </w:r>
        <w:r w:rsidR="00500CF9">
          <w:rPr>
            <w:noProof/>
            <w:webHidden/>
          </w:rPr>
          <w:instrText xml:space="preserve"> PAGEREF _Toc17818154 \h </w:instrText>
        </w:r>
        <w:r w:rsidR="00500CF9">
          <w:rPr>
            <w:noProof/>
            <w:webHidden/>
          </w:rPr>
        </w:r>
        <w:r w:rsidR="00500CF9">
          <w:rPr>
            <w:noProof/>
            <w:webHidden/>
          </w:rPr>
          <w:fldChar w:fldCharType="separate"/>
        </w:r>
        <w:r w:rsidR="00500CF9">
          <w:rPr>
            <w:noProof/>
            <w:webHidden/>
          </w:rPr>
          <w:t>12</w:t>
        </w:r>
        <w:r w:rsidR="00500CF9">
          <w:rPr>
            <w:noProof/>
            <w:webHidden/>
          </w:rPr>
          <w:fldChar w:fldCharType="end"/>
        </w:r>
      </w:hyperlink>
    </w:p>
    <w:p w14:paraId="63CE0C4F" w14:textId="0C29D41B"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5" w:history="1">
        <w:r w:rsidR="00500CF9" w:rsidRPr="00EC45D0">
          <w:rPr>
            <w:rStyle w:val="Hyperlink"/>
            <w:noProof/>
            <w:lang w:bidi="hi-IN"/>
          </w:rPr>
          <w:t>Figure 3: Subsystem1 - Block Diagram [Main Board – Block Diagram]</w:t>
        </w:r>
        <w:r w:rsidR="00500CF9">
          <w:rPr>
            <w:noProof/>
            <w:webHidden/>
          </w:rPr>
          <w:tab/>
        </w:r>
        <w:r w:rsidR="00500CF9">
          <w:rPr>
            <w:noProof/>
            <w:webHidden/>
          </w:rPr>
          <w:fldChar w:fldCharType="begin"/>
        </w:r>
        <w:r w:rsidR="00500CF9">
          <w:rPr>
            <w:noProof/>
            <w:webHidden/>
          </w:rPr>
          <w:instrText xml:space="preserve"> PAGEREF _Toc17818155 \h </w:instrText>
        </w:r>
        <w:r w:rsidR="00500CF9">
          <w:rPr>
            <w:noProof/>
            <w:webHidden/>
          </w:rPr>
        </w:r>
        <w:r w:rsidR="00500CF9">
          <w:rPr>
            <w:noProof/>
            <w:webHidden/>
          </w:rPr>
          <w:fldChar w:fldCharType="separate"/>
        </w:r>
        <w:r w:rsidR="00500CF9">
          <w:rPr>
            <w:noProof/>
            <w:webHidden/>
          </w:rPr>
          <w:t>13</w:t>
        </w:r>
        <w:r w:rsidR="00500CF9">
          <w:rPr>
            <w:noProof/>
            <w:webHidden/>
          </w:rPr>
          <w:fldChar w:fldCharType="end"/>
        </w:r>
      </w:hyperlink>
    </w:p>
    <w:p w14:paraId="72BB1467" w14:textId="501A58A0"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6" w:history="1">
        <w:r w:rsidR="00500CF9" w:rsidRPr="00EC45D0">
          <w:rPr>
            <w:rStyle w:val="Hyperlink"/>
            <w:noProof/>
            <w:lang w:bidi="hi-IN"/>
          </w:rPr>
          <w:t>Figure 4: Subsystem2 - Block Diagram [Connector Board – Block Diagram]</w:t>
        </w:r>
        <w:r w:rsidR="00500CF9">
          <w:rPr>
            <w:noProof/>
            <w:webHidden/>
          </w:rPr>
          <w:tab/>
        </w:r>
        <w:r w:rsidR="00500CF9">
          <w:rPr>
            <w:noProof/>
            <w:webHidden/>
          </w:rPr>
          <w:fldChar w:fldCharType="begin"/>
        </w:r>
        <w:r w:rsidR="00500CF9">
          <w:rPr>
            <w:noProof/>
            <w:webHidden/>
          </w:rPr>
          <w:instrText xml:space="preserve"> PAGEREF _Toc17818156 \h </w:instrText>
        </w:r>
        <w:r w:rsidR="00500CF9">
          <w:rPr>
            <w:noProof/>
            <w:webHidden/>
          </w:rPr>
        </w:r>
        <w:r w:rsidR="00500CF9">
          <w:rPr>
            <w:noProof/>
            <w:webHidden/>
          </w:rPr>
          <w:fldChar w:fldCharType="separate"/>
        </w:r>
        <w:r w:rsidR="00500CF9">
          <w:rPr>
            <w:noProof/>
            <w:webHidden/>
          </w:rPr>
          <w:t>13</w:t>
        </w:r>
        <w:r w:rsidR="00500CF9">
          <w:rPr>
            <w:noProof/>
            <w:webHidden/>
          </w:rPr>
          <w:fldChar w:fldCharType="end"/>
        </w:r>
      </w:hyperlink>
    </w:p>
    <w:p w14:paraId="0E0AAE3B" w14:textId="12A4E79B"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7" w:history="1">
        <w:r w:rsidR="00500CF9" w:rsidRPr="00EC45D0">
          <w:rPr>
            <w:rStyle w:val="Hyperlink"/>
            <w:noProof/>
            <w:lang w:bidi="hi-IN"/>
          </w:rPr>
          <w:t>Figure 5: Subsystem1 – Memory Interface</w:t>
        </w:r>
        <w:r w:rsidR="00500CF9">
          <w:rPr>
            <w:noProof/>
            <w:webHidden/>
          </w:rPr>
          <w:tab/>
        </w:r>
        <w:r w:rsidR="00500CF9">
          <w:rPr>
            <w:noProof/>
            <w:webHidden/>
          </w:rPr>
          <w:fldChar w:fldCharType="begin"/>
        </w:r>
        <w:r w:rsidR="00500CF9">
          <w:rPr>
            <w:noProof/>
            <w:webHidden/>
          </w:rPr>
          <w:instrText xml:space="preserve"> PAGEREF _Toc17818157 \h </w:instrText>
        </w:r>
        <w:r w:rsidR="00500CF9">
          <w:rPr>
            <w:noProof/>
            <w:webHidden/>
          </w:rPr>
        </w:r>
        <w:r w:rsidR="00500CF9">
          <w:rPr>
            <w:noProof/>
            <w:webHidden/>
          </w:rPr>
          <w:fldChar w:fldCharType="separate"/>
        </w:r>
        <w:r w:rsidR="00500CF9">
          <w:rPr>
            <w:noProof/>
            <w:webHidden/>
          </w:rPr>
          <w:t>14</w:t>
        </w:r>
        <w:r w:rsidR="00500CF9">
          <w:rPr>
            <w:noProof/>
            <w:webHidden/>
          </w:rPr>
          <w:fldChar w:fldCharType="end"/>
        </w:r>
      </w:hyperlink>
    </w:p>
    <w:p w14:paraId="4ACAB5D2" w14:textId="45684DF2"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8" w:history="1">
        <w:r w:rsidR="00500CF9" w:rsidRPr="00EC45D0">
          <w:rPr>
            <w:rStyle w:val="Hyperlink"/>
            <w:noProof/>
            <w:lang w:bidi="hi-IN"/>
          </w:rPr>
          <w:t>Figure 6: Subsytem1 RF – WiFi Interface</w:t>
        </w:r>
        <w:r w:rsidR="00500CF9">
          <w:rPr>
            <w:noProof/>
            <w:webHidden/>
          </w:rPr>
          <w:tab/>
        </w:r>
        <w:r w:rsidR="00500CF9">
          <w:rPr>
            <w:noProof/>
            <w:webHidden/>
          </w:rPr>
          <w:fldChar w:fldCharType="begin"/>
        </w:r>
        <w:r w:rsidR="00500CF9">
          <w:rPr>
            <w:noProof/>
            <w:webHidden/>
          </w:rPr>
          <w:instrText xml:space="preserve"> PAGEREF _Toc17818158 \h </w:instrText>
        </w:r>
        <w:r w:rsidR="00500CF9">
          <w:rPr>
            <w:noProof/>
            <w:webHidden/>
          </w:rPr>
        </w:r>
        <w:r w:rsidR="00500CF9">
          <w:rPr>
            <w:noProof/>
            <w:webHidden/>
          </w:rPr>
          <w:fldChar w:fldCharType="separate"/>
        </w:r>
        <w:r w:rsidR="00500CF9">
          <w:rPr>
            <w:noProof/>
            <w:webHidden/>
          </w:rPr>
          <w:t>15</w:t>
        </w:r>
        <w:r w:rsidR="00500CF9">
          <w:rPr>
            <w:noProof/>
            <w:webHidden/>
          </w:rPr>
          <w:fldChar w:fldCharType="end"/>
        </w:r>
      </w:hyperlink>
    </w:p>
    <w:p w14:paraId="5DAE0F75" w14:textId="4769437A"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59" w:history="1">
        <w:r w:rsidR="00500CF9" w:rsidRPr="00EC45D0">
          <w:rPr>
            <w:rStyle w:val="Hyperlink"/>
            <w:noProof/>
            <w:lang w:bidi="hi-IN"/>
          </w:rPr>
          <w:t>Figure 7: Subsytem1 RF – WiFi Conducted Performance</w:t>
        </w:r>
        <w:r w:rsidR="00500CF9">
          <w:rPr>
            <w:noProof/>
            <w:webHidden/>
          </w:rPr>
          <w:tab/>
        </w:r>
        <w:r w:rsidR="00500CF9">
          <w:rPr>
            <w:noProof/>
            <w:webHidden/>
          </w:rPr>
          <w:fldChar w:fldCharType="begin"/>
        </w:r>
        <w:r w:rsidR="00500CF9">
          <w:rPr>
            <w:noProof/>
            <w:webHidden/>
          </w:rPr>
          <w:instrText xml:space="preserve"> PAGEREF _Toc17818159 \h </w:instrText>
        </w:r>
        <w:r w:rsidR="00500CF9">
          <w:rPr>
            <w:noProof/>
            <w:webHidden/>
          </w:rPr>
        </w:r>
        <w:r w:rsidR="00500CF9">
          <w:rPr>
            <w:noProof/>
            <w:webHidden/>
          </w:rPr>
          <w:fldChar w:fldCharType="separate"/>
        </w:r>
        <w:r w:rsidR="00500CF9">
          <w:rPr>
            <w:noProof/>
            <w:webHidden/>
          </w:rPr>
          <w:t>15</w:t>
        </w:r>
        <w:r w:rsidR="00500CF9">
          <w:rPr>
            <w:noProof/>
            <w:webHidden/>
          </w:rPr>
          <w:fldChar w:fldCharType="end"/>
        </w:r>
      </w:hyperlink>
    </w:p>
    <w:p w14:paraId="7993D0FE" w14:textId="064676DE"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60" w:history="1">
        <w:r w:rsidR="00500CF9" w:rsidRPr="00EC45D0">
          <w:rPr>
            <w:rStyle w:val="Hyperlink"/>
            <w:noProof/>
            <w:lang w:bidi="hi-IN"/>
          </w:rPr>
          <w:t>Figure 8: Subsytem1 Analog – ADC Interface</w:t>
        </w:r>
        <w:r w:rsidR="00500CF9">
          <w:rPr>
            <w:noProof/>
            <w:webHidden/>
          </w:rPr>
          <w:tab/>
        </w:r>
        <w:r w:rsidR="00500CF9">
          <w:rPr>
            <w:noProof/>
            <w:webHidden/>
          </w:rPr>
          <w:fldChar w:fldCharType="begin"/>
        </w:r>
        <w:r w:rsidR="00500CF9">
          <w:rPr>
            <w:noProof/>
            <w:webHidden/>
          </w:rPr>
          <w:instrText xml:space="preserve"> PAGEREF _Toc17818160 \h </w:instrText>
        </w:r>
        <w:r w:rsidR="00500CF9">
          <w:rPr>
            <w:noProof/>
            <w:webHidden/>
          </w:rPr>
        </w:r>
        <w:r w:rsidR="00500CF9">
          <w:rPr>
            <w:noProof/>
            <w:webHidden/>
          </w:rPr>
          <w:fldChar w:fldCharType="separate"/>
        </w:r>
        <w:r w:rsidR="00500CF9">
          <w:rPr>
            <w:noProof/>
            <w:webHidden/>
          </w:rPr>
          <w:t>16</w:t>
        </w:r>
        <w:r w:rsidR="00500CF9">
          <w:rPr>
            <w:noProof/>
            <w:webHidden/>
          </w:rPr>
          <w:fldChar w:fldCharType="end"/>
        </w:r>
      </w:hyperlink>
    </w:p>
    <w:p w14:paraId="36C5AA24" w14:textId="3F59BA84"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61" w:history="1">
        <w:r w:rsidR="00500CF9" w:rsidRPr="00EC45D0">
          <w:rPr>
            <w:rStyle w:val="Hyperlink"/>
            <w:noProof/>
            <w:lang w:bidi="hi-IN"/>
          </w:rPr>
          <w:t>Figure 9: Subsytem1 – Power Architecture</w:t>
        </w:r>
        <w:r w:rsidR="00500CF9">
          <w:rPr>
            <w:noProof/>
            <w:webHidden/>
          </w:rPr>
          <w:tab/>
        </w:r>
        <w:r w:rsidR="00500CF9">
          <w:rPr>
            <w:noProof/>
            <w:webHidden/>
          </w:rPr>
          <w:fldChar w:fldCharType="begin"/>
        </w:r>
        <w:r w:rsidR="00500CF9">
          <w:rPr>
            <w:noProof/>
            <w:webHidden/>
          </w:rPr>
          <w:instrText xml:space="preserve"> PAGEREF _Toc17818161 \h </w:instrText>
        </w:r>
        <w:r w:rsidR="00500CF9">
          <w:rPr>
            <w:noProof/>
            <w:webHidden/>
          </w:rPr>
        </w:r>
        <w:r w:rsidR="00500CF9">
          <w:rPr>
            <w:noProof/>
            <w:webHidden/>
          </w:rPr>
          <w:fldChar w:fldCharType="separate"/>
        </w:r>
        <w:r w:rsidR="00500CF9">
          <w:rPr>
            <w:noProof/>
            <w:webHidden/>
          </w:rPr>
          <w:t>17</w:t>
        </w:r>
        <w:r w:rsidR="00500CF9">
          <w:rPr>
            <w:noProof/>
            <w:webHidden/>
          </w:rPr>
          <w:fldChar w:fldCharType="end"/>
        </w:r>
      </w:hyperlink>
    </w:p>
    <w:p w14:paraId="581D094F" w14:textId="19DD0FBE"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62" w:history="1">
        <w:r w:rsidR="00500CF9" w:rsidRPr="00EC45D0">
          <w:rPr>
            <w:rStyle w:val="Hyperlink"/>
            <w:noProof/>
            <w:lang w:bidi="hi-IN"/>
          </w:rPr>
          <w:t>Figure 10: Clock Scheme</w:t>
        </w:r>
        <w:r w:rsidR="00500CF9">
          <w:rPr>
            <w:noProof/>
            <w:webHidden/>
          </w:rPr>
          <w:tab/>
        </w:r>
        <w:r w:rsidR="00500CF9">
          <w:rPr>
            <w:noProof/>
            <w:webHidden/>
          </w:rPr>
          <w:fldChar w:fldCharType="begin"/>
        </w:r>
        <w:r w:rsidR="00500CF9">
          <w:rPr>
            <w:noProof/>
            <w:webHidden/>
          </w:rPr>
          <w:instrText xml:space="preserve"> PAGEREF _Toc17818162 \h </w:instrText>
        </w:r>
        <w:r w:rsidR="00500CF9">
          <w:rPr>
            <w:noProof/>
            <w:webHidden/>
          </w:rPr>
        </w:r>
        <w:r w:rsidR="00500CF9">
          <w:rPr>
            <w:noProof/>
            <w:webHidden/>
          </w:rPr>
          <w:fldChar w:fldCharType="separate"/>
        </w:r>
        <w:r w:rsidR="00500CF9">
          <w:rPr>
            <w:noProof/>
            <w:webHidden/>
          </w:rPr>
          <w:t>22</w:t>
        </w:r>
        <w:r w:rsidR="00500CF9">
          <w:rPr>
            <w:noProof/>
            <w:webHidden/>
          </w:rPr>
          <w:fldChar w:fldCharType="end"/>
        </w:r>
      </w:hyperlink>
    </w:p>
    <w:p w14:paraId="6CFAFA8E" w14:textId="260336CF"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63" w:history="1">
        <w:r w:rsidR="00500CF9" w:rsidRPr="00EC45D0">
          <w:rPr>
            <w:rStyle w:val="Hyperlink"/>
            <w:noProof/>
            <w:lang w:bidi="hi-IN"/>
          </w:rPr>
          <w:t>Figure 11: Reset Scheme</w:t>
        </w:r>
        <w:r w:rsidR="00500CF9">
          <w:rPr>
            <w:noProof/>
            <w:webHidden/>
          </w:rPr>
          <w:tab/>
        </w:r>
        <w:r w:rsidR="00500CF9">
          <w:rPr>
            <w:noProof/>
            <w:webHidden/>
          </w:rPr>
          <w:fldChar w:fldCharType="begin"/>
        </w:r>
        <w:r w:rsidR="00500CF9">
          <w:rPr>
            <w:noProof/>
            <w:webHidden/>
          </w:rPr>
          <w:instrText xml:space="preserve"> PAGEREF _Toc17818163 \h </w:instrText>
        </w:r>
        <w:r w:rsidR="00500CF9">
          <w:rPr>
            <w:noProof/>
            <w:webHidden/>
          </w:rPr>
        </w:r>
        <w:r w:rsidR="00500CF9">
          <w:rPr>
            <w:noProof/>
            <w:webHidden/>
          </w:rPr>
          <w:fldChar w:fldCharType="separate"/>
        </w:r>
        <w:r w:rsidR="00500CF9">
          <w:rPr>
            <w:noProof/>
            <w:webHidden/>
          </w:rPr>
          <w:t>23</w:t>
        </w:r>
        <w:r w:rsidR="00500CF9">
          <w:rPr>
            <w:noProof/>
            <w:webHidden/>
          </w:rPr>
          <w:fldChar w:fldCharType="end"/>
        </w:r>
      </w:hyperlink>
    </w:p>
    <w:p w14:paraId="736B1823" w14:textId="0F93EF82"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64" w:history="1">
        <w:r w:rsidR="00500CF9" w:rsidRPr="00EC45D0">
          <w:rPr>
            <w:rStyle w:val="Hyperlink"/>
            <w:noProof/>
            <w:lang w:bidi="hi-IN"/>
          </w:rPr>
          <w:t>Figure 12: Subsystem1 – PCB Layer Stack-up</w:t>
        </w:r>
        <w:r w:rsidR="00500CF9">
          <w:rPr>
            <w:noProof/>
            <w:webHidden/>
          </w:rPr>
          <w:tab/>
        </w:r>
        <w:r w:rsidR="00500CF9">
          <w:rPr>
            <w:noProof/>
            <w:webHidden/>
          </w:rPr>
          <w:fldChar w:fldCharType="begin"/>
        </w:r>
        <w:r w:rsidR="00500CF9">
          <w:rPr>
            <w:noProof/>
            <w:webHidden/>
          </w:rPr>
          <w:instrText xml:space="preserve"> PAGEREF _Toc17818164 \h </w:instrText>
        </w:r>
        <w:r w:rsidR="00500CF9">
          <w:rPr>
            <w:noProof/>
            <w:webHidden/>
          </w:rPr>
        </w:r>
        <w:r w:rsidR="00500CF9">
          <w:rPr>
            <w:noProof/>
            <w:webHidden/>
          </w:rPr>
          <w:fldChar w:fldCharType="separate"/>
        </w:r>
        <w:r w:rsidR="00500CF9">
          <w:rPr>
            <w:noProof/>
            <w:webHidden/>
          </w:rPr>
          <w:t>27</w:t>
        </w:r>
        <w:r w:rsidR="00500CF9">
          <w:rPr>
            <w:noProof/>
            <w:webHidden/>
          </w:rPr>
          <w:fldChar w:fldCharType="end"/>
        </w:r>
      </w:hyperlink>
    </w:p>
    <w:p w14:paraId="6E89EEF9" w14:textId="1288D502"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65" w:history="1">
        <w:r w:rsidR="00500CF9" w:rsidRPr="00EC45D0">
          <w:rPr>
            <w:rStyle w:val="Hyperlink"/>
            <w:noProof/>
            <w:lang w:bidi="hi-IN"/>
          </w:rPr>
          <w:t>Figure 13: Pre-Layout SI  – DDR</w:t>
        </w:r>
        <w:r w:rsidR="00500CF9">
          <w:rPr>
            <w:noProof/>
            <w:webHidden/>
          </w:rPr>
          <w:tab/>
        </w:r>
        <w:r w:rsidR="00500CF9">
          <w:rPr>
            <w:noProof/>
            <w:webHidden/>
          </w:rPr>
          <w:fldChar w:fldCharType="begin"/>
        </w:r>
        <w:r w:rsidR="00500CF9">
          <w:rPr>
            <w:noProof/>
            <w:webHidden/>
          </w:rPr>
          <w:instrText xml:space="preserve"> PAGEREF _Toc17818165 \h </w:instrText>
        </w:r>
        <w:r w:rsidR="00500CF9">
          <w:rPr>
            <w:noProof/>
            <w:webHidden/>
          </w:rPr>
        </w:r>
        <w:r w:rsidR="00500CF9">
          <w:rPr>
            <w:noProof/>
            <w:webHidden/>
          </w:rPr>
          <w:fldChar w:fldCharType="separate"/>
        </w:r>
        <w:r w:rsidR="00500CF9">
          <w:rPr>
            <w:noProof/>
            <w:webHidden/>
          </w:rPr>
          <w:t>27</w:t>
        </w:r>
        <w:r w:rsidR="00500CF9">
          <w:rPr>
            <w:noProof/>
            <w:webHidden/>
          </w:rPr>
          <w:fldChar w:fldCharType="end"/>
        </w:r>
      </w:hyperlink>
    </w:p>
    <w:p w14:paraId="3CA1B4D4" w14:textId="0B0579BD"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66" w:history="1">
        <w:r w:rsidR="00500CF9" w:rsidRPr="00EC45D0">
          <w:rPr>
            <w:rStyle w:val="Hyperlink"/>
            <w:noProof/>
            <w:lang w:bidi="hi-IN"/>
          </w:rPr>
          <w:t>Figure 14: Subsystem1 [LLxWW mm] - PCB Top Floor Plan</w:t>
        </w:r>
        <w:r w:rsidR="00500CF9">
          <w:rPr>
            <w:noProof/>
            <w:webHidden/>
          </w:rPr>
          <w:tab/>
        </w:r>
        <w:r w:rsidR="00500CF9">
          <w:rPr>
            <w:noProof/>
            <w:webHidden/>
          </w:rPr>
          <w:fldChar w:fldCharType="begin"/>
        </w:r>
        <w:r w:rsidR="00500CF9">
          <w:rPr>
            <w:noProof/>
            <w:webHidden/>
          </w:rPr>
          <w:instrText xml:space="preserve"> PAGEREF _Toc17818166 \h </w:instrText>
        </w:r>
        <w:r w:rsidR="00500CF9">
          <w:rPr>
            <w:noProof/>
            <w:webHidden/>
          </w:rPr>
        </w:r>
        <w:r w:rsidR="00500CF9">
          <w:rPr>
            <w:noProof/>
            <w:webHidden/>
          </w:rPr>
          <w:fldChar w:fldCharType="separate"/>
        </w:r>
        <w:r w:rsidR="00500CF9">
          <w:rPr>
            <w:noProof/>
            <w:webHidden/>
          </w:rPr>
          <w:t>27</w:t>
        </w:r>
        <w:r w:rsidR="00500CF9">
          <w:rPr>
            <w:noProof/>
            <w:webHidden/>
          </w:rPr>
          <w:fldChar w:fldCharType="end"/>
        </w:r>
      </w:hyperlink>
    </w:p>
    <w:p w14:paraId="22A2F1EC" w14:textId="48234265" w:rsidR="00500CF9" w:rsidRDefault="002271AF">
      <w:pPr>
        <w:pStyle w:val="TableofFigures"/>
        <w:tabs>
          <w:tab w:val="right" w:leader="dot" w:pos="8296"/>
        </w:tabs>
        <w:rPr>
          <w:rFonts w:asciiTheme="minorHAnsi" w:eastAsiaTheme="minorEastAsia" w:hAnsiTheme="minorHAnsi" w:cstheme="minorBidi"/>
          <w:noProof/>
          <w:sz w:val="22"/>
          <w:lang w:val="en-IN" w:eastAsia="en-IN"/>
        </w:rPr>
      </w:pPr>
      <w:hyperlink w:anchor="_Toc17818167" w:history="1">
        <w:r w:rsidR="00500CF9" w:rsidRPr="00EC45D0">
          <w:rPr>
            <w:rStyle w:val="Hyperlink"/>
            <w:noProof/>
            <w:lang w:bidi="hi-IN"/>
          </w:rPr>
          <w:t>Figure 15: Subsystem1 [LLxWW mm] - PCB Bottom Floor Plan</w:t>
        </w:r>
        <w:r w:rsidR="00500CF9">
          <w:rPr>
            <w:noProof/>
            <w:webHidden/>
          </w:rPr>
          <w:tab/>
        </w:r>
        <w:r w:rsidR="00500CF9">
          <w:rPr>
            <w:noProof/>
            <w:webHidden/>
          </w:rPr>
          <w:fldChar w:fldCharType="begin"/>
        </w:r>
        <w:r w:rsidR="00500CF9">
          <w:rPr>
            <w:noProof/>
            <w:webHidden/>
          </w:rPr>
          <w:instrText xml:space="preserve"> PAGEREF _Toc17818167 \h </w:instrText>
        </w:r>
        <w:r w:rsidR="00500CF9">
          <w:rPr>
            <w:noProof/>
            <w:webHidden/>
          </w:rPr>
        </w:r>
        <w:r w:rsidR="00500CF9">
          <w:rPr>
            <w:noProof/>
            <w:webHidden/>
          </w:rPr>
          <w:fldChar w:fldCharType="separate"/>
        </w:r>
        <w:r w:rsidR="00500CF9">
          <w:rPr>
            <w:noProof/>
            <w:webHidden/>
          </w:rPr>
          <w:t>27</w:t>
        </w:r>
        <w:r w:rsidR="00500CF9">
          <w:rPr>
            <w:noProof/>
            <w:webHidden/>
          </w:rPr>
          <w:fldChar w:fldCharType="end"/>
        </w:r>
      </w:hyperlink>
    </w:p>
    <w:p w14:paraId="2D4C3DF4" w14:textId="7984D9AA" w:rsidR="00FE32A2" w:rsidRPr="008445BF" w:rsidRDefault="00560D94">
      <w:pPr>
        <w:rPr>
          <w:b/>
          <w:bCs/>
        </w:rPr>
      </w:pPr>
      <w:r w:rsidRPr="008445BF">
        <w:rPr>
          <w:bCs/>
        </w:rPr>
        <w:fldChar w:fldCharType="end"/>
      </w:r>
    </w:p>
    <w:p w14:paraId="60F18DA2" w14:textId="77777777" w:rsidR="00FE32A2" w:rsidRPr="008445BF" w:rsidRDefault="00560D94">
      <w:pPr>
        <w:spacing w:after="160"/>
        <w:jc w:val="left"/>
      </w:pPr>
      <w:r w:rsidRPr="008445BF">
        <w:rPr>
          <w:b/>
          <w:bCs/>
        </w:rPr>
        <w:br w:type="page"/>
      </w:r>
      <w:r w:rsidRPr="008445BF">
        <w:rPr>
          <w:b/>
          <w:bCs/>
        </w:rPr>
        <w:fldChar w:fldCharType="begin"/>
      </w:r>
      <w:r w:rsidRPr="008445BF">
        <w:rPr>
          <w:b/>
          <w:bCs/>
        </w:rPr>
        <w:instrText xml:space="preserve"> TOC \h \z \c "Table" </w:instrText>
      </w:r>
      <w:r w:rsidRPr="008445BF">
        <w:rPr>
          <w:b/>
          <w:bCs/>
        </w:rPr>
        <w:fldChar w:fldCharType="end"/>
      </w:r>
    </w:p>
    <w:p w14:paraId="2DD37172" w14:textId="77777777" w:rsidR="00FE32A2" w:rsidRPr="008445BF" w:rsidRDefault="00560D94">
      <w:pPr>
        <w:pStyle w:val="Heading1"/>
        <w:rPr>
          <w:rFonts w:cs="Times New Roman"/>
        </w:rPr>
      </w:pPr>
      <w:bookmarkStart w:id="1" w:name="_Toc17808582"/>
      <w:bookmarkStart w:id="2" w:name="_Toc13582799"/>
      <w:r w:rsidRPr="008445BF">
        <w:rPr>
          <w:rFonts w:cs="Times New Roman"/>
        </w:rPr>
        <w:lastRenderedPageBreak/>
        <w:t>Introduction</w:t>
      </w:r>
      <w:bookmarkEnd w:id="1"/>
    </w:p>
    <w:p w14:paraId="23B3E3FA" w14:textId="77777777" w:rsidR="00FE32A2" w:rsidRPr="008445BF" w:rsidRDefault="00560D94">
      <w:pPr>
        <w:pStyle w:val="Heading2"/>
        <w:rPr>
          <w:rFonts w:cs="Times New Roman"/>
        </w:rPr>
      </w:pPr>
      <w:bookmarkStart w:id="3" w:name="_Toc14037416"/>
      <w:bookmarkStart w:id="4" w:name="_Toc15414739"/>
      <w:bookmarkStart w:id="5" w:name="_Toc17808583"/>
      <w:r w:rsidRPr="008445BF">
        <w:rPr>
          <w:rFonts w:cs="Times New Roman"/>
        </w:rPr>
        <w:t>Purpose</w:t>
      </w:r>
      <w:bookmarkEnd w:id="3"/>
      <w:bookmarkEnd w:id="4"/>
      <w:bookmarkEnd w:id="5"/>
      <w:r w:rsidRPr="008445BF">
        <w:rPr>
          <w:rFonts w:cs="Times New Roman"/>
        </w:rPr>
        <w:t xml:space="preserve"> </w:t>
      </w:r>
    </w:p>
    <w:p w14:paraId="2D88C0A3" w14:textId="1B478D89" w:rsidR="00291D14" w:rsidRPr="008445BF" w:rsidRDefault="00291D14" w:rsidP="00291D14">
      <w:pPr>
        <w:rPr>
          <w:rFonts w:eastAsiaTheme="minorEastAsia"/>
          <w:color w:val="000000"/>
        </w:rPr>
      </w:pPr>
      <w:bookmarkStart w:id="6" w:name="_Toc15414740"/>
      <w:bookmarkStart w:id="7" w:name="_Toc14037417"/>
      <w:r w:rsidRPr="008445BF">
        <w:rPr>
          <w:color w:val="000000"/>
        </w:rPr>
        <w:t xml:space="preserve">&lt;Briefly describe the purpose this document and what it contains. The purpose of this document is to capture hardware design details of “System1” which is part of the “product/solution” under project ID “CCCC_PPPP”. </w:t>
      </w:r>
    </w:p>
    <w:p w14:paraId="72530913" w14:textId="77777777" w:rsidR="00291D14" w:rsidRPr="008445BF" w:rsidRDefault="00291D14" w:rsidP="00291D14">
      <w:r w:rsidRPr="008445BF">
        <w:rPr>
          <w:color w:val="000000"/>
        </w:rPr>
        <w:t>This HDD will be treated as reference for the complete hardware implementation of “System1”.&gt;</w:t>
      </w:r>
    </w:p>
    <w:p w14:paraId="6EC16F2C" w14:textId="77777777" w:rsidR="00FE32A2" w:rsidRPr="008445BF" w:rsidRDefault="00560D94">
      <w:pPr>
        <w:pStyle w:val="Heading2"/>
        <w:rPr>
          <w:rFonts w:cs="Times New Roman"/>
        </w:rPr>
      </w:pPr>
      <w:bookmarkStart w:id="8" w:name="_Toc17808584"/>
      <w:r w:rsidRPr="008445BF">
        <w:rPr>
          <w:rFonts w:cs="Times New Roman"/>
        </w:rPr>
        <w:t>Document Conventions</w:t>
      </w:r>
      <w:bookmarkEnd w:id="6"/>
      <w:bookmarkEnd w:id="7"/>
      <w:bookmarkEnd w:id="8"/>
    </w:p>
    <w:p w14:paraId="4CF93C3D" w14:textId="77777777" w:rsidR="00291D14" w:rsidRPr="008445BF" w:rsidRDefault="00291D14" w:rsidP="00291D14">
      <w:pPr>
        <w:rPr>
          <w:rFonts w:eastAsiaTheme="minorEastAsia"/>
        </w:rPr>
      </w:pPr>
      <w:bookmarkStart w:id="9" w:name="_tyjcwt" w:colFirst="0" w:colLast="0"/>
      <w:bookmarkStart w:id="10" w:name="_Toc14037427"/>
      <w:bookmarkStart w:id="11" w:name="_Toc15414741"/>
      <w:bookmarkEnd w:id="9"/>
      <w:r w:rsidRPr="008445BF">
        <w:t xml:space="preserve">&lt;Describe any standards or typographical conventions that were followed when writing this HDD, such as fonts or highlighting that have special significance. </w:t>
      </w:r>
    </w:p>
    <w:p w14:paraId="1088D817" w14:textId="77777777" w:rsidR="00291D14" w:rsidRPr="008445BF" w:rsidRDefault="00291D14" w:rsidP="00291D14">
      <w:r w:rsidRPr="008445BF">
        <w:t>For example, any specific notes added for the attention of the specific readers can be highlighted as mentioned below.&gt;</w:t>
      </w:r>
    </w:p>
    <w:p w14:paraId="6CD69B5B" w14:textId="77777777" w:rsidR="00291D14" w:rsidRPr="008445BF" w:rsidRDefault="00291D14" w:rsidP="00291D14">
      <w:pPr>
        <w:pStyle w:val="ListParagraph"/>
        <w:numPr>
          <w:ilvl w:val="0"/>
          <w:numId w:val="5"/>
        </w:numPr>
        <w:spacing w:line="240" w:lineRule="auto"/>
        <w:jc w:val="left"/>
      </w:pPr>
      <w:r w:rsidRPr="008445BF">
        <w:rPr>
          <w:i/>
          <w:highlight w:val="yellow"/>
        </w:rPr>
        <w:t>ME</w:t>
      </w:r>
      <w:r w:rsidRPr="008445BF">
        <w:t xml:space="preserve"> – Mechanical specific notes</w:t>
      </w:r>
    </w:p>
    <w:p w14:paraId="0012EA53" w14:textId="77777777" w:rsidR="00291D14" w:rsidRPr="008445BF" w:rsidRDefault="00291D14" w:rsidP="00291D14">
      <w:pPr>
        <w:pStyle w:val="ListParagraph"/>
        <w:numPr>
          <w:ilvl w:val="0"/>
          <w:numId w:val="5"/>
        </w:numPr>
        <w:spacing w:line="240" w:lineRule="auto"/>
        <w:jc w:val="left"/>
      </w:pPr>
      <w:r w:rsidRPr="008445BF">
        <w:rPr>
          <w:i/>
          <w:highlight w:val="green"/>
        </w:rPr>
        <w:t>BSP</w:t>
      </w:r>
      <w:r w:rsidRPr="008445BF">
        <w:t xml:space="preserve"> – BSP specific notes</w:t>
      </w:r>
    </w:p>
    <w:p w14:paraId="70B413CB" w14:textId="77777777" w:rsidR="00291D14" w:rsidRPr="008445BF" w:rsidRDefault="00291D14" w:rsidP="00291D14">
      <w:pPr>
        <w:pStyle w:val="ListParagraph"/>
        <w:numPr>
          <w:ilvl w:val="0"/>
          <w:numId w:val="5"/>
        </w:numPr>
        <w:spacing w:line="240" w:lineRule="auto"/>
        <w:jc w:val="left"/>
      </w:pPr>
      <w:r w:rsidRPr="008445BF">
        <w:rPr>
          <w:i/>
          <w:highlight w:val="cyan"/>
        </w:rPr>
        <w:t>SAP</w:t>
      </w:r>
      <w:r w:rsidRPr="008445BF">
        <w:t xml:space="preserve"> – System Application specific notes</w:t>
      </w:r>
    </w:p>
    <w:p w14:paraId="476841F1" w14:textId="77777777" w:rsidR="00291D14" w:rsidRPr="008445BF" w:rsidRDefault="00291D14" w:rsidP="00291D14">
      <w:pPr>
        <w:pStyle w:val="ListParagraph"/>
        <w:numPr>
          <w:ilvl w:val="0"/>
          <w:numId w:val="5"/>
        </w:numPr>
        <w:spacing w:line="240" w:lineRule="auto"/>
        <w:jc w:val="left"/>
      </w:pPr>
      <w:r w:rsidRPr="008445BF">
        <w:rPr>
          <w:i/>
          <w:highlight w:val="blue"/>
        </w:rPr>
        <w:t>MAP</w:t>
      </w:r>
      <w:r w:rsidRPr="008445BF">
        <w:t xml:space="preserve"> – Mobile Application specific notes</w:t>
      </w:r>
    </w:p>
    <w:p w14:paraId="05B69119" w14:textId="77777777" w:rsidR="00291D14" w:rsidRPr="008445BF" w:rsidRDefault="00291D14" w:rsidP="00291D14">
      <w:pPr>
        <w:pStyle w:val="ListParagraph"/>
        <w:numPr>
          <w:ilvl w:val="0"/>
          <w:numId w:val="5"/>
        </w:numPr>
        <w:spacing w:line="240" w:lineRule="auto"/>
        <w:jc w:val="left"/>
      </w:pPr>
      <w:r w:rsidRPr="008445BF">
        <w:rPr>
          <w:i/>
          <w:highlight w:val="red"/>
        </w:rPr>
        <w:t>CAP</w:t>
      </w:r>
      <w:r w:rsidRPr="008445BF">
        <w:t xml:space="preserve"> – Cloud Application specific notes</w:t>
      </w:r>
    </w:p>
    <w:p w14:paraId="47E917B1" w14:textId="77777777" w:rsidR="00291D14" w:rsidRPr="008445BF" w:rsidRDefault="00291D14" w:rsidP="00291D14">
      <w:pPr>
        <w:pStyle w:val="ListParagraph"/>
        <w:numPr>
          <w:ilvl w:val="0"/>
          <w:numId w:val="5"/>
        </w:numPr>
        <w:spacing w:line="240" w:lineRule="auto"/>
        <w:jc w:val="left"/>
      </w:pPr>
      <w:r w:rsidRPr="008445BF">
        <w:rPr>
          <w:i/>
          <w:highlight w:val="darkCyan"/>
        </w:rPr>
        <w:t>PAP</w:t>
      </w:r>
      <w:r w:rsidRPr="008445BF">
        <w:t xml:space="preserve"> – PC Application specific notes</w:t>
      </w:r>
    </w:p>
    <w:p w14:paraId="543EB033" w14:textId="77777777" w:rsidR="00291D14" w:rsidRPr="008445BF" w:rsidRDefault="00291D14" w:rsidP="00291D14">
      <w:pPr>
        <w:pStyle w:val="ListParagraph"/>
        <w:numPr>
          <w:ilvl w:val="0"/>
          <w:numId w:val="5"/>
        </w:numPr>
        <w:spacing w:line="240" w:lineRule="auto"/>
        <w:jc w:val="left"/>
      </w:pPr>
      <w:r w:rsidRPr="008445BF">
        <w:rPr>
          <w:i/>
          <w:highlight w:val="darkYellow"/>
        </w:rPr>
        <w:t>PCB</w:t>
      </w:r>
      <w:r w:rsidRPr="008445BF">
        <w:t xml:space="preserve"> – PCB Layout specific notes</w:t>
      </w:r>
    </w:p>
    <w:p w14:paraId="6BFD8B91" w14:textId="03FA78A3" w:rsidR="00FE32A2" w:rsidRPr="008445BF" w:rsidRDefault="00291D14" w:rsidP="00291D14">
      <w:pPr>
        <w:pStyle w:val="Heading2"/>
        <w:rPr>
          <w:rFonts w:cs="Times New Roman"/>
        </w:rPr>
      </w:pPr>
      <w:r w:rsidRPr="008445BF">
        <w:rPr>
          <w:rFonts w:cs="Times New Roman"/>
        </w:rPr>
        <w:t xml:space="preserve"> </w:t>
      </w:r>
      <w:bookmarkStart w:id="12" w:name="_Toc17808585"/>
      <w:r w:rsidR="00560D94" w:rsidRPr="008445BF">
        <w:rPr>
          <w:rFonts w:cs="Times New Roman"/>
        </w:rPr>
        <w:t>Intended Audience and Reading Suggestions</w:t>
      </w:r>
      <w:bookmarkEnd w:id="10"/>
      <w:bookmarkEnd w:id="11"/>
      <w:bookmarkEnd w:id="12"/>
    </w:p>
    <w:p w14:paraId="3F02A54F" w14:textId="77777777" w:rsidR="00291D14" w:rsidRPr="008445BF" w:rsidRDefault="00291D14" w:rsidP="00291D14">
      <w:pPr>
        <w:rPr>
          <w:rFonts w:eastAsiaTheme="minorEastAsia"/>
        </w:rPr>
      </w:pPr>
      <w:bookmarkStart w:id="13" w:name="_Toc15414742"/>
      <w:bookmarkStart w:id="14" w:name="_Toc14037428"/>
      <w:r w:rsidRPr="008445BF">
        <w:rPr>
          <w:color w:val="000000"/>
        </w:rPr>
        <w:t>&lt;</w:t>
      </w:r>
      <w:r w:rsidRPr="008445BF">
        <w:t xml:space="preserve">Describe the different types of reader that the document is intended for, such as developers, project managers, marketing staff, users, testers, and documentation writers. Describe what the rest of this PRD contains and how it is organized. Suggest a sequence for reading the document, beginning with the Introductions </w:t>
      </w:r>
      <w:proofErr w:type="gramStart"/>
      <w:r w:rsidRPr="008445BF">
        <w:t>sections</w:t>
      </w:r>
      <w:proofErr w:type="gramEnd"/>
      <w:r w:rsidRPr="008445BF">
        <w:t xml:space="preserve"> and proceeding through the sections that are most pertinent to each reader type.&gt;</w:t>
      </w:r>
    </w:p>
    <w:p w14:paraId="638C8B5C" w14:textId="77777777" w:rsidR="00291D14" w:rsidRPr="008445BF" w:rsidRDefault="00291D14" w:rsidP="00291D14">
      <w:pPr>
        <w:pStyle w:val="ListParagraph"/>
        <w:numPr>
          <w:ilvl w:val="0"/>
          <w:numId w:val="6"/>
        </w:numPr>
        <w:spacing w:line="240" w:lineRule="auto"/>
        <w:jc w:val="left"/>
      </w:pPr>
      <w:r w:rsidRPr="008445BF">
        <w:t>Client Team</w:t>
      </w:r>
    </w:p>
    <w:p w14:paraId="21CB2316" w14:textId="77777777" w:rsidR="00291D14" w:rsidRPr="008445BF" w:rsidRDefault="00291D14" w:rsidP="00291D14">
      <w:pPr>
        <w:pStyle w:val="ListParagraph"/>
        <w:numPr>
          <w:ilvl w:val="0"/>
          <w:numId w:val="6"/>
        </w:numPr>
        <w:spacing w:line="240" w:lineRule="auto"/>
        <w:jc w:val="left"/>
      </w:pPr>
      <w:r w:rsidRPr="008445BF">
        <w:t>Architect Team</w:t>
      </w:r>
    </w:p>
    <w:p w14:paraId="090DD498" w14:textId="0D17B0CE" w:rsidR="00291D14" w:rsidRPr="008445BF" w:rsidRDefault="00594350" w:rsidP="00291D14">
      <w:pPr>
        <w:pStyle w:val="ListParagraph"/>
        <w:numPr>
          <w:ilvl w:val="0"/>
          <w:numId w:val="6"/>
        </w:numPr>
        <w:spacing w:line="240" w:lineRule="auto"/>
        <w:jc w:val="left"/>
      </w:pPr>
      <w:r>
        <w:t>Hard</w:t>
      </w:r>
      <w:r w:rsidR="00291D14" w:rsidRPr="008445BF">
        <w:t xml:space="preserve">ware Design team </w:t>
      </w:r>
    </w:p>
    <w:p w14:paraId="72A17746" w14:textId="5DA81C7B" w:rsidR="00291D14" w:rsidRPr="008445BF" w:rsidRDefault="00594350" w:rsidP="00291D14">
      <w:pPr>
        <w:pStyle w:val="ListParagraph"/>
        <w:numPr>
          <w:ilvl w:val="0"/>
          <w:numId w:val="6"/>
        </w:numPr>
        <w:spacing w:line="240" w:lineRule="auto"/>
        <w:jc w:val="left"/>
      </w:pPr>
      <w:r>
        <w:t>Hard</w:t>
      </w:r>
      <w:r w:rsidR="00291D14" w:rsidRPr="008445BF">
        <w:t>ware Development Team</w:t>
      </w:r>
    </w:p>
    <w:p w14:paraId="3769B124" w14:textId="77777777" w:rsidR="00291D14" w:rsidRPr="008445BF" w:rsidRDefault="00291D14" w:rsidP="00291D14">
      <w:pPr>
        <w:pStyle w:val="ListParagraph"/>
        <w:numPr>
          <w:ilvl w:val="0"/>
          <w:numId w:val="6"/>
        </w:numPr>
        <w:spacing w:line="240" w:lineRule="auto"/>
        <w:jc w:val="left"/>
      </w:pPr>
      <w:r w:rsidRPr="008445BF">
        <w:t>Quality Assurance Team</w:t>
      </w:r>
    </w:p>
    <w:p w14:paraId="6CBD7D87" w14:textId="77777777" w:rsidR="00291D14" w:rsidRPr="008445BF" w:rsidRDefault="00291D14" w:rsidP="00291D14">
      <w:pPr>
        <w:pStyle w:val="ListParagraph"/>
        <w:numPr>
          <w:ilvl w:val="0"/>
          <w:numId w:val="6"/>
        </w:numPr>
        <w:spacing w:line="240" w:lineRule="auto"/>
        <w:jc w:val="left"/>
      </w:pPr>
      <w:r w:rsidRPr="008445BF">
        <w:t>Documentation team</w:t>
      </w:r>
    </w:p>
    <w:p w14:paraId="3C85A0E0" w14:textId="77777777" w:rsidR="00291D14" w:rsidRPr="008445BF" w:rsidRDefault="00291D14" w:rsidP="00291D14">
      <w:pPr>
        <w:pStyle w:val="ListParagraph"/>
        <w:numPr>
          <w:ilvl w:val="0"/>
          <w:numId w:val="6"/>
        </w:numPr>
        <w:spacing w:line="240" w:lineRule="auto"/>
        <w:jc w:val="left"/>
        <w:rPr>
          <w:color w:val="000000"/>
        </w:rPr>
      </w:pPr>
      <w:r w:rsidRPr="008445BF">
        <w:t>Deployment Team</w:t>
      </w:r>
    </w:p>
    <w:p w14:paraId="7752F50C" w14:textId="6D797C87" w:rsidR="00FE32A2" w:rsidRPr="008445BF" w:rsidRDefault="00291D14" w:rsidP="00291D14">
      <w:pPr>
        <w:pStyle w:val="Heading2"/>
        <w:rPr>
          <w:rFonts w:cs="Times New Roman"/>
        </w:rPr>
      </w:pPr>
      <w:bookmarkStart w:id="15" w:name="_Hlk17821094"/>
      <w:r w:rsidRPr="008445BF">
        <w:rPr>
          <w:rFonts w:cs="Times New Roman"/>
        </w:rPr>
        <w:t xml:space="preserve"> </w:t>
      </w:r>
      <w:bookmarkStart w:id="16" w:name="_Toc17808586"/>
      <w:r w:rsidR="00560D94" w:rsidRPr="008445BF">
        <w:rPr>
          <w:rFonts w:cs="Times New Roman"/>
        </w:rPr>
        <w:t>Abbreviation</w:t>
      </w:r>
      <w:bookmarkEnd w:id="13"/>
      <w:bookmarkEnd w:id="14"/>
      <w:bookmarkEnd w:id="16"/>
    </w:p>
    <w:p w14:paraId="1ED7DDE7" w14:textId="77777777" w:rsidR="00FA2044" w:rsidRPr="008445BF" w:rsidRDefault="00FA2044" w:rsidP="00FA2044">
      <w:pPr>
        <w:rPr>
          <w:rFonts w:eastAsiaTheme="minorEastAsia"/>
        </w:rPr>
      </w:pPr>
      <w:r w:rsidRPr="008445BF">
        <w:t>&lt;Define all the terms necessary to properly interpret the HDD, including acronyms and abbreviations. You may wish to build a separate glossary that spans multiple projects or the entire organization, but just include terms specific to a single project in each HDD.&gt;</w:t>
      </w:r>
    </w:p>
    <w:tbl>
      <w:tblPr>
        <w:tblW w:w="75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4961"/>
      </w:tblGrid>
      <w:tr w:rsidR="00FE32A2" w:rsidRPr="008445BF" w14:paraId="7E1C79A2" w14:textId="77777777">
        <w:trPr>
          <w:tblHeader/>
          <w:jc w:val="center"/>
        </w:trPr>
        <w:tc>
          <w:tcPr>
            <w:tcW w:w="2547" w:type="dxa"/>
            <w:shd w:val="clear" w:color="auto" w:fill="BFBFBF" w:themeFill="background1" w:themeFillShade="BF"/>
          </w:tcPr>
          <w:p w14:paraId="448FCA57" w14:textId="77777777" w:rsidR="00FE32A2" w:rsidRPr="008445BF" w:rsidRDefault="00560D94">
            <w:pPr>
              <w:jc w:val="center"/>
              <w:rPr>
                <w:b/>
              </w:rPr>
            </w:pPr>
            <w:r w:rsidRPr="008445BF">
              <w:rPr>
                <w:b/>
              </w:rPr>
              <w:lastRenderedPageBreak/>
              <w:t>Acronym</w:t>
            </w:r>
          </w:p>
        </w:tc>
        <w:tc>
          <w:tcPr>
            <w:tcW w:w="4961" w:type="dxa"/>
            <w:shd w:val="clear" w:color="auto" w:fill="BFBFBF" w:themeFill="background1" w:themeFillShade="BF"/>
          </w:tcPr>
          <w:p w14:paraId="5B52448B" w14:textId="77777777" w:rsidR="00FE32A2" w:rsidRPr="008445BF" w:rsidRDefault="00560D94">
            <w:pPr>
              <w:jc w:val="center"/>
              <w:rPr>
                <w:b/>
              </w:rPr>
            </w:pPr>
            <w:r w:rsidRPr="008445BF">
              <w:rPr>
                <w:b/>
              </w:rPr>
              <w:t>Definition</w:t>
            </w:r>
          </w:p>
        </w:tc>
      </w:tr>
      <w:tr w:rsidR="00FE32A2" w:rsidRPr="008445BF" w14:paraId="1028A637" w14:textId="77777777">
        <w:trPr>
          <w:jc w:val="center"/>
        </w:trPr>
        <w:tc>
          <w:tcPr>
            <w:tcW w:w="2547" w:type="dxa"/>
          </w:tcPr>
          <w:p w14:paraId="257346B2" w14:textId="77777777" w:rsidR="00FE32A2" w:rsidRPr="008445BF" w:rsidRDefault="00FE32A2"/>
        </w:tc>
        <w:tc>
          <w:tcPr>
            <w:tcW w:w="4961" w:type="dxa"/>
          </w:tcPr>
          <w:p w14:paraId="526BE478" w14:textId="77777777" w:rsidR="00FE32A2" w:rsidRPr="008445BF" w:rsidRDefault="00FE32A2"/>
        </w:tc>
      </w:tr>
      <w:tr w:rsidR="00FE32A2" w:rsidRPr="008445BF" w14:paraId="3802CA0D" w14:textId="77777777">
        <w:trPr>
          <w:jc w:val="center"/>
        </w:trPr>
        <w:tc>
          <w:tcPr>
            <w:tcW w:w="2547" w:type="dxa"/>
          </w:tcPr>
          <w:p w14:paraId="027D3E90" w14:textId="77777777" w:rsidR="00FE32A2" w:rsidRPr="008445BF" w:rsidRDefault="00FE32A2"/>
        </w:tc>
        <w:tc>
          <w:tcPr>
            <w:tcW w:w="4961" w:type="dxa"/>
          </w:tcPr>
          <w:p w14:paraId="19D5BEBB" w14:textId="77777777" w:rsidR="00FE32A2" w:rsidRPr="008445BF" w:rsidRDefault="00FE32A2"/>
        </w:tc>
      </w:tr>
      <w:tr w:rsidR="00FE32A2" w:rsidRPr="008445BF" w14:paraId="561579E0" w14:textId="77777777">
        <w:trPr>
          <w:jc w:val="center"/>
        </w:trPr>
        <w:tc>
          <w:tcPr>
            <w:tcW w:w="2547" w:type="dxa"/>
          </w:tcPr>
          <w:p w14:paraId="5E0E3574" w14:textId="77777777" w:rsidR="00FE32A2" w:rsidRPr="008445BF" w:rsidRDefault="00FE32A2"/>
        </w:tc>
        <w:tc>
          <w:tcPr>
            <w:tcW w:w="4961" w:type="dxa"/>
          </w:tcPr>
          <w:p w14:paraId="62259016" w14:textId="77777777" w:rsidR="00FE32A2" w:rsidRPr="008445BF" w:rsidRDefault="00FE32A2"/>
        </w:tc>
      </w:tr>
      <w:tr w:rsidR="00FE32A2" w:rsidRPr="008445BF" w14:paraId="154EDBB6" w14:textId="77777777">
        <w:trPr>
          <w:jc w:val="center"/>
        </w:trPr>
        <w:tc>
          <w:tcPr>
            <w:tcW w:w="2547" w:type="dxa"/>
          </w:tcPr>
          <w:p w14:paraId="10F17712" w14:textId="77777777" w:rsidR="00FE32A2" w:rsidRPr="008445BF" w:rsidRDefault="00FE32A2"/>
        </w:tc>
        <w:tc>
          <w:tcPr>
            <w:tcW w:w="4961" w:type="dxa"/>
          </w:tcPr>
          <w:p w14:paraId="1A71A836" w14:textId="77777777" w:rsidR="00FE32A2" w:rsidRPr="008445BF" w:rsidRDefault="00FE32A2"/>
        </w:tc>
      </w:tr>
      <w:tr w:rsidR="00FE32A2" w:rsidRPr="008445BF" w14:paraId="6DB22262" w14:textId="77777777">
        <w:trPr>
          <w:jc w:val="center"/>
        </w:trPr>
        <w:tc>
          <w:tcPr>
            <w:tcW w:w="2547" w:type="dxa"/>
          </w:tcPr>
          <w:p w14:paraId="0D4FA286" w14:textId="77777777" w:rsidR="00FE32A2" w:rsidRPr="008445BF" w:rsidRDefault="00FE32A2"/>
        </w:tc>
        <w:tc>
          <w:tcPr>
            <w:tcW w:w="4961" w:type="dxa"/>
          </w:tcPr>
          <w:p w14:paraId="431A9425" w14:textId="77777777" w:rsidR="00FE32A2" w:rsidRPr="008445BF" w:rsidRDefault="00FE32A2"/>
        </w:tc>
      </w:tr>
    </w:tbl>
    <w:p w14:paraId="65DE0CB9" w14:textId="06A0A748" w:rsidR="00FE32A2" w:rsidRPr="008445BF" w:rsidRDefault="00560D94">
      <w:pPr>
        <w:pStyle w:val="Caption"/>
        <w:jc w:val="center"/>
        <w:rPr>
          <w:rFonts w:ascii="Times New Roman" w:eastAsia="Arial" w:hAnsi="Times New Roman" w:cs="Times New Roman"/>
          <w:i w:val="0"/>
          <w:color w:val="000000"/>
          <w:sz w:val="22"/>
          <w:szCs w:val="22"/>
        </w:rPr>
      </w:pPr>
      <w:bookmarkStart w:id="17" w:name="_Toc15414784"/>
      <w:bookmarkStart w:id="18" w:name="_Toc17818130"/>
      <w:r w:rsidRPr="008445BF">
        <w:rPr>
          <w:rFonts w:ascii="Times New Roman" w:hAnsi="Times New Roman" w:cs="Times New Roman"/>
        </w:rPr>
        <w:t xml:space="preserve">Table </w:t>
      </w:r>
      <w:r w:rsidR="0075567E" w:rsidRPr="008445BF">
        <w:rPr>
          <w:rFonts w:ascii="Times New Roman" w:hAnsi="Times New Roman" w:cs="Times New Roman"/>
        </w:rPr>
        <w:fldChar w:fldCharType="begin"/>
      </w:r>
      <w:r w:rsidR="0075567E" w:rsidRPr="008445BF">
        <w:rPr>
          <w:rFonts w:ascii="Times New Roman" w:hAnsi="Times New Roman" w:cs="Times New Roman"/>
        </w:rPr>
        <w:instrText xml:space="preserve"> SEQ Table \* ARABIC </w:instrText>
      </w:r>
      <w:r w:rsidR="0075567E" w:rsidRPr="008445BF">
        <w:rPr>
          <w:rFonts w:ascii="Times New Roman" w:hAnsi="Times New Roman" w:cs="Times New Roman"/>
        </w:rPr>
        <w:fldChar w:fldCharType="separate"/>
      </w:r>
      <w:bookmarkEnd w:id="17"/>
      <w:r w:rsidR="00867940">
        <w:rPr>
          <w:rFonts w:ascii="Times New Roman" w:hAnsi="Times New Roman" w:cs="Times New Roman"/>
          <w:noProof/>
        </w:rPr>
        <w:t>1</w:t>
      </w:r>
      <w:r w:rsidR="0075567E" w:rsidRPr="008445BF">
        <w:rPr>
          <w:rFonts w:ascii="Times New Roman" w:hAnsi="Times New Roman" w:cs="Times New Roman"/>
        </w:rPr>
        <w:fldChar w:fldCharType="end"/>
      </w:r>
      <w:r w:rsidRPr="008445BF">
        <w:rPr>
          <w:rFonts w:ascii="Times New Roman" w:hAnsi="Times New Roman" w:cs="Times New Roman"/>
        </w:rPr>
        <w:t>: Abbreviation</w:t>
      </w:r>
      <w:bookmarkEnd w:id="18"/>
    </w:p>
    <w:p w14:paraId="61D93717" w14:textId="77777777" w:rsidR="00FE32A2" w:rsidRPr="008445BF" w:rsidRDefault="00560D94">
      <w:pPr>
        <w:pStyle w:val="Heading2"/>
        <w:rPr>
          <w:rFonts w:cs="Times New Roman"/>
        </w:rPr>
      </w:pPr>
      <w:bookmarkStart w:id="19" w:name="_Toc14037430"/>
      <w:bookmarkStart w:id="20" w:name="_Toc15414743"/>
      <w:bookmarkStart w:id="21" w:name="_Toc17808587"/>
      <w:bookmarkEnd w:id="15"/>
      <w:r w:rsidRPr="008445BF">
        <w:rPr>
          <w:rFonts w:cs="Times New Roman"/>
        </w:rPr>
        <w:t>References</w:t>
      </w:r>
      <w:bookmarkEnd w:id="19"/>
      <w:bookmarkEnd w:id="20"/>
      <w:bookmarkEnd w:id="21"/>
    </w:p>
    <w:p w14:paraId="6ADAF260" w14:textId="77777777" w:rsidR="00FA2044" w:rsidRPr="008445BF" w:rsidRDefault="00FA2044" w:rsidP="00FA2044">
      <w:pPr>
        <w:rPr>
          <w:rFonts w:eastAsiaTheme="minorEastAsia"/>
        </w:rPr>
      </w:pPr>
      <w:r w:rsidRPr="008445BF">
        <w:t xml:space="preserve">&lt;List any other documents or web addresses that this HDD refers. These may include datasheets, PRD, contracts, standards, use case documents, or a vision and scope document. Provide enough information so that the reader could access a copy of each reference, including title, author, version number, date, and source or location.&gt; </w:t>
      </w:r>
    </w:p>
    <w:p w14:paraId="6C9132A0" w14:textId="55CD8A86" w:rsidR="00FA2044" w:rsidRPr="008445BF" w:rsidRDefault="00FA2044" w:rsidP="00FA2044">
      <w:r w:rsidRPr="008445BF">
        <w:t xml:space="preserve">Following references can be given </w:t>
      </w:r>
    </w:p>
    <w:tbl>
      <w:tblPr>
        <w:tblStyle w:val="GridTable41"/>
        <w:tblW w:w="8295" w:type="dxa"/>
        <w:tblLayout w:type="fixed"/>
        <w:tblLook w:val="04A0" w:firstRow="1" w:lastRow="0" w:firstColumn="1" w:lastColumn="0" w:noHBand="0" w:noVBand="1"/>
      </w:tblPr>
      <w:tblGrid>
        <w:gridCol w:w="2263"/>
        <w:gridCol w:w="6032"/>
      </w:tblGrid>
      <w:tr w:rsidR="00FA2044" w:rsidRPr="008445BF" w14:paraId="2FD36FAB" w14:textId="77777777" w:rsidTr="008445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shd w:val="clear" w:color="auto" w:fill="BFBFBF" w:themeFill="background1" w:themeFillShade="BF"/>
            <w:hideMark/>
          </w:tcPr>
          <w:p w14:paraId="32D5499C" w14:textId="77777777" w:rsidR="00FA2044" w:rsidRPr="008445BF" w:rsidRDefault="00FA2044">
            <w:pPr>
              <w:jc w:val="center"/>
              <w:rPr>
                <w:rFonts w:eastAsiaTheme="minorEastAsia"/>
                <w:b w:val="0"/>
                <w:bCs w:val="0"/>
                <w:lang w:val="en-IN" w:eastAsia="en-IN"/>
              </w:rPr>
            </w:pPr>
            <w:r w:rsidRPr="008445BF">
              <w:rPr>
                <w:color w:val="auto"/>
                <w:lang w:val="en-IN" w:eastAsia="en-IN"/>
              </w:rPr>
              <w:t>Reference ID</w:t>
            </w:r>
          </w:p>
        </w:tc>
        <w:tc>
          <w:tcPr>
            <w:tcW w:w="6033" w:type="dxa"/>
            <w:shd w:val="clear" w:color="auto" w:fill="BFBFBF" w:themeFill="background1" w:themeFillShade="BF"/>
            <w:hideMark/>
          </w:tcPr>
          <w:p w14:paraId="3B75C355" w14:textId="77777777" w:rsidR="00FA2044" w:rsidRPr="008445BF" w:rsidRDefault="00FA2044">
            <w:pPr>
              <w:jc w:val="center"/>
              <w:cnfStyle w:val="100000000000" w:firstRow="1" w:lastRow="0" w:firstColumn="0" w:lastColumn="0" w:oddVBand="0" w:evenVBand="0" w:oddHBand="0" w:evenHBand="0" w:firstRowFirstColumn="0" w:firstRowLastColumn="0" w:lastRowFirstColumn="0" w:lastRowLastColumn="0"/>
              <w:rPr>
                <w:b w:val="0"/>
                <w:bCs w:val="0"/>
                <w:lang w:val="en-IN" w:eastAsia="en-IN"/>
              </w:rPr>
            </w:pPr>
            <w:r w:rsidRPr="008445BF">
              <w:rPr>
                <w:color w:val="auto"/>
                <w:lang w:val="en-IN" w:eastAsia="en-IN"/>
              </w:rPr>
              <w:t>Description</w:t>
            </w:r>
          </w:p>
        </w:tc>
      </w:tr>
      <w:tr w:rsidR="00FA2044" w:rsidRPr="008445BF" w14:paraId="576E4577" w14:textId="77777777" w:rsidTr="008445BF">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6FBA27" w14:textId="77777777" w:rsidR="00FA2044" w:rsidRPr="008445BF" w:rsidRDefault="00FA2044">
            <w:pPr>
              <w:rPr>
                <w:b w:val="0"/>
                <w:bCs w:val="0"/>
                <w:lang w:val="en-IN" w:eastAsia="en-IN"/>
              </w:rPr>
            </w:pPr>
          </w:p>
        </w:tc>
        <w:tc>
          <w:tcPr>
            <w:tcW w:w="60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2454B81" w14:textId="77777777" w:rsidR="00FA2044" w:rsidRPr="008445BF" w:rsidRDefault="00FA2044">
            <w:pPr>
              <w:cnfStyle w:val="000000000000" w:firstRow="0" w:lastRow="0" w:firstColumn="0" w:lastColumn="0" w:oddVBand="0" w:evenVBand="0" w:oddHBand="0" w:evenHBand="0" w:firstRowFirstColumn="0" w:firstRowLastColumn="0" w:lastRowFirstColumn="0" w:lastRowLastColumn="0"/>
              <w:rPr>
                <w:b/>
                <w:bCs/>
                <w:lang w:val="en-IN" w:eastAsia="en-IN"/>
              </w:rPr>
            </w:pPr>
            <w:r w:rsidRPr="008445BF">
              <w:rPr>
                <w:lang w:val="en-IN" w:eastAsia="en-IN"/>
              </w:rPr>
              <w:t>Product Requirement Document</w:t>
            </w:r>
          </w:p>
        </w:tc>
      </w:tr>
      <w:tr w:rsidR="00FA2044" w:rsidRPr="008445BF" w14:paraId="4151C33B" w14:textId="77777777" w:rsidTr="008445BF">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6BC983" w14:textId="77777777" w:rsidR="00FA2044" w:rsidRPr="008445BF" w:rsidRDefault="00FA2044">
            <w:pPr>
              <w:rPr>
                <w:b w:val="0"/>
                <w:bCs w:val="0"/>
                <w:lang w:val="en-IN" w:eastAsia="en-IN"/>
              </w:rPr>
            </w:pPr>
          </w:p>
        </w:tc>
        <w:tc>
          <w:tcPr>
            <w:tcW w:w="60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E1E73EB" w14:textId="77777777" w:rsidR="00FA2044" w:rsidRPr="008445BF" w:rsidRDefault="00FA2044">
            <w:pPr>
              <w:cnfStyle w:val="000000000000" w:firstRow="0" w:lastRow="0" w:firstColumn="0" w:lastColumn="0" w:oddVBand="0" w:evenVBand="0" w:oddHBand="0" w:evenHBand="0" w:firstRowFirstColumn="0" w:firstRowLastColumn="0" w:lastRowFirstColumn="0" w:lastRowLastColumn="0"/>
              <w:rPr>
                <w:b/>
                <w:bCs/>
                <w:lang w:val="en-IN" w:eastAsia="en-IN"/>
              </w:rPr>
            </w:pPr>
            <w:r w:rsidRPr="008445BF">
              <w:rPr>
                <w:lang w:val="en-IN" w:eastAsia="en-IN"/>
              </w:rPr>
              <w:t>Critical Component Datasheet</w:t>
            </w:r>
          </w:p>
        </w:tc>
      </w:tr>
      <w:tr w:rsidR="00FA2044" w:rsidRPr="008445BF" w14:paraId="2EBAEBF5" w14:textId="77777777" w:rsidTr="008445BF">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BB857F" w14:textId="77777777" w:rsidR="00FA2044" w:rsidRPr="008445BF" w:rsidRDefault="00FA2044">
            <w:pPr>
              <w:rPr>
                <w:b w:val="0"/>
                <w:bCs w:val="0"/>
                <w:lang w:val="en-IN" w:eastAsia="en-IN"/>
              </w:rPr>
            </w:pPr>
          </w:p>
        </w:tc>
        <w:tc>
          <w:tcPr>
            <w:tcW w:w="60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CFD5BE3" w14:textId="77777777" w:rsidR="00FA2044" w:rsidRPr="008445BF" w:rsidRDefault="00FA2044">
            <w:pPr>
              <w:cnfStyle w:val="000000000000" w:firstRow="0" w:lastRow="0" w:firstColumn="0" w:lastColumn="0" w:oddVBand="0" w:evenVBand="0" w:oddHBand="0" w:evenHBand="0" w:firstRowFirstColumn="0" w:firstRowLastColumn="0" w:lastRowFirstColumn="0" w:lastRowLastColumn="0"/>
              <w:rPr>
                <w:lang w:val="en-IN" w:eastAsia="en-IN"/>
              </w:rPr>
            </w:pPr>
            <w:r w:rsidRPr="008445BF">
              <w:rPr>
                <w:lang w:val="en-IN" w:eastAsia="en-IN"/>
              </w:rPr>
              <w:t xml:space="preserve">HDD of </w:t>
            </w:r>
            <w:proofErr w:type="gramStart"/>
            <w:r w:rsidRPr="008445BF">
              <w:rPr>
                <w:lang w:val="en-IN" w:eastAsia="en-IN"/>
              </w:rPr>
              <w:t>others</w:t>
            </w:r>
            <w:proofErr w:type="gramEnd"/>
            <w:r w:rsidRPr="008445BF">
              <w:rPr>
                <w:lang w:val="en-IN" w:eastAsia="en-IN"/>
              </w:rPr>
              <w:t xml:space="preserve"> systems of the same product</w:t>
            </w:r>
          </w:p>
        </w:tc>
      </w:tr>
      <w:tr w:rsidR="00FA2044" w:rsidRPr="008445BF" w14:paraId="4D252A79" w14:textId="77777777" w:rsidTr="008445BF">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FADD56" w14:textId="77777777" w:rsidR="00FA2044" w:rsidRPr="008445BF" w:rsidRDefault="00FA2044">
            <w:pPr>
              <w:rPr>
                <w:lang w:val="en-IN" w:eastAsia="en-IN"/>
              </w:rPr>
            </w:pPr>
          </w:p>
        </w:tc>
        <w:tc>
          <w:tcPr>
            <w:tcW w:w="60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A0A0315" w14:textId="77777777" w:rsidR="00FA2044" w:rsidRPr="008445BF" w:rsidRDefault="00FA2044">
            <w:pPr>
              <w:cnfStyle w:val="000000000000" w:firstRow="0" w:lastRow="0" w:firstColumn="0" w:lastColumn="0" w:oddVBand="0" w:evenVBand="0" w:oddHBand="0" w:evenHBand="0" w:firstRowFirstColumn="0" w:firstRowLastColumn="0" w:lastRowFirstColumn="0" w:lastRowLastColumn="0"/>
              <w:rPr>
                <w:lang w:val="en-IN" w:eastAsia="en-IN"/>
              </w:rPr>
            </w:pPr>
            <w:r w:rsidRPr="008445BF">
              <w:rPr>
                <w:lang w:val="en-IN" w:eastAsia="en-IN"/>
              </w:rPr>
              <w:t xml:space="preserve">Test Reports [In case of HDD of revised design] </w:t>
            </w:r>
          </w:p>
        </w:tc>
      </w:tr>
      <w:tr w:rsidR="00FA2044" w:rsidRPr="008445BF" w14:paraId="66F41215" w14:textId="77777777" w:rsidTr="008445BF">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DB48BD" w14:textId="77777777" w:rsidR="00FA2044" w:rsidRPr="008445BF" w:rsidRDefault="00FA2044">
            <w:pPr>
              <w:rPr>
                <w:lang w:val="en-IN" w:eastAsia="en-IN"/>
              </w:rPr>
            </w:pPr>
          </w:p>
        </w:tc>
        <w:tc>
          <w:tcPr>
            <w:tcW w:w="60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88239E6" w14:textId="77777777" w:rsidR="00FA2044" w:rsidRPr="008445BF" w:rsidRDefault="00FA2044">
            <w:pPr>
              <w:cnfStyle w:val="000000000000" w:firstRow="0" w:lastRow="0" w:firstColumn="0" w:lastColumn="0" w:oddVBand="0" w:evenVBand="0" w:oddHBand="0" w:evenHBand="0" w:firstRowFirstColumn="0" w:firstRowLastColumn="0" w:lastRowFirstColumn="0" w:lastRowLastColumn="0"/>
              <w:rPr>
                <w:lang w:val="en-IN" w:eastAsia="en-IN"/>
              </w:rPr>
            </w:pPr>
            <w:r w:rsidRPr="008445BF">
              <w:rPr>
                <w:lang w:val="en-IN" w:eastAsia="en-IN"/>
              </w:rPr>
              <w:t xml:space="preserve">Design document of any previous releases of the project </w:t>
            </w:r>
          </w:p>
        </w:tc>
      </w:tr>
      <w:tr w:rsidR="00FA2044" w:rsidRPr="008445BF" w14:paraId="01B02335" w14:textId="77777777" w:rsidTr="008445BF">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668E30" w14:textId="77777777" w:rsidR="00FA2044" w:rsidRPr="008445BF" w:rsidRDefault="00FA2044">
            <w:pPr>
              <w:rPr>
                <w:lang w:val="en-IN" w:eastAsia="en-IN"/>
              </w:rPr>
            </w:pPr>
          </w:p>
        </w:tc>
        <w:tc>
          <w:tcPr>
            <w:tcW w:w="60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569AA1E" w14:textId="77777777" w:rsidR="00FA2044" w:rsidRPr="008445BF" w:rsidRDefault="00FA2044">
            <w:pPr>
              <w:cnfStyle w:val="000000000000" w:firstRow="0" w:lastRow="0" w:firstColumn="0" w:lastColumn="0" w:oddVBand="0" w:evenVBand="0" w:oddHBand="0" w:evenHBand="0" w:firstRowFirstColumn="0" w:firstRowLastColumn="0" w:lastRowFirstColumn="0" w:lastRowLastColumn="0"/>
              <w:rPr>
                <w:lang w:val="en-IN" w:eastAsia="en-IN"/>
              </w:rPr>
            </w:pPr>
            <w:r w:rsidRPr="008445BF">
              <w:rPr>
                <w:lang w:val="en-IN" w:eastAsia="en-IN"/>
              </w:rPr>
              <w:t>Hyperlinks in the web</w:t>
            </w:r>
          </w:p>
        </w:tc>
      </w:tr>
      <w:tr w:rsidR="00FA2044" w:rsidRPr="008445BF" w14:paraId="4DF7E735" w14:textId="77777777" w:rsidTr="008445BF">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4367B7" w14:textId="77777777" w:rsidR="00FA2044" w:rsidRPr="008445BF" w:rsidRDefault="00FA2044">
            <w:pPr>
              <w:rPr>
                <w:lang w:val="en-IN" w:eastAsia="en-IN"/>
              </w:rPr>
            </w:pPr>
          </w:p>
        </w:tc>
        <w:tc>
          <w:tcPr>
            <w:tcW w:w="60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DEED1EA" w14:textId="77777777" w:rsidR="00FA2044" w:rsidRPr="008445BF" w:rsidRDefault="00FA2044">
            <w:pPr>
              <w:cnfStyle w:val="000000000000" w:firstRow="0" w:lastRow="0" w:firstColumn="0" w:lastColumn="0" w:oddVBand="0" w:evenVBand="0" w:oddHBand="0" w:evenHBand="0" w:firstRowFirstColumn="0" w:firstRowLastColumn="0" w:lastRowFirstColumn="0" w:lastRowLastColumn="0"/>
              <w:rPr>
                <w:lang w:val="en-IN" w:eastAsia="en-IN"/>
              </w:rPr>
            </w:pPr>
            <w:r w:rsidRPr="008445BF">
              <w:rPr>
                <w:lang w:val="en-IN" w:eastAsia="en-IN"/>
              </w:rPr>
              <w:t>Minutes of Meeting</w:t>
            </w:r>
          </w:p>
        </w:tc>
      </w:tr>
    </w:tbl>
    <w:p w14:paraId="49480E0C" w14:textId="77777777" w:rsidR="00FA2044" w:rsidRPr="008445BF" w:rsidRDefault="00FA2044" w:rsidP="00FA2044"/>
    <w:p w14:paraId="76133AC3" w14:textId="3CE2FE6F" w:rsidR="001A3937" w:rsidRPr="008445BF" w:rsidRDefault="001A3937" w:rsidP="001A3937">
      <w:pPr>
        <w:pStyle w:val="Caption"/>
        <w:jc w:val="center"/>
        <w:rPr>
          <w:rFonts w:ascii="Times New Roman" w:hAnsi="Times New Roman" w:cs="Times New Roman"/>
        </w:rPr>
      </w:pPr>
      <w:bookmarkStart w:id="22" w:name="_Toc17818131"/>
      <w:r w:rsidRPr="008445BF">
        <w:rPr>
          <w:rFonts w:ascii="Times New Roman" w:hAnsi="Times New Roman" w:cs="Times New Roman"/>
        </w:rPr>
        <w:t xml:space="preserve">Table </w:t>
      </w:r>
      <w:r w:rsidR="0075567E" w:rsidRPr="008445BF">
        <w:rPr>
          <w:rFonts w:ascii="Times New Roman" w:hAnsi="Times New Roman" w:cs="Times New Roman"/>
        </w:rPr>
        <w:fldChar w:fldCharType="begin"/>
      </w:r>
      <w:r w:rsidR="0075567E" w:rsidRPr="008445BF">
        <w:rPr>
          <w:rFonts w:ascii="Times New Roman" w:hAnsi="Times New Roman" w:cs="Times New Roman"/>
        </w:rPr>
        <w:instrText xml:space="preserve"> SEQ Table \* ARABIC </w:instrText>
      </w:r>
      <w:r w:rsidR="0075567E" w:rsidRPr="008445BF">
        <w:rPr>
          <w:rFonts w:ascii="Times New Roman" w:hAnsi="Times New Roman" w:cs="Times New Roman"/>
        </w:rPr>
        <w:fldChar w:fldCharType="separate"/>
      </w:r>
      <w:r w:rsidR="00867940">
        <w:rPr>
          <w:rFonts w:ascii="Times New Roman" w:hAnsi="Times New Roman" w:cs="Times New Roman"/>
          <w:noProof/>
        </w:rPr>
        <w:t>2</w:t>
      </w:r>
      <w:r w:rsidR="0075567E" w:rsidRPr="008445BF">
        <w:rPr>
          <w:rFonts w:ascii="Times New Roman" w:hAnsi="Times New Roman" w:cs="Times New Roman"/>
        </w:rPr>
        <w:fldChar w:fldCharType="end"/>
      </w:r>
      <w:bookmarkStart w:id="23" w:name="_Toc24411"/>
      <w:r w:rsidRPr="008445BF">
        <w:rPr>
          <w:rFonts w:ascii="Times New Roman" w:hAnsi="Times New Roman" w:cs="Times New Roman"/>
        </w:rPr>
        <w:t xml:space="preserve"> References</w:t>
      </w:r>
      <w:bookmarkEnd w:id="22"/>
      <w:bookmarkEnd w:id="23"/>
    </w:p>
    <w:p w14:paraId="25B59DE9" w14:textId="77777777" w:rsidR="00FE32A2" w:rsidRPr="008445BF" w:rsidRDefault="00FE32A2"/>
    <w:p w14:paraId="4377AAA4" w14:textId="77777777" w:rsidR="00FE32A2" w:rsidRPr="008445BF" w:rsidRDefault="00560D94">
      <w:r w:rsidRPr="008445BF">
        <w:br w:type="page"/>
      </w:r>
    </w:p>
    <w:p w14:paraId="60DA3BDB" w14:textId="34AB24BE" w:rsidR="00FE32A2" w:rsidRPr="008445BF" w:rsidRDefault="00560D94">
      <w:pPr>
        <w:pStyle w:val="Heading1"/>
        <w:rPr>
          <w:rFonts w:cs="Times New Roman"/>
        </w:rPr>
      </w:pPr>
      <w:bookmarkStart w:id="24" w:name="_Toc17808588"/>
      <w:bookmarkStart w:id="25" w:name="_Hlk17821296"/>
      <w:r w:rsidRPr="008445BF">
        <w:rPr>
          <w:rFonts w:cs="Times New Roman"/>
        </w:rPr>
        <w:lastRenderedPageBreak/>
        <w:t xml:space="preserve">Product </w:t>
      </w:r>
      <w:r w:rsidR="001A3937" w:rsidRPr="008445BF">
        <w:rPr>
          <w:rFonts w:cs="Times New Roman"/>
        </w:rPr>
        <w:t xml:space="preserve">– Technical </w:t>
      </w:r>
      <w:r w:rsidRPr="008445BF">
        <w:rPr>
          <w:rFonts w:cs="Times New Roman"/>
        </w:rPr>
        <w:t>Overview</w:t>
      </w:r>
      <w:bookmarkStart w:id="26" w:name="_Toc14353730"/>
      <w:bookmarkStart w:id="27" w:name="_Hlk15466898"/>
      <w:bookmarkStart w:id="28" w:name="_Toc14352661"/>
      <w:bookmarkEnd w:id="24"/>
    </w:p>
    <w:p w14:paraId="45241419" w14:textId="4D883CA8" w:rsidR="00FA2044" w:rsidRPr="008445BF" w:rsidRDefault="00FA2044" w:rsidP="00FA2044">
      <w:bookmarkStart w:id="29" w:name="_Hlk17821304"/>
      <w:bookmarkStart w:id="30" w:name="_Toc12564"/>
      <w:bookmarkStart w:id="31" w:name="_Toc14353731"/>
      <w:bookmarkEnd w:id="25"/>
      <w:bookmarkEnd w:id="26"/>
      <w:bookmarkEnd w:id="27"/>
      <w:bookmarkEnd w:id="28"/>
      <w:r w:rsidRPr="008445BF">
        <w:t xml:space="preserve">&lt; Just copy this section from PRD. This is to give an overview of the product to the reader before he/she gets </w:t>
      </w:r>
      <w:proofErr w:type="gramStart"/>
      <w:r w:rsidRPr="008445BF">
        <w:t>in to</w:t>
      </w:r>
      <w:proofErr w:type="gramEnd"/>
      <w:r w:rsidRPr="008445BF">
        <w:t xml:space="preserve"> the details of the hardware design&gt;</w:t>
      </w:r>
    </w:p>
    <w:p w14:paraId="7E8BE081" w14:textId="77777777" w:rsidR="006B2DC9" w:rsidRPr="008445BF" w:rsidRDefault="006B2DC9" w:rsidP="00FA2044">
      <w:pPr>
        <w:rPr>
          <w:rFonts w:eastAsiaTheme="minorEastAsia"/>
        </w:rPr>
      </w:pPr>
    </w:p>
    <w:p w14:paraId="1423EEC2" w14:textId="77777777" w:rsidR="00FA2044" w:rsidRPr="002E45A5" w:rsidRDefault="00FA2044" w:rsidP="00FA2044">
      <w:pPr>
        <w:pStyle w:val="Caption"/>
        <w:jc w:val="center"/>
        <w:rPr>
          <w:rFonts w:ascii="Times New Roman" w:eastAsia="Arial" w:hAnsi="Times New Roman" w:cs="Times New Roman"/>
          <w:sz w:val="22"/>
        </w:rPr>
      </w:pPr>
      <w:bookmarkStart w:id="32" w:name="_n8weab31zj5n"/>
      <w:bookmarkStart w:id="33" w:name="_kov7toa8uafi"/>
      <w:bookmarkStart w:id="34" w:name="_plvib5y0uo0k"/>
      <w:bookmarkStart w:id="35" w:name="_chrk878poxda"/>
      <w:bookmarkStart w:id="36" w:name="_9n6wigtty3he"/>
      <w:bookmarkStart w:id="37" w:name="_l2dbp78arg2w"/>
      <w:bookmarkStart w:id="38" w:name="_5f09pmj9qow8"/>
      <w:bookmarkStart w:id="39" w:name="_Toc16620604"/>
      <w:bookmarkStart w:id="40" w:name="_Toc17818153"/>
      <w:bookmarkEnd w:id="32"/>
      <w:bookmarkEnd w:id="33"/>
      <w:bookmarkEnd w:id="34"/>
      <w:bookmarkEnd w:id="35"/>
      <w:bookmarkEnd w:id="36"/>
      <w:bookmarkEnd w:id="37"/>
      <w:bookmarkEnd w:id="38"/>
      <w:r w:rsidRPr="002E45A5">
        <w:rPr>
          <w:rFonts w:ascii="Times New Roman" w:hAnsi="Times New Roman" w:cs="Times New Roman"/>
          <w:bCs/>
        </w:rPr>
        <w:t xml:space="preserve">Figure </w:t>
      </w:r>
      <w:r w:rsidRPr="002E45A5">
        <w:rPr>
          <w:rFonts w:ascii="Times New Roman" w:hAnsi="Times New Roman" w:cs="Times New Roman"/>
        </w:rPr>
        <w:fldChar w:fldCharType="begin"/>
      </w:r>
      <w:r w:rsidRPr="002E45A5">
        <w:rPr>
          <w:rFonts w:ascii="Times New Roman" w:hAnsi="Times New Roman" w:cs="Times New Roman"/>
          <w:bCs/>
        </w:rPr>
        <w:instrText xml:space="preserve"> SEQ Figure \* ARABIC </w:instrText>
      </w:r>
      <w:r w:rsidRPr="002E45A5">
        <w:rPr>
          <w:rFonts w:ascii="Times New Roman" w:hAnsi="Times New Roman" w:cs="Times New Roman"/>
        </w:rPr>
        <w:fldChar w:fldCharType="separate"/>
      </w:r>
      <w:r w:rsidRPr="002E45A5">
        <w:rPr>
          <w:rFonts w:ascii="Times New Roman" w:hAnsi="Times New Roman" w:cs="Times New Roman"/>
          <w:bCs/>
          <w:noProof/>
        </w:rPr>
        <w:t>1</w:t>
      </w:r>
      <w:r w:rsidRPr="002E45A5">
        <w:rPr>
          <w:rFonts w:ascii="Times New Roman" w:hAnsi="Times New Roman" w:cs="Times New Roman"/>
        </w:rPr>
        <w:fldChar w:fldCharType="end"/>
      </w:r>
      <w:bookmarkStart w:id="41" w:name="_Toc30853"/>
      <w:r w:rsidRPr="002E45A5">
        <w:rPr>
          <w:rFonts w:ascii="Times New Roman" w:hAnsi="Times New Roman" w:cs="Times New Roman"/>
          <w:bCs/>
        </w:rPr>
        <w:t>: Boundary Diagram</w:t>
      </w:r>
      <w:bookmarkEnd w:id="39"/>
      <w:bookmarkEnd w:id="40"/>
      <w:bookmarkEnd w:id="41"/>
    </w:p>
    <w:p w14:paraId="418B3CA0" w14:textId="77777777" w:rsidR="00FA2044" w:rsidRPr="008445BF" w:rsidRDefault="00FA2044" w:rsidP="00FA2044">
      <w:pPr>
        <w:rPr>
          <w:rFonts w:eastAsiaTheme="minorEastAsia"/>
        </w:rPr>
      </w:pPr>
      <w:r w:rsidRPr="008445BF">
        <w:t>&lt;Add a note here that this HDD is only capturing the hardware design details of the “System1” shown in the above diagram&gt;</w:t>
      </w:r>
    </w:p>
    <w:bookmarkEnd w:id="29"/>
    <w:p w14:paraId="6CD4C3C9" w14:textId="77777777" w:rsidR="00DE3788" w:rsidRDefault="00FA2044" w:rsidP="00DE3788">
      <w:pPr>
        <w:pStyle w:val="Heading1"/>
        <w:numPr>
          <w:ilvl w:val="0"/>
          <w:numId w:val="0"/>
        </w:numPr>
        <w:spacing w:line="240" w:lineRule="auto"/>
        <w:rPr>
          <w:rFonts w:cs="Times New Roman"/>
          <w:szCs w:val="32"/>
        </w:rPr>
      </w:pPr>
      <w:r w:rsidRPr="008445BF">
        <w:rPr>
          <w:rFonts w:cs="Times New Roman"/>
          <w:szCs w:val="32"/>
        </w:rPr>
        <w:t xml:space="preserve"> </w:t>
      </w:r>
      <w:bookmarkStart w:id="42" w:name="_Toc17808589"/>
    </w:p>
    <w:p w14:paraId="64945812" w14:textId="77777777" w:rsidR="00DE3788" w:rsidRDefault="00DE3788">
      <w:pPr>
        <w:spacing w:after="160"/>
        <w:jc w:val="left"/>
        <w:rPr>
          <w:rFonts w:eastAsia="Times New Roman"/>
          <w:b/>
          <w:bCs/>
          <w:color w:val="365F91"/>
          <w:sz w:val="32"/>
          <w:szCs w:val="32"/>
        </w:rPr>
      </w:pPr>
      <w:r>
        <w:rPr>
          <w:szCs w:val="32"/>
        </w:rPr>
        <w:br w:type="page"/>
      </w:r>
    </w:p>
    <w:p w14:paraId="7BF0D805" w14:textId="3967F7A5" w:rsidR="001A3937" w:rsidRPr="008445BF" w:rsidRDefault="00FA2044" w:rsidP="00FA2044">
      <w:pPr>
        <w:pStyle w:val="Heading1"/>
        <w:spacing w:line="240" w:lineRule="auto"/>
        <w:rPr>
          <w:rFonts w:cs="Times New Roman"/>
          <w:szCs w:val="32"/>
        </w:rPr>
      </w:pPr>
      <w:bookmarkStart w:id="43" w:name="_Hlk17821322"/>
      <w:r w:rsidRPr="008445BF">
        <w:rPr>
          <w:rFonts w:cs="Times New Roman"/>
          <w:szCs w:val="32"/>
        </w:rPr>
        <w:lastRenderedPageBreak/>
        <w:t>System1</w:t>
      </w:r>
      <w:r w:rsidR="001A3937" w:rsidRPr="008445BF">
        <w:rPr>
          <w:rFonts w:cs="Times New Roman"/>
          <w:szCs w:val="32"/>
        </w:rPr>
        <w:t xml:space="preserve"> Implementation Plan</w:t>
      </w:r>
      <w:bookmarkEnd w:id="30"/>
      <w:bookmarkEnd w:id="42"/>
    </w:p>
    <w:p w14:paraId="7598D6DF" w14:textId="30EAC862" w:rsidR="00FA2044" w:rsidRPr="008445BF" w:rsidRDefault="00FA2044" w:rsidP="00FA2044">
      <w:bookmarkStart w:id="44" w:name="_Toc14353734"/>
      <w:bookmarkEnd w:id="31"/>
      <w:r w:rsidRPr="008445BF">
        <w:t xml:space="preserve">&lt;Embed an </w:t>
      </w:r>
      <w:proofErr w:type="spellStart"/>
      <w:r w:rsidRPr="008445BF">
        <w:t>xls</w:t>
      </w:r>
      <w:proofErr w:type="spellEnd"/>
      <w:r w:rsidRPr="008445BF">
        <w:t xml:space="preserve"> here which shall list all the customer requirements and HW specific requirements along with their implementation plan. This </w:t>
      </w:r>
      <w:proofErr w:type="spellStart"/>
      <w:r w:rsidRPr="008445BF">
        <w:t>xls</w:t>
      </w:r>
      <w:proofErr w:type="spellEnd"/>
      <w:r w:rsidRPr="008445BF">
        <w:t xml:space="preserve"> is nothing but the detailed System1 Requirements </w:t>
      </w:r>
      <w:proofErr w:type="spellStart"/>
      <w:r w:rsidRPr="008445BF">
        <w:t>xls</w:t>
      </w:r>
      <w:proofErr w:type="spellEnd"/>
      <w:r w:rsidRPr="008445BF">
        <w:t xml:space="preserve"> captured in </w:t>
      </w:r>
      <w:proofErr w:type="gramStart"/>
      <w:r w:rsidRPr="008445BF">
        <w:t>PRD, but</w:t>
      </w:r>
      <w:proofErr w:type="gramEnd"/>
      <w:r w:rsidRPr="008445BF">
        <w:t xml:space="preserve"> updated with implementation plan for each HW requirements. Remove other domains (BSP, </w:t>
      </w:r>
      <w:proofErr w:type="spellStart"/>
      <w:r w:rsidRPr="008445BF">
        <w:t>MobileApp</w:t>
      </w:r>
      <w:proofErr w:type="spellEnd"/>
      <w:r w:rsidRPr="008445BF">
        <w:t xml:space="preserve"> </w:t>
      </w:r>
      <w:proofErr w:type="spellStart"/>
      <w:r w:rsidRPr="008445BF">
        <w:t>etc</w:t>
      </w:r>
      <w:proofErr w:type="spellEnd"/>
      <w:r w:rsidRPr="008445BF">
        <w:t xml:space="preserve">) </w:t>
      </w:r>
      <w:r w:rsidR="00CC4A45">
        <w:t xml:space="preserve">from the </w:t>
      </w:r>
      <w:proofErr w:type="spellStart"/>
      <w:r w:rsidR="00CC4A45">
        <w:t>xls</w:t>
      </w:r>
      <w:proofErr w:type="spellEnd"/>
      <w:r w:rsidR="00CC4A45">
        <w:t xml:space="preserve"> &amp; include only the relevant requirement </w:t>
      </w:r>
      <w:proofErr w:type="gramStart"/>
      <w:r w:rsidR="00CC4A45">
        <w:t>sheet  (</w:t>
      </w:r>
      <w:proofErr w:type="gramEnd"/>
      <w:r w:rsidR="00CC4A45">
        <w:t xml:space="preserve">pertaining this design document)  in the </w:t>
      </w:r>
      <w:proofErr w:type="spellStart"/>
      <w:r w:rsidR="00CC4A45">
        <w:t>xls</w:t>
      </w:r>
      <w:proofErr w:type="spellEnd"/>
      <w:r w:rsidR="00CC4A45">
        <w:t xml:space="preserve"> before embedding here</w:t>
      </w:r>
      <w:r w:rsidRPr="008445BF">
        <w:t>&gt;</w:t>
      </w:r>
    </w:p>
    <w:p w14:paraId="4ACE6E33" w14:textId="1860D6DC" w:rsidR="00A90498" w:rsidRPr="008445BF" w:rsidRDefault="00A90498" w:rsidP="00A90498">
      <w:pPr>
        <w:pStyle w:val="Caption"/>
        <w:jc w:val="center"/>
        <w:rPr>
          <w:rFonts w:ascii="Times New Roman" w:hAnsi="Times New Roman" w:cs="Times New Roman"/>
        </w:rPr>
      </w:pPr>
      <w:r w:rsidRPr="008445BF">
        <w:rPr>
          <w:rFonts w:ascii="Times New Roman" w:hAnsi="Times New Roman" w:cs="Times New Roman"/>
        </w:rPr>
        <w:tab/>
      </w:r>
      <w:r w:rsidR="002554D8" w:rsidRPr="008445BF">
        <w:rPr>
          <w:rFonts w:ascii="Times New Roman" w:hAnsi="Times New Roman" w:cs="Times New Roman"/>
        </w:rPr>
        <w:object w:dxaOrig="1534" w:dyaOrig="997" w14:anchorId="343670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1.75pt" o:ole="">
            <v:imagedata r:id="rId12" o:title=""/>
          </v:shape>
          <o:OLEObject Type="Embed" ProgID="Excel.Sheet.12" ShapeID="_x0000_i1025" DrawAspect="Icon" ObjectID="_1652167653" r:id="rId13"/>
        </w:object>
      </w:r>
      <w:bookmarkStart w:id="45" w:name="_Toc16620621"/>
    </w:p>
    <w:p w14:paraId="1784BEBC" w14:textId="2D4031AA" w:rsidR="00A90498" w:rsidRPr="008445BF" w:rsidRDefault="00A90498" w:rsidP="00A90498">
      <w:pPr>
        <w:pStyle w:val="Caption"/>
        <w:jc w:val="center"/>
        <w:rPr>
          <w:rFonts w:ascii="Times New Roman" w:eastAsiaTheme="minorEastAsia" w:hAnsi="Times New Roman" w:cs="Times New Roman"/>
          <w:sz w:val="18"/>
          <w:szCs w:val="18"/>
          <w:lang w:val="en-US" w:eastAsia="en-US"/>
        </w:rPr>
      </w:pPr>
      <w:r w:rsidRPr="008445BF">
        <w:rPr>
          <w:rFonts w:ascii="Times New Roman" w:hAnsi="Times New Roman" w:cs="Times New Roman"/>
        </w:rPr>
        <w:t xml:space="preserve">    </w:t>
      </w:r>
      <w:bookmarkStart w:id="46" w:name="_Toc17818132"/>
      <w:r w:rsidRPr="008445BF">
        <w:rPr>
          <w:rFonts w:ascii="Times New Roman" w:hAnsi="Times New Roman" w:cs="Times New Roman"/>
        </w:rPr>
        <w:t xml:space="preserve">Table </w:t>
      </w:r>
      <w:r w:rsidR="0075567E" w:rsidRPr="008445BF">
        <w:rPr>
          <w:rFonts w:ascii="Times New Roman" w:hAnsi="Times New Roman" w:cs="Times New Roman"/>
        </w:rPr>
        <w:fldChar w:fldCharType="begin"/>
      </w:r>
      <w:r w:rsidR="0075567E" w:rsidRPr="008445BF">
        <w:rPr>
          <w:rFonts w:ascii="Times New Roman" w:hAnsi="Times New Roman" w:cs="Times New Roman"/>
        </w:rPr>
        <w:instrText xml:space="preserve"> SEQ Table \* ARABIC </w:instrText>
      </w:r>
      <w:r w:rsidR="0075567E" w:rsidRPr="008445BF">
        <w:rPr>
          <w:rFonts w:ascii="Times New Roman" w:hAnsi="Times New Roman" w:cs="Times New Roman"/>
        </w:rPr>
        <w:fldChar w:fldCharType="separate"/>
      </w:r>
      <w:r w:rsidR="00867940">
        <w:rPr>
          <w:rFonts w:ascii="Times New Roman" w:hAnsi="Times New Roman" w:cs="Times New Roman"/>
          <w:noProof/>
        </w:rPr>
        <w:t>3</w:t>
      </w:r>
      <w:r w:rsidR="0075567E" w:rsidRPr="008445BF">
        <w:rPr>
          <w:rFonts w:ascii="Times New Roman" w:hAnsi="Times New Roman" w:cs="Times New Roman"/>
          <w:noProof/>
        </w:rPr>
        <w:fldChar w:fldCharType="end"/>
      </w:r>
      <w:r w:rsidRPr="008445BF">
        <w:rPr>
          <w:rFonts w:ascii="Times New Roman" w:hAnsi="Times New Roman" w:cs="Times New Roman"/>
        </w:rPr>
        <w:t xml:space="preserve">: </w:t>
      </w:r>
      <w:bookmarkEnd w:id="45"/>
      <w:r w:rsidRPr="008445BF">
        <w:rPr>
          <w:rFonts w:ascii="Times New Roman" w:hAnsi="Times New Roman" w:cs="Times New Roman"/>
        </w:rPr>
        <w:t>Implementation</w:t>
      </w:r>
      <w:bookmarkEnd w:id="46"/>
    </w:p>
    <w:p w14:paraId="2F25206D" w14:textId="3CF23DB7" w:rsidR="00A90498" w:rsidRPr="008445BF" w:rsidRDefault="00A90498" w:rsidP="00FA2044"/>
    <w:p w14:paraId="42A29BC0" w14:textId="77777777" w:rsidR="00DE3788" w:rsidRDefault="00DE3788">
      <w:pPr>
        <w:spacing w:after="160"/>
        <w:jc w:val="left"/>
        <w:rPr>
          <w:rFonts w:eastAsia="Times New Roman" w:cs="Kartika"/>
          <w:b/>
          <w:bCs/>
          <w:color w:val="365F91"/>
          <w:sz w:val="32"/>
          <w:szCs w:val="28"/>
        </w:rPr>
      </w:pPr>
      <w:bookmarkStart w:id="47" w:name="_Toc27172"/>
      <w:bookmarkStart w:id="48" w:name="_Toc21077"/>
      <w:bookmarkStart w:id="49" w:name="_Toc10591"/>
      <w:bookmarkStart w:id="50" w:name="_Toc8625"/>
      <w:bookmarkStart w:id="51" w:name="_Toc20324"/>
      <w:bookmarkStart w:id="52" w:name="_Toc6144"/>
      <w:bookmarkStart w:id="53" w:name="_Toc17808590"/>
      <w:bookmarkEnd w:id="43"/>
      <w:r>
        <w:br w:type="page"/>
      </w:r>
    </w:p>
    <w:p w14:paraId="15D13EEA" w14:textId="2933C894" w:rsidR="00AD4C1E" w:rsidRPr="008445BF" w:rsidRDefault="00FA2044" w:rsidP="00DE3788">
      <w:pPr>
        <w:pStyle w:val="Heading1"/>
      </w:pPr>
      <w:r w:rsidRPr="008445BF">
        <w:lastRenderedPageBreak/>
        <w:t xml:space="preserve">System1 Hardware </w:t>
      </w:r>
      <w:bookmarkEnd w:id="47"/>
      <w:bookmarkEnd w:id="48"/>
      <w:bookmarkEnd w:id="49"/>
      <w:bookmarkEnd w:id="50"/>
      <w:bookmarkEnd w:id="51"/>
      <w:bookmarkEnd w:id="52"/>
      <w:r w:rsidRPr="008445BF">
        <w:t>Architecture</w:t>
      </w:r>
      <w:bookmarkEnd w:id="53"/>
    </w:p>
    <w:p w14:paraId="2EC263B2" w14:textId="3BFC5718" w:rsidR="00FA2044" w:rsidRPr="008445BF" w:rsidRDefault="00FA2044" w:rsidP="00FA2044">
      <w:pPr>
        <w:pStyle w:val="Heading2"/>
        <w:numPr>
          <w:ilvl w:val="1"/>
          <w:numId w:val="7"/>
        </w:numPr>
        <w:spacing w:line="240" w:lineRule="auto"/>
        <w:jc w:val="both"/>
        <w:rPr>
          <w:rFonts w:cs="Times New Roman"/>
        </w:rPr>
      </w:pPr>
      <w:bookmarkStart w:id="54" w:name="_Toc16877077"/>
      <w:bookmarkStart w:id="55" w:name="_Toc17808591"/>
      <w:r w:rsidRPr="008445BF">
        <w:rPr>
          <w:rFonts w:cs="Times New Roman"/>
        </w:rPr>
        <w:t>System1 Architecture</w:t>
      </w:r>
      <w:bookmarkEnd w:id="54"/>
      <w:bookmarkEnd w:id="55"/>
    </w:p>
    <w:p w14:paraId="1A03F1EB" w14:textId="77777777" w:rsidR="00FA2044" w:rsidRPr="008445BF" w:rsidRDefault="00FA2044" w:rsidP="00FA2044">
      <w:r w:rsidRPr="008445BF">
        <w:t>&lt;Insert the overall System1 block diagram showing all subsystems (mainly boards), interfaces between them and external power sources/accessories etc. List down the major functionalities covered in each subsystem (board) along with clear justifications for why functionalities are split in different subsystems like this. The given architecture shall be explained from Technical, Manufacturing, cost (only at broader level) and Ease of maintenance perspective in detail.&gt;</w:t>
      </w:r>
    </w:p>
    <w:p w14:paraId="24648629" w14:textId="77777777" w:rsidR="00FA2044" w:rsidRPr="008445BF" w:rsidRDefault="00FA2044" w:rsidP="00FA2044">
      <w:pPr>
        <w:pStyle w:val="Caption"/>
        <w:jc w:val="center"/>
        <w:rPr>
          <w:rFonts w:ascii="Times New Roman" w:hAnsi="Times New Roman" w:cs="Times New Roman"/>
          <w:sz w:val="22"/>
          <w:szCs w:val="22"/>
        </w:rPr>
      </w:pPr>
    </w:p>
    <w:p w14:paraId="3F7B98CE" w14:textId="77777777" w:rsidR="00FA2044" w:rsidRPr="008445BF" w:rsidRDefault="00FA2044" w:rsidP="00FA2044">
      <w:pPr>
        <w:pStyle w:val="Caption"/>
        <w:jc w:val="center"/>
        <w:rPr>
          <w:rFonts w:ascii="Times New Roman" w:hAnsi="Times New Roman" w:cs="Times New Roman"/>
          <w:sz w:val="22"/>
          <w:szCs w:val="22"/>
        </w:rPr>
      </w:pPr>
      <w:bookmarkStart w:id="56" w:name="_Toc16620605"/>
      <w:bookmarkStart w:id="57" w:name="_Toc17818154"/>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2</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System1 - Block Diagram [Zigbee Gateway – Block Diagram]</w:t>
      </w:r>
      <w:bookmarkEnd w:id="56"/>
      <w:bookmarkEnd w:id="57"/>
    </w:p>
    <w:p w14:paraId="03A1DC60" w14:textId="77777777" w:rsidR="00FA2044" w:rsidRPr="008445BF" w:rsidRDefault="00FA2044" w:rsidP="00FA2044">
      <w:pPr>
        <w:rPr>
          <w:color w:val="FF0000"/>
          <w:szCs w:val="24"/>
        </w:rPr>
      </w:pPr>
      <w:r w:rsidRPr="008445BF">
        <w:t>For example, System1 may have 2 subsystems – Main board and Connector board.&gt;</w:t>
      </w:r>
    </w:p>
    <w:p w14:paraId="5F4129C1" w14:textId="77777777" w:rsidR="00FA2044" w:rsidRPr="008445BF" w:rsidRDefault="00FA2044" w:rsidP="00FA2044">
      <w:pPr>
        <w:pStyle w:val="Heading2"/>
        <w:numPr>
          <w:ilvl w:val="1"/>
          <w:numId w:val="7"/>
        </w:numPr>
        <w:spacing w:line="240" w:lineRule="auto"/>
        <w:jc w:val="both"/>
        <w:rPr>
          <w:rFonts w:cs="Times New Roman"/>
        </w:rPr>
      </w:pPr>
      <w:bookmarkStart w:id="58" w:name="_Toc16877078"/>
      <w:bookmarkStart w:id="59" w:name="_Toc17808592"/>
      <w:r w:rsidRPr="008445BF">
        <w:rPr>
          <w:rFonts w:cs="Times New Roman"/>
        </w:rPr>
        <w:t>SubSystem1 Architecture</w:t>
      </w:r>
      <w:bookmarkEnd w:id="58"/>
      <w:bookmarkEnd w:id="59"/>
    </w:p>
    <w:p w14:paraId="2E9D4633" w14:textId="77777777" w:rsidR="00FA2044" w:rsidRPr="008445BF" w:rsidRDefault="00FA2044" w:rsidP="00FA2044">
      <w:bookmarkStart w:id="60" w:name="_Toc12782"/>
      <w:bookmarkStart w:id="61" w:name="_Toc4610"/>
      <w:bookmarkStart w:id="62" w:name="_Toc13667"/>
      <w:bookmarkStart w:id="63" w:name="_Toc917"/>
      <w:bookmarkStart w:id="64" w:name="_Toc25"/>
      <w:bookmarkStart w:id="65" w:name="_Toc15196"/>
      <w:r w:rsidRPr="008445BF">
        <w:t>&lt;Insert the detailed block diagram of Subsystem1, say Main board. The block diagram shall have major modules/components included. Some of key points to be taken care while creating block diagram</w:t>
      </w:r>
    </w:p>
    <w:p w14:paraId="629ADB0E" w14:textId="77777777" w:rsidR="00FA2044" w:rsidRPr="008445BF" w:rsidRDefault="00FA2044" w:rsidP="00FA2044">
      <w:pPr>
        <w:pStyle w:val="ListParagraph"/>
        <w:numPr>
          <w:ilvl w:val="0"/>
          <w:numId w:val="8"/>
        </w:numPr>
        <w:spacing w:line="240" w:lineRule="auto"/>
        <w:jc w:val="left"/>
      </w:pPr>
      <w:r w:rsidRPr="008445BF">
        <w:t>All off the shelf components/accessories MUST be shown [say Antenna]</w:t>
      </w:r>
    </w:p>
    <w:p w14:paraId="69D2A1B1" w14:textId="77777777" w:rsidR="00FA2044" w:rsidRPr="008445BF" w:rsidRDefault="00FA2044" w:rsidP="00FA2044">
      <w:pPr>
        <w:pStyle w:val="ListParagraph"/>
        <w:numPr>
          <w:ilvl w:val="0"/>
          <w:numId w:val="8"/>
        </w:numPr>
        <w:spacing w:line="240" w:lineRule="auto"/>
        <w:jc w:val="left"/>
      </w:pPr>
      <w:r w:rsidRPr="008445BF">
        <w:t xml:space="preserve">All module blocks shall have 3 details Function, Part No, </w:t>
      </w:r>
      <w:proofErr w:type="spellStart"/>
      <w:r w:rsidRPr="008445BF">
        <w:t>Mfg</w:t>
      </w:r>
      <w:proofErr w:type="spellEnd"/>
      <w:r w:rsidRPr="008445BF">
        <w:t xml:space="preserve"> [Ex: LTE Modem, WP7504, Sierra Wireless]</w:t>
      </w:r>
    </w:p>
    <w:p w14:paraId="5091FBEF" w14:textId="77777777" w:rsidR="00FA2044" w:rsidRPr="008445BF" w:rsidRDefault="00FA2044" w:rsidP="00FA2044">
      <w:pPr>
        <w:pStyle w:val="ListParagraph"/>
        <w:numPr>
          <w:ilvl w:val="0"/>
          <w:numId w:val="8"/>
        </w:numPr>
        <w:spacing w:line="240" w:lineRule="auto"/>
        <w:jc w:val="left"/>
      </w:pPr>
      <w:r w:rsidRPr="008445BF">
        <w:t>All signal directions shall be accurate [unidirectional/Bidirectional]</w:t>
      </w:r>
    </w:p>
    <w:p w14:paraId="0B7AEA9A" w14:textId="77777777" w:rsidR="00FA2044" w:rsidRPr="008445BF" w:rsidRDefault="00FA2044" w:rsidP="00FA2044">
      <w:pPr>
        <w:pStyle w:val="ListParagraph"/>
        <w:numPr>
          <w:ilvl w:val="0"/>
          <w:numId w:val="8"/>
        </w:numPr>
        <w:spacing w:line="240" w:lineRule="auto"/>
        <w:jc w:val="left"/>
      </w:pPr>
      <w:r w:rsidRPr="008445BF">
        <w:t>All buses shall have relatively thicker wires/lines</w:t>
      </w:r>
    </w:p>
    <w:p w14:paraId="0586C335" w14:textId="77777777" w:rsidR="00FA2044" w:rsidRPr="008445BF" w:rsidRDefault="00FA2044" w:rsidP="00FA2044">
      <w:pPr>
        <w:pStyle w:val="ListParagraph"/>
        <w:numPr>
          <w:ilvl w:val="0"/>
          <w:numId w:val="8"/>
        </w:numPr>
        <w:spacing w:line="240" w:lineRule="auto"/>
        <w:jc w:val="left"/>
      </w:pPr>
      <w:r w:rsidRPr="008445BF">
        <w:t>Power block should show all voltage rails</w:t>
      </w:r>
    </w:p>
    <w:p w14:paraId="1DFB70A5" w14:textId="77777777" w:rsidR="00FA2044" w:rsidRPr="008445BF" w:rsidRDefault="00FA2044" w:rsidP="00FA2044">
      <w:pPr>
        <w:pStyle w:val="ListParagraph"/>
        <w:numPr>
          <w:ilvl w:val="0"/>
          <w:numId w:val="8"/>
        </w:numPr>
        <w:spacing w:line="240" w:lineRule="auto"/>
        <w:jc w:val="left"/>
      </w:pPr>
      <w:r w:rsidRPr="008445BF">
        <w:t>All external I/O components shall be shown with actual image [instead of showing as simple block]</w:t>
      </w:r>
    </w:p>
    <w:p w14:paraId="521D19BF" w14:textId="77777777" w:rsidR="00FA2044" w:rsidRPr="008445BF" w:rsidRDefault="00FA2044" w:rsidP="00FA2044">
      <w:pPr>
        <w:pStyle w:val="ListParagraph"/>
        <w:numPr>
          <w:ilvl w:val="0"/>
          <w:numId w:val="8"/>
        </w:numPr>
        <w:spacing w:line="240" w:lineRule="auto"/>
        <w:jc w:val="left"/>
      </w:pPr>
      <w:r w:rsidRPr="008445BF">
        <w:t xml:space="preserve">Any glue logic is added at major interface level, it shall be correctly </w:t>
      </w:r>
      <w:proofErr w:type="gramStart"/>
      <w:r w:rsidRPr="008445BF">
        <w:t>captures</w:t>
      </w:r>
      <w:proofErr w:type="gramEnd"/>
      <w:r w:rsidRPr="008445BF">
        <w:t xml:space="preserve"> with proper logic images [say AND logic of reset]</w:t>
      </w:r>
    </w:p>
    <w:p w14:paraId="417189E1" w14:textId="77777777" w:rsidR="00FA2044" w:rsidRPr="008445BF" w:rsidRDefault="00FA2044" w:rsidP="00FA2044">
      <w:pPr>
        <w:rPr>
          <w:color w:val="FF0000"/>
          <w:szCs w:val="24"/>
        </w:rPr>
      </w:pPr>
      <w:r w:rsidRPr="008445BF">
        <w:t>Note that there shall be no explanation required in this section. All required explanation shall be under System1 Architecture section. Here just insert the Subsystem architecture diagram alone&gt;</w:t>
      </w:r>
    </w:p>
    <w:p w14:paraId="3BC3603E" w14:textId="77777777" w:rsidR="00FA2044" w:rsidRPr="008445BF" w:rsidRDefault="00FA2044" w:rsidP="00FA2044">
      <w:pPr>
        <w:pStyle w:val="NormalWeb"/>
        <w:rPr>
          <w:rFonts w:ascii="Times New Roman" w:hAnsi="Times New Roman" w:cs="Times New Roman"/>
          <w:sz w:val="22"/>
          <w:szCs w:val="22"/>
          <w:lang w:val="en-IN"/>
        </w:rPr>
      </w:pPr>
    </w:p>
    <w:p w14:paraId="51500CC1" w14:textId="678FED83" w:rsidR="00FA2044" w:rsidRPr="008445BF" w:rsidRDefault="00FA2044" w:rsidP="00FA2044">
      <w:pPr>
        <w:pStyle w:val="Caption"/>
        <w:jc w:val="center"/>
        <w:rPr>
          <w:rFonts w:ascii="Times New Roman" w:hAnsi="Times New Roman" w:cs="Times New Roman"/>
          <w:sz w:val="22"/>
          <w:szCs w:val="22"/>
        </w:rPr>
      </w:pPr>
      <w:bookmarkStart w:id="66" w:name="_Toc16620606"/>
      <w:bookmarkStart w:id="67" w:name="_Toc17818155"/>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3</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Subsystem1 - Block Diagram [</w:t>
      </w:r>
      <w:r w:rsidR="00A74A2D" w:rsidRPr="008445BF">
        <w:rPr>
          <w:rFonts w:ascii="Times New Roman" w:hAnsi="Times New Roman" w:cs="Times New Roman"/>
          <w:sz w:val="22"/>
          <w:szCs w:val="22"/>
        </w:rPr>
        <w:t xml:space="preserve">Main </w:t>
      </w:r>
      <w:r w:rsidRPr="008445BF">
        <w:rPr>
          <w:rFonts w:ascii="Times New Roman" w:hAnsi="Times New Roman" w:cs="Times New Roman"/>
          <w:sz w:val="22"/>
          <w:szCs w:val="22"/>
        </w:rPr>
        <w:t>Board – Block Diagram]</w:t>
      </w:r>
      <w:bookmarkEnd w:id="66"/>
      <w:bookmarkEnd w:id="67"/>
    </w:p>
    <w:p w14:paraId="37689FE0" w14:textId="3BD502C0" w:rsidR="00FA2044" w:rsidRPr="008445BF" w:rsidRDefault="00FA2044" w:rsidP="00FA2044">
      <w:pPr>
        <w:pStyle w:val="Heading2"/>
        <w:numPr>
          <w:ilvl w:val="1"/>
          <w:numId w:val="7"/>
        </w:numPr>
        <w:spacing w:line="240" w:lineRule="auto"/>
        <w:jc w:val="both"/>
        <w:rPr>
          <w:rFonts w:cs="Times New Roman"/>
        </w:rPr>
      </w:pPr>
      <w:bookmarkStart w:id="68" w:name="_Toc17808593"/>
      <w:r w:rsidRPr="008445BF">
        <w:rPr>
          <w:rFonts w:cs="Times New Roman"/>
        </w:rPr>
        <w:t>SubSystem2 Architecture</w:t>
      </w:r>
      <w:bookmarkEnd w:id="68"/>
    </w:p>
    <w:p w14:paraId="07FEE0A8" w14:textId="6053F197" w:rsidR="00FA2044" w:rsidRPr="008445BF" w:rsidRDefault="00FA2044" w:rsidP="00FA2044">
      <w:r w:rsidRPr="008445BF">
        <w:t>&lt;Same as above section and add as many as subsystem section as the system has.&gt;</w:t>
      </w:r>
    </w:p>
    <w:p w14:paraId="0F68176F" w14:textId="77777777" w:rsidR="006B2DC9" w:rsidRPr="008445BF" w:rsidRDefault="006B2DC9" w:rsidP="00FA2044">
      <w:pPr>
        <w:rPr>
          <w:color w:val="FF0000"/>
        </w:rPr>
      </w:pPr>
    </w:p>
    <w:p w14:paraId="57FD33D8" w14:textId="1797B074" w:rsidR="00FA2044" w:rsidRPr="008445BF" w:rsidRDefault="00FA2044" w:rsidP="00FA2044">
      <w:pPr>
        <w:pStyle w:val="Caption"/>
        <w:jc w:val="center"/>
        <w:rPr>
          <w:rFonts w:ascii="Times New Roman" w:hAnsi="Times New Roman" w:cs="Times New Roman"/>
          <w:sz w:val="22"/>
          <w:szCs w:val="22"/>
        </w:rPr>
      </w:pPr>
      <w:bookmarkStart w:id="69" w:name="_Toc16620607"/>
      <w:bookmarkStart w:id="70" w:name="_Toc17818156"/>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4</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Subsystem2 - Block Diagram [</w:t>
      </w:r>
      <w:r w:rsidR="00A74A2D" w:rsidRPr="008445BF">
        <w:rPr>
          <w:rFonts w:ascii="Times New Roman" w:hAnsi="Times New Roman" w:cs="Times New Roman"/>
          <w:sz w:val="22"/>
          <w:szCs w:val="22"/>
        </w:rPr>
        <w:t xml:space="preserve">Connector </w:t>
      </w:r>
      <w:r w:rsidRPr="008445BF">
        <w:rPr>
          <w:rFonts w:ascii="Times New Roman" w:hAnsi="Times New Roman" w:cs="Times New Roman"/>
          <w:sz w:val="22"/>
          <w:szCs w:val="22"/>
        </w:rPr>
        <w:t>Board – Block Diagram]</w:t>
      </w:r>
      <w:bookmarkEnd w:id="69"/>
      <w:bookmarkEnd w:id="70"/>
    </w:p>
    <w:p w14:paraId="6F8889B8" w14:textId="77777777" w:rsidR="00DE3788" w:rsidRDefault="00DE3788">
      <w:pPr>
        <w:spacing w:after="160"/>
        <w:jc w:val="left"/>
        <w:rPr>
          <w:rFonts w:eastAsia="Times New Roman"/>
          <w:b/>
          <w:bCs/>
          <w:color w:val="365F91"/>
          <w:sz w:val="32"/>
          <w:szCs w:val="28"/>
        </w:rPr>
      </w:pPr>
      <w:bookmarkStart w:id="71" w:name="_Toc16877080"/>
      <w:bookmarkStart w:id="72" w:name="_Toc17808594"/>
      <w:bookmarkEnd w:id="60"/>
      <w:bookmarkEnd w:id="61"/>
      <w:bookmarkEnd w:id="62"/>
      <w:bookmarkEnd w:id="63"/>
      <w:bookmarkEnd w:id="64"/>
      <w:bookmarkEnd w:id="65"/>
      <w:r>
        <w:br w:type="page"/>
      </w:r>
    </w:p>
    <w:p w14:paraId="49CB58C8" w14:textId="45E14E60" w:rsidR="00FA2044" w:rsidRPr="008445BF" w:rsidRDefault="00FA2044" w:rsidP="00FA2044">
      <w:pPr>
        <w:pStyle w:val="Heading1"/>
        <w:spacing w:line="240" w:lineRule="auto"/>
        <w:jc w:val="both"/>
        <w:rPr>
          <w:rFonts w:cs="Times New Roman"/>
        </w:rPr>
      </w:pPr>
      <w:r w:rsidRPr="008445BF">
        <w:rPr>
          <w:rFonts w:cs="Times New Roman"/>
        </w:rPr>
        <w:lastRenderedPageBreak/>
        <w:t>Digital Interface Design</w:t>
      </w:r>
      <w:bookmarkEnd w:id="2"/>
      <w:bookmarkEnd w:id="44"/>
      <w:bookmarkEnd w:id="71"/>
      <w:bookmarkEnd w:id="72"/>
    </w:p>
    <w:p w14:paraId="1919C8D9" w14:textId="77777777" w:rsidR="00FA2044" w:rsidRPr="008445BF" w:rsidRDefault="00FA2044" w:rsidP="00FA2044">
      <w:pPr>
        <w:pStyle w:val="Heading2"/>
        <w:numPr>
          <w:ilvl w:val="1"/>
          <w:numId w:val="7"/>
        </w:numPr>
        <w:spacing w:line="240" w:lineRule="auto"/>
        <w:jc w:val="both"/>
        <w:rPr>
          <w:rFonts w:cs="Times New Roman"/>
        </w:rPr>
      </w:pPr>
      <w:bookmarkStart w:id="73" w:name="_Toc16877081"/>
      <w:bookmarkStart w:id="74" w:name="_Toc17808595"/>
      <w:r w:rsidRPr="008445BF">
        <w:rPr>
          <w:rFonts w:cs="Times New Roman"/>
        </w:rPr>
        <w:t>Subsystem1 [Main Board]</w:t>
      </w:r>
      <w:bookmarkEnd w:id="73"/>
      <w:bookmarkEnd w:id="74"/>
    </w:p>
    <w:p w14:paraId="2B4833FF" w14:textId="77777777" w:rsidR="00FA2044" w:rsidRPr="008445BF" w:rsidRDefault="00FA2044" w:rsidP="00FA2044">
      <w:r w:rsidRPr="008445BF">
        <w:t>&lt;All components and interfaces shown in the Subsytem1 block diagram shall be explained in detail here. Every section must have below information.</w:t>
      </w:r>
    </w:p>
    <w:p w14:paraId="0BFF83A0" w14:textId="77777777" w:rsidR="00FA2044" w:rsidRPr="008445BF" w:rsidRDefault="00FA2044" w:rsidP="00FA2044">
      <w:pPr>
        <w:pStyle w:val="ListParagraph"/>
        <w:numPr>
          <w:ilvl w:val="0"/>
          <w:numId w:val="9"/>
        </w:numPr>
        <w:spacing w:line="240" w:lineRule="auto"/>
      </w:pPr>
      <w:r w:rsidRPr="008445BF">
        <w:t xml:space="preserve">Interface diagram clearly showing all the signals and the glue logic components in the path with proper direction </w:t>
      </w:r>
    </w:p>
    <w:p w14:paraId="64693743" w14:textId="77777777" w:rsidR="00FA2044" w:rsidRPr="008445BF" w:rsidRDefault="00FA2044" w:rsidP="00FA2044">
      <w:pPr>
        <w:pStyle w:val="ListParagraph"/>
        <w:numPr>
          <w:ilvl w:val="0"/>
          <w:numId w:val="9"/>
        </w:numPr>
        <w:spacing w:line="240" w:lineRule="auto"/>
      </w:pPr>
      <w:r w:rsidRPr="008445BF">
        <w:t>Component full part number and its datasheet/product page web link</w:t>
      </w:r>
    </w:p>
    <w:p w14:paraId="3379F0A3" w14:textId="77777777" w:rsidR="00FA2044" w:rsidRPr="008445BF" w:rsidRDefault="00FA2044" w:rsidP="00FA2044">
      <w:pPr>
        <w:pStyle w:val="ListParagraph"/>
        <w:numPr>
          <w:ilvl w:val="0"/>
          <w:numId w:val="9"/>
        </w:numPr>
        <w:spacing w:line="240" w:lineRule="auto"/>
      </w:pPr>
      <w:r w:rsidRPr="008445BF">
        <w:t xml:space="preserve">Comparison Matrix table for major components [processor, controller, DSP, FPGA/CPLD </w:t>
      </w:r>
      <w:proofErr w:type="spellStart"/>
      <w:r w:rsidRPr="008445BF">
        <w:t>etc</w:t>
      </w:r>
      <w:proofErr w:type="spellEnd"/>
      <w:r w:rsidRPr="008445BF">
        <w:t>]</w:t>
      </w:r>
    </w:p>
    <w:p w14:paraId="68117B3F" w14:textId="77777777" w:rsidR="00FA2044" w:rsidRPr="008445BF" w:rsidRDefault="00FA2044" w:rsidP="00FA2044">
      <w:pPr>
        <w:pStyle w:val="ListParagraph"/>
        <w:numPr>
          <w:ilvl w:val="0"/>
          <w:numId w:val="9"/>
        </w:numPr>
        <w:spacing w:line="240" w:lineRule="auto"/>
      </w:pPr>
      <w:r w:rsidRPr="008445BF">
        <w:t>Capture the features of the part that directly satisfies customer/HW requirements [</w:t>
      </w:r>
      <w:proofErr w:type="spellStart"/>
      <w:r w:rsidRPr="008445BF">
        <w:t>WiFi</w:t>
      </w:r>
      <w:proofErr w:type="spellEnd"/>
      <w:r w:rsidRPr="008445BF">
        <w:t xml:space="preserve"> module support 2x2 MIMO]</w:t>
      </w:r>
    </w:p>
    <w:p w14:paraId="01B21E85" w14:textId="77777777" w:rsidR="00FA2044" w:rsidRPr="008445BF" w:rsidRDefault="00FA2044" w:rsidP="00FA2044">
      <w:pPr>
        <w:pStyle w:val="ListParagraph"/>
        <w:numPr>
          <w:ilvl w:val="0"/>
          <w:numId w:val="9"/>
        </w:numPr>
        <w:spacing w:line="240" w:lineRule="auto"/>
      </w:pPr>
      <w:r w:rsidRPr="008445BF">
        <w:t>Explain design that takes care of other requirements that are not directly supported by part specification [say, how design takes care of 6m cable length support for USB]</w:t>
      </w:r>
    </w:p>
    <w:p w14:paraId="294986BF" w14:textId="77777777" w:rsidR="00FA2044" w:rsidRPr="008445BF" w:rsidRDefault="00FA2044" w:rsidP="00FA2044">
      <w:pPr>
        <w:pStyle w:val="ListParagraph"/>
        <w:numPr>
          <w:ilvl w:val="0"/>
          <w:numId w:val="9"/>
        </w:numPr>
        <w:spacing w:line="240" w:lineRule="auto"/>
      </w:pPr>
      <w:r w:rsidRPr="008445BF">
        <w:t xml:space="preserve">Specific notes to software team about the software configurations required on both end [processor &amp; peripheral] for this particular interface [speed mode/frequency for I2C, Auto/Manual mode to be set for IMU and drive strength to be set for RGMII </w:t>
      </w:r>
      <w:proofErr w:type="spellStart"/>
      <w:r w:rsidRPr="008445BF">
        <w:t>etc</w:t>
      </w:r>
      <w:proofErr w:type="spellEnd"/>
      <w:r w:rsidRPr="008445BF">
        <w:t>]</w:t>
      </w:r>
    </w:p>
    <w:p w14:paraId="04C30A3C" w14:textId="77777777" w:rsidR="00FA2044" w:rsidRPr="008445BF" w:rsidRDefault="00FA2044" w:rsidP="00FA2044">
      <w:pPr>
        <w:pStyle w:val="ListParagraph"/>
        <w:numPr>
          <w:ilvl w:val="0"/>
          <w:numId w:val="9"/>
        </w:numPr>
        <w:spacing w:line="240" w:lineRule="auto"/>
      </w:pPr>
      <w:r w:rsidRPr="008445BF">
        <w:t>Calculate/prove that entire path [between processor &amp; peripheral including the glue logic] supports the voltage &amp; frequency of operation</w:t>
      </w:r>
    </w:p>
    <w:p w14:paraId="496C56CB" w14:textId="77777777" w:rsidR="00FA2044" w:rsidRPr="008445BF" w:rsidRDefault="00FA2044" w:rsidP="00FA2044">
      <w:pPr>
        <w:pStyle w:val="ListParagraph"/>
        <w:numPr>
          <w:ilvl w:val="0"/>
          <w:numId w:val="9"/>
        </w:numPr>
        <w:spacing w:line="240" w:lineRule="auto"/>
      </w:pPr>
      <w:r w:rsidRPr="008445BF">
        <w:t>Specific notes to layout team for any special layout guidelines</w:t>
      </w:r>
    </w:p>
    <w:p w14:paraId="5C4A9006" w14:textId="77777777" w:rsidR="00FA2044" w:rsidRPr="008445BF" w:rsidRDefault="00FA2044" w:rsidP="00FA2044">
      <w:pPr>
        <w:pStyle w:val="ListParagraph"/>
        <w:numPr>
          <w:ilvl w:val="0"/>
          <w:numId w:val="9"/>
        </w:numPr>
        <w:spacing w:line="240" w:lineRule="auto"/>
      </w:pPr>
      <w:r w:rsidRPr="008445BF">
        <w:t xml:space="preserve">Specific notes to Mechanical [EMI gasket required for proper contact between connector &amp; enclosure to pass RE tests/ESD protection </w:t>
      </w:r>
      <w:proofErr w:type="spellStart"/>
      <w:r w:rsidRPr="008445BF">
        <w:t>etc</w:t>
      </w:r>
      <w:proofErr w:type="spellEnd"/>
      <w:r w:rsidRPr="008445BF">
        <w:t>]</w:t>
      </w:r>
    </w:p>
    <w:p w14:paraId="33840DB2" w14:textId="77777777" w:rsidR="00FA2044" w:rsidRPr="008445BF" w:rsidRDefault="00FA2044" w:rsidP="00FA2044">
      <w:r w:rsidRPr="008445BF">
        <w:t>Below shall be avoided completely</w:t>
      </w:r>
    </w:p>
    <w:p w14:paraId="6C0E457F" w14:textId="77777777" w:rsidR="00FA2044" w:rsidRPr="008445BF" w:rsidRDefault="00FA2044" w:rsidP="00FA2044">
      <w:pPr>
        <w:pStyle w:val="ListParagraph"/>
        <w:numPr>
          <w:ilvl w:val="0"/>
          <w:numId w:val="10"/>
        </w:numPr>
        <w:spacing w:line="240" w:lineRule="auto"/>
      </w:pPr>
      <w:r w:rsidRPr="008445BF">
        <w:t>Internal architecture of the component</w:t>
      </w:r>
    </w:p>
    <w:p w14:paraId="7A8CFF30" w14:textId="77777777" w:rsidR="00FA2044" w:rsidRPr="008445BF" w:rsidRDefault="00FA2044" w:rsidP="00FA2044">
      <w:pPr>
        <w:pStyle w:val="ListParagraph"/>
        <w:numPr>
          <w:ilvl w:val="0"/>
          <w:numId w:val="10"/>
        </w:numPr>
        <w:spacing w:line="240" w:lineRule="auto"/>
      </w:pPr>
      <w:r w:rsidRPr="008445BF">
        <w:t>Complete feature list of the component</w:t>
      </w:r>
    </w:p>
    <w:p w14:paraId="0E26BD91" w14:textId="77777777" w:rsidR="00FA2044" w:rsidRPr="008445BF" w:rsidRDefault="00FA2044" w:rsidP="00FA2044">
      <w:pPr>
        <w:pStyle w:val="ListParagraph"/>
        <w:numPr>
          <w:ilvl w:val="0"/>
          <w:numId w:val="10"/>
        </w:numPr>
        <w:spacing w:line="240" w:lineRule="auto"/>
      </w:pPr>
      <w:r w:rsidRPr="008445BF">
        <w:t>Datasheet contents</w:t>
      </w:r>
    </w:p>
    <w:p w14:paraId="7F431127" w14:textId="77777777" w:rsidR="00FA2044" w:rsidRPr="008445BF" w:rsidRDefault="00FA2044" w:rsidP="00FA2044"/>
    <w:p w14:paraId="4AF60F30" w14:textId="77777777" w:rsidR="00FA2044" w:rsidRPr="008445BF" w:rsidRDefault="00FA2044" w:rsidP="00FA2044">
      <w:pPr>
        <w:pStyle w:val="Heading3"/>
        <w:spacing w:after="240" w:line="240" w:lineRule="auto"/>
        <w:ind w:left="900"/>
        <w:rPr>
          <w:rFonts w:cs="Times New Roman"/>
        </w:rPr>
      </w:pPr>
      <w:bookmarkStart w:id="75" w:name="_Application_Processor"/>
      <w:bookmarkEnd w:id="75"/>
      <w:r w:rsidRPr="008445BF">
        <w:rPr>
          <w:rFonts w:cs="Times New Roman"/>
        </w:rPr>
        <w:t xml:space="preserve"> </w:t>
      </w:r>
      <w:bookmarkStart w:id="76" w:name="_Toc16877082"/>
      <w:bookmarkStart w:id="77" w:name="_Toc17808596"/>
      <w:r w:rsidRPr="008445BF">
        <w:rPr>
          <w:rFonts w:cs="Times New Roman"/>
        </w:rPr>
        <w:t xml:space="preserve">Module1 [Major Component like Application Processor, FPGA, CPLD, DSP </w:t>
      </w:r>
      <w:proofErr w:type="spellStart"/>
      <w:r w:rsidRPr="008445BF">
        <w:rPr>
          <w:rFonts w:cs="Times New Roman"/>
        </w:rPr>
        <w:t>etc</w:t>
      </w:r>
      <w:proofErr w:type="spellEnd"/>
      <w:r w:rsidRPr="008445BF">
        <w:rPr>
          <w:rFonts w:cs="Times New Roman"/>
        </w:rPr>
        <w:t>]</w:t>
      </w:r>
      <w:bookmarkEnd w:id="76"/>
      <w:bookmarkEnd w:id="77"/>
    </w:p>
    <w:p w14:paraId="5CB16E64" w14:textId="77777777" w:rsidR="00FA2044" w:rsidRPr="008445BF" w:rsidRDefault="00FA2044" w:rsidP="00FA2044">
      <w:pPr>
        <w:rPr>
          <w:color w:val="FF0000"/>
        </w:rPr>
      </w:pPr>
      <w:r w:rsidRPr="008445BF">
        <w:t>&lt;Briefly mention what is the purpose of this component in this design.&gt;</w:t>
      </w:r>
    </w:p>
    <w:p w14:paraId="6F146CCC" w14:textId="77777777" w:rsidR="00FA2044" w:rsidRPr="002E45A5" w:rsidRDefault="00FA2044" w:rsidP="00FA2044">
      <w:pPr>
        <w:pStyle w:val="Heading4"/>
        <w:spacing w:line="240" w:lineRule="auto"/>
        <w:rPr>
          <w:rFonts w:ascii="Times New Roman" w:hAnsi="Times New Roman" w:cs="Times New Roman"/>
          <w:sz w:val="24"/>
        </w:rPr>
      </w:pPr>
      <w:r w:rsidRPr="002E45A5">
        <w:rPr>
          <w:rFonts w:ascii="Times New Roman" w:hAnsi="Times New Roman" w:cs="Times New Roman"/>
          <w:sz w:val="24"/>
        </w:rPr>
        <w:t xml:space="preserve">Boot Strapping  </w:t>
      </w:r>
    </w:p>
    <w:p w14:paraId="7D9EBFFF" w14:textId="28960013" w:rsidR="00FA2044" w:rsidRPr="008445BF" w:rsidRDefault="00FA2044" w:rsidP="00FA2044">
      <w:r w:rsidRPr="008445BF">
        <w:t>&lt;If the component has mode/boot strapping, capture the complete table which shows all options and highlight [bold &amp; red] to show what is used in this design. If there are options to change it, mention it clearly&gt;</w:t>
      </w:r>
    </w:p>
    <w:p w14:paraId="1D8DB48B" w14:textId="77777777" w:rsidR="006B2DC9" w:rsidRPr="008445BF" w:rsidRDefault="006B2DC9" w:rsidP="00FA2044">
      <w:pPr>
        <w:rPr>
          <w:color w:val="FF0000"/>
        </w:rPr>
      </w:pPr>
    </w:p>
    <w:p w14:paraId="4E389D6F" w14:textId="64850081" w:rsidR="00FA2044" w:rsidRPr="008445BF" w:rsidRDefault="00FA2044" w:rsidP="00FA2044">
      <w:pPr>
        <w:pStyle w:val="Caption"/>
        <w:jc w:val="center"/>
        <w:rPr>
          <w:rFonts w:ascii="Times New Roman" w:hAnsi="Times New Roman" w:cs="Times New Roman"/>
        </w:rPr>
      </w:pPr>
      <w:bookmarkStart w:id="78" w:name="_Toc16620622"/>
      <w:bookmarkStart w:id="79" w:name="_Toc17818133"/>
      <w:r w:rsidRPr="008445BF">
        <w:rPr>
          <w:rFonts w:ascii="Times New Roman" w:hAnsi="Times New Roman" w:cs="Times New Roman"/>
        </w:rPr>
        <w:t xml:space="preserve">Table </w:t>
      </w:r>
      <w:r w:rsidR="0075567E" w:rsidRPr="008445BF">
        <w:rPr>
          <w:rFonts w:ascii="Times New Roman" w:hAnsi="Times New Roman" w:cs="Times New Roman"/>
        </w:rPr>
        <w:fldChar w:fldCharType="begin"/>
      </w:r>
      <w:r w:rsidR="0075567E" w:rsidRPr="008445BF">
        <w:rPr>
          <w:rFonts w:ascii="Times New Roman" w:hAnsi="Times New Roman" w:cs="Times New Roman"/>
        </w:rPr>
        <w:instrText xml:space="preserve"> SEQ Table \* ARABIC </w:instrText>
      </w:r>
      <w:r w:rsidR="0075567E" w:rsidRPr="008445BF">
        <w:rPr>
          <w:rFonts w:ascii="Times New Roman" w:hAnsi="Times New Roman" w:cs="Times New Roman"/>
        </w:rPr>
        <w:fldChar w:fldCharType="separate"/>
      </w:r>
      <w:r w:rsidR="00867940">
        <w:rPr>
          <w:rFonts w:ascii="Times New Roman" w:hAnsi="Times New Roman" w:cs="Times New Roman"/>
          <w:noProof/>
        </w:rPr>
        <w:t>4</w:t>
      </w:r>
      <w:r w:rsidR="0075567E" w:rsidRPr="008445BF">
        <w:rPr>
          <w:rFonts w:ascii="Times New Roman" w:hAnsi="Times New Roman" w:cs="Times New Roman"/>
          <w:noProof/>
        </w:rPr>
        <w:fldChar w:fldCharType="end"/>
      </w:r>
      <w:r w:rsidRPr="008445BF">
        <w:rPr>
          <w:rFonts w:ascii="Times New Roman" w:hAnsi="Times New Roman" w:cs="Times New Roman"/>
        </w:rPr>
        <w:t xml:space="preserve">: </w:t>
      </w:r>
      <w:r w:rsidRPr="008445BF">
        <w:rPr>
          <w:rFonts w:ascii="Times New Roman" w:hAnsi="Times New Roman" w:cs="Times New Roman"/>
          <w:sz w:val="22"/>
          <w:szCs w:val="22"/>
        </w:rPr>
        <w:t>Boot Strapping Pin table</w:t>
      </w:r>
      <w:bookmarkEnd w:id="78"/>
      <w:bookmarkEnd w:id="79"/>
    </w:p>
    <w:p w14:paraId="3178CC4E" w14:textId="77777777" w:rsidR="00FA2044" w:rsidRPr="002E45A5" w:rsidRDefault="00FA2044" w:rsidP="00FA2044">
      <w:pPr>
        <w:pStyle w:val="Heading4"/>
        <w:spacing w:line="240" w:lineRule="auto"/>
        <w:rPr>
          <w:rFonts w:ascii="Times New Roman" w:hAnsi="Times New Roman" w:cs="Times New Roman"/>
          <w:sz w:val="24"/>
        </w:rPr>
      </w:pPr>
      <w:bookmarkStart w:id="80" w:name="_Memory_Interface"/>
      <w:bookmarkEnd w:id="80"/>
      <w:r w:rsidRPr="002E45A5">
        <w:rPr>
          <w:rFonts w:ascii="Times New Roman" w:hAnsi="Times New Roman" w:cs="Times New Roman"/>
          <w:sz w:val="24"/>
        </w:rPr>
        <w:lastRenderedPageBreak/>
        <w:t>Memory Interface</w:t>
      </w:r>
    </w:p>
    <w:p w14:paraId="0242A894" w14:textId="77777777" w:rsidR="00FA2044" w:rsidRPr="008445BF" w:rsidRDefault="00FA2044" w:rsidP="00FA2044">
      <w:r w:rsidRPr="008445BF">
        <w:t xml:space="preserve">&lt;How memory size is sufficient, bandwidth is sufficient, what are the replacement options and higher/lower memory density options are provided </w:t>
      </w:r>
      <w:proofErr w:type="spellStart"/>
      <w:r w:rsidRPr="008445BF">
        <w:t>etc</w:t>
      </w:r>
      <w:proofErr w:type="spellEnd"/>
      <w:r w:rsidRPr="008445BF">
        <w:t>, shall be explained here.&gt;</w:t>
      </w:r>
    </w:p>
    <w:p w14:paraId="5249D9E1" w14:textId="77777777" w:rsidR="00FA2044" w:rsidRPr="008445BF" w:rsidRDefault="00FA2044" w:rsidP="00FA2044">
      <w:pPr>
        <w:pStyle w:val="Caption"/>
        <w:jc w:val="center"/>
        <w:rPr>
          <w:rFonts w:ascii="Times New Roman" w:hAnsi="Times New Roman" w:cs="Times New Roman"/>
          <w:sz w:val="22"/>
          <w:szCs w:val="22"/>
        </w:rPr>
      </w:pPr>
    </w:p>
    <w:p w14:paraId="76387BB5" w14:textId="77777777" w:rsidR="00FA2044" w:rsidRPr="008445BF" w:rsidRDefault="00FA2044" w:rsidP="00FA2044">
      <w:pPr>
        <w:pStyle w:val="Caption"/>
        <w:jc w:val="center"/>
        <w:rPr>
          <w:rFonts w:ascii="Times New Roman" w:hAnsi="Times New Roman" w:cs="Times New Roman"/>
          <w:sz w:val="22"/>
          <w:szCs w:val="22"/>
        </w:rPr>
      </w:pPr>
      <w:bookmarkStart w:id="81" w:name="_Toc16620608"/>
      <w:bookmarkStart w:id="82" w:name="_Toc17818157"/>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5</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Subsystem1 – Memory Interface</w:t>
      </w:r>
      <w:bookmarkEnd w:id="81"/>
      <w:bookmarkEnd w:id="82"/>
    </w:p>
    <w:p w14:paraId="3547789E" w14:textId="77777777" w:rsidR="00FA2044" w:rsidRPr="005F7D13" w:rsidRDefault="00FA2044" w:rsidP="00FA2044">
      <w:pPr>
        <w:pStyle w:val="Heading4"/>
        <w:spacing w:line="240" w:lineRule="auto"/>
        <w:rPr>
          <w:rFonts w:ascii="Times New Roman" w:hAnsi="Times New Roman" w:cs="Times New Roman"/>
          <w:sz w:val="24"/>
          <w:szCs w:val="24"/>
        </w:rPr>
      </w:pPr>
      <w:r w:rsidRPr="005F7D13">
        <w:rPr>
          <w:rFonts w:ascii="Times New Roman" w:hAnsi="Times New Roman" w:cs="Times New Roman"/>
          <w:sz w:val="24"/>
          <w:szCs w:val="24"/>
        </w:rPr>
        <w:t>Programming Interface</w:t>
      </w:r>
    </w:p>
    <w:p w14:paraId="11EB120E" w14:textId="77777777" w:rsidR="00FA2044" w:rsidRPr="008445BF" w:rsidRDefault="00FA2044" w:rsidP="00FA2044">
      <w:r w:rsidRPr="008445BF">
        <w:t xml:space="preserve">&lt;All programming interfaces (JTAG, USB, UART </w:t>
      </w:r>
      <w:proofErr w:type="spellStart"/>
      <w:r w:rsidRPr="008445BF">
        <w:t>etc</w:t>
      </w:r>
      <w:proofErr w:type="spellEnd"/>
      <w:r w:rsidRPr="008445BF">
        <w:t xml:space="preserve">) shall be captured in this section with clear explanation of how to get </w:t>
      </w:r>
      <w:proofErr w:type="gramStart"/>
      <w:r w:rsidRPr="008445BF">
        <w:t>in to</w:t>
      </w:r>
      <w:proofErr w:type="gramEnd"/>
      <w:r w:rsidRPr="008445BF">
        <w:t xml:space="preserve"> that programming mode, say jumper setting / bootstrap changes </w:t>
      </w:r>
      <w:proofErr w:type="spellStart"/>
      <w:r w:rsidRPr="008445BF">
        <w:t>etc</w:t>
      </w:r>
      <w:proofErr w:type="spellEnd"/>
      <w:r w:rsidRPr="008445BF">
        <w:t>&gt;</w:t>
      </w:r>
    </w:p>
    <w:p w14:paraId="2C9A5003" w14:textId="77777777" w:rsidR="00FA2044" w:rsidRPr="005F7D13" w:rsidRDefault="00FA2044" w:rsidP="00FA2044">
      <w:pPr>
        <w:pStyle w:val="Heading4"/>
        <w:spacing w:line="240" w:lineRule="auto"/>
        <w:rPr>
          <w:rFonts w:ascii="Times New Roman" w:hAnsi="Times New Roman" w:cs="Times New Roman"/>
          <w:sz w:val="24"/>
        </w:rPr>
      </w:pPr>
      <w:r w:rsidRPr="005F7D13">
        <w:rPr>
          <w:rFonts w:ascii="Times New Roman" w:hAnsi="Times New Roman" w:cs="Times New Roman"/>
          <w:sz w:val="24"/>
        </w:rPr>
        <w:t>Peripheral Interface</w:t>
      </w:r>
    </w:p>
    <w:p w14:paraId="36FC5C1C" w14:textId="77777777" w:rsidR="00FA2044" w:rsidRPr="008445BF" w:rsidRDefault="00FA2044" w:rsidP="00FA2044">
      <w:r w:rsidRPr="008445BF">
        <w:t>&lt;All peripheral interfaces shall be captured with all possible design information both to address the requirements and to support cross domain developments properly&gt;</w:t>
      </w:r>
    </w:p>
    <w:p w14:paraId="1493253E" w14:textId="77777777" w:rsidR="00FA2044" w:rsidRPr="005F7D13" w:rsidRDefault="00FA2044" w:rsidP="00FA2044">
      <w:pPr>
        <w:pStyle w:val="Heading4"/>
        <w:spacing w:line="240" w:lineRule="auto"/>
        <w:rPr>
          <w:rFonts w:ascii="Times New Roman" w:hAnsi="Times New Roman" w:cs="Times New Roman"/>
          <w:sz w:val="24"/>
        </w:rPr>
      </w:pPr>
      <w:r w:rsidRPr="005F7D13">
        <w:rPr>
          <w:rFonts w:ascii="Times New Roman" w:hAnsi="Times New Roman" w:cs="Times New Roman"/>
          <w:sz w:val="24"/>
        </w:rPr>
        <w:t>GPIO Interface</w:t>
      </w:r>
    </w:p>
    <w:p w14:paraId="6C088673" w14:textId="77777777" w:rsidR="00FA2044" w:rsidRPr="008445BF" w:rsidRDefault="00FA2044" w:rsidP="00FA2044">
      <w:r w:rsidRPr="008445BF">
        <w:t>&lt;This is a must section incase if there are any GPIOs directly/through glue logic connected between two programmable components where VVDN/third party software is running on. Say between board management controller (MSP430) and System processor (MPC8360). The thorough details of what software has to do with these GPIOs shall be clearly explained&gt;</w:t>
      </w:r>
    </w:p>
    <w:p w14:paraId="077E2BBB" w14:textId="77777777" w:rsidR="00FA2044" w:rsidRPr="008445BF" w:rsidRDefault="00FA2044" w:rsidP="00FA2044">
      <w:pPr>
        <w:pStyle w:val="Heading3"/>
        <w:spacing w:after="0" w:line="240" w:lineRule="auto"/>
        <w:ind w:left="900"/>
        <w:rPr>
          <w:rFonts w:cs="Times New Roman"/>
        </w:rPr>
      </w:pPr>
      <w:bookmarkStart w:id="83" w:name="_Toc16877083"/>
      <w:bookmarkStart w:id="84" w:name="_Toc17808597"/>
      <w:r w:rsidRPr="008445BF">
        <w:rPr>
          <w:rFonts w:cs="Times New Roman"/>
        </w:rPr>
        <w:t>Module2 [Major Component like DSP]</w:t>
      </w:r>
      <w:bookmarkEnd w:id="83"/>
      <w:bookmarkEnd w:id="84"/>
    </w:p>
    <w:p w14:paraId="0E6055F1" w14:textId="77777777" w:rsidR="00FA2044" w:rsidRPr="008445BF" w:rsidRDefault="00FA2044" w:rsidP="00FA2044">
      <w:r w:rsidRPr="008445BF">
        <w:t>&lt;Same as above section and add as many as modules section as the Subsystem has.&gt;</w:t>
      </w:r>
    </w:p>
    <w:p w14:paraId="0D02D5ED" w14:textId="77777777" w:rsidR="00FA2044" w:rsidRPr="008445BF" w:rsidRDefault="00FA2044" w:rsidP="00FA2044">
      <w:pPr>
        <w:pStyle w:val="Heading2"/>
        <w:numPr>
          <w:ilvl w:val="1"/>
          <w:numId w:val="7"/>
        </w:numPr>
        <w:spacing w:line="240" w:lineRule="auto"/>
        <w:jc w:val="both"/>
        <w:rPr>
          <w:rFonts w:cs="Times New Roman"/>
        </w:rPr>
      </w:pPr>
      <w:bookmarkStart w:id="85" w:name="_Toc16877084"/>
      <w:bookmarkStart w:id="86" w:name="_Toc17808598"/>
      <w:r w:rsidRPr="008445BF">
        <w:rPr>
          <w:rFonts w:cs="Times New Roman"/>
        </w:rPr>
        <w:t>Subsystem2 [Daughter Board]</w:t>
      </w:r>
      <w:bookmarkEnd w:id="85"/>
      <w:bookmarkEnd w:id="86"/>
    </w:p>
    <w:p w14:paraId="40D5A6F6" w14:textId="77777777" w:rsidR="00FA2044" w:rsidRPr="008445BF" w:rsidRDefault="00FA2044" w:rsidP="00FA2044">
      <w:pPr>
        <w:rPr>
          <w:color w:val="FF0000"/>
        </w:rPr>
      </w:pPr>
      <w:r w:rsidRPr="008445BF">
        <w:t>&lt;Same as above section and add as many as subsystem section as the system has.&gt;</w:t>
      </w:r>
    </w:p>
    <w:p w14:paraId="5A10825C" w14:textId="77777777" w:rsidR="00DE3788" w:rsidRDefault="00DE3788">
      <w:pPr>
        <w:spacing w:after="160"/>
        <w:jc w:val="left"/>
        <w:rPr>
          <w:rFonts w:eastAsia="Times New Roman"/>
          <w:b/>
          <w:bCs/>
          <w:color w:val="365F91"/>
          <w:sz w:val="32"/>
          <w:szCs w:val="28"/>
        </w:rPr>
      </w:pPr>
      <w:bookmarkStart w:id="87" w:name="_Toc16877085"/>
      <w:bookmarkStart w:id="88" w:name="_Toc17808599"/>
      <w:r>
        <w:br w:type="page"/>
      </w:r>
    </w:p>
    <w:p w14:paraId="6D37BC1C" w14:textId="7FE39D25" w:rsidR="00D826BA" w:rsidRPr="008445BF" w:rsidRDefault="00D826BA" w:rsidP="00D826BA">
      <w:pPr>
        <w:pStyle w:val="Heading1"/>
        <w:spacing w:line="240" w:lineRule="auto"/>
        <w:jc w:val="both"/>
        <w:rPr>
          <w:rFonts w:cs="Times New Roman"/>
        </w:rPr>
      </w:pPr>
      <w:r w:rsidRPr="008445BF">
        <w:rPr>
          <w:rFonts w:cs="Times New Roman"/>
        </w:rPr>
        <w:lastRenderedPageBreak/>
        <w:t>RF Design</w:t>
      </w:r>
      <w:bookmarkEnd w:id="87"/>
      <w:bookmarkEnd w:id="88"/>
    </w:p>
    <w:p w14:paraId="0E385F0F" w14:textId="77777777" w:rsidR="00D826BA" w:rsidRPr="008445BF" w:rsidRDefault="00D826BA" w:rsidP="00D826BA">
      <w:pPr>
        <w:pStyle w:val="Heading2"/>
        <w:numPr>
          <w:ilvl w:val="1"/>
          <w:numId w:val="7"/>
        </w:numPr>
        <w:spacing w:line="240" w:lineRule="auto"/>
        <w:jc w:val="both"/>
        <w:rPr>
          <w:rFonts w:cs="Times New Roman"/>
        </w:rPr>
      </w:pPr>
      <w:bookmarkStart w:id="89" w:name="_Toc16877086"/>
      <w:bookmarkStart w:id="90" w:name="_Toc17808600"/>
      <w:r w:rsidRPr="008445BF">
        <w:rPr>
          <w:rFonts w:cs="Times New Roman"/>
        </w:rPr>
        <w:t>Subsystem1 [Main Board]</w:t>
      </w:r>
      <w:bookmarkEnd w:id="89"/>
      <w:bookmarkEnd w:id="90"/>
    </w:p>
    <w:p w14:paraId="23A370AF" w14:textId="77777777" w:rsidR="00D826BA" w:rsidRPr="008445BF" w:rsidRDefault="00D826BA" w:rsidP="00D826BA">
      <w:r w:rsidRPr="008445BF">
        <w:t>&lt;All RF interfaces (</w:t>
      </w:r>
      <w:proofErr w:type="spellStart"/>
      <w:r w:rsidRPr="008445BF">
        <w:t>WiFi</w:t>
      </w:r>
      <w:proofErr w:type="spellEnd"/>
      <w:r w:rsidRPr="008445BF">
        <w:t xml:space="preserve">, BT, BLE, Zigbee, LTE, GPS </w:t>
      </w:r>
      <w:proofErr w:type="spellStart"/>
      <w:r w:rsidRPr="008445BF">
        <w:t>etc</w:t>
      </w:r>
      <w:proofErr w:type="spellEnd"/>
      <w:r w:rsidRPr="008445BF">
        <w:t xml:space="preserve">] present in Susbsytem1 shall be captured in the following sections.&gt; </w:t>
      </w:r>
    </w:p>
    <w:p w14:paraId="50269FD2" w14:textId="77777777" w:rsidR="00D826BA" w:rsidRPr="008445BF" w:rsidRDefault="00D826BA" w:rsidP="00D826BA">
      <w:pPr>
        <w:pStyle w:val="Heading3"/>
        <w:spacing w:after="240" w:line="240" w:lineRule="auto"/>
        <w:ind w:left="900"/>
        <w:rPr>
          <w:rFonts w:cs="Times New Roman"/>
        </w:rPr>
      </w:pPr>
      <w:bookmarkStart w:id="91" w:name="_Toc16877087"/>
      <w:bookmarkStart w:id="92" w:name="_Toc17808601"/>
      <w:proofErr w:type="spellStart"/>
      <w:r w:rsidRPr="008445BF">
        <w:rPr>
          <w:rFonts w:cs="Times New Roman"/>
        </w:rPr>
        <w:t>WiFi</w:t>
      </w:r>
      <w:bookmarkEnd w:id="91"/>
      <w:bookmarkEnd w:id="92"/>
      <w:proofErr w:type="spellEnd"/>
    </w:p>
    <w:p w14:paraId="74CE289B" w14:textId="77777777" w:rsidR="00D826BA" w:rsidRPr="008445BF" w:rsidRDefault="00D826BA" w:rsidP="00D826BA">
      <w:r w:rsidRPr="008445BF">
        <w:t>&lt;List down all the operating modes of this wireless interface, say 2.4G, 5G, MIMO etc. The subsequent sections shall mention these modes wherever applicable&gt;</w:t>
      </w:r>
    </w:p>
    <w:p w14:paraId="23F8C30A" w14:textId="77777777" w:rsidR="00D826BA" w:rsidRPr="005F7D13" w:rsidRDefault="00D826BA" w:rsidP="002E45A5">
      <w:pPr>
        <w:pStyle w:val="Heading4"/>
        <w:rPr>
          <w:rFonts w:ascii="Times New Roman" w:hAnsi="Times New Roman" w:cs="Times New Roman"/>
          <w:sz w:val="24"/>
        </w:rPr>
      </w:pPr>
      <w:r w:rsidRPr="005F7D13">
        <w:rPr>
          <w:rFonts w:ascii="Times New Roman" w:hAnsi="Times New Roman" w:cs="Times New Roman"/>
          <w:sz w:val="24"/>
        </w:rPr>
        <w:t>Interface</w:t>
      </w:r>
    </w:p>
    <w:p w14:paraId="195F0C82" w14:textId="77777777" w:rsidR="00D826BA" w:rsidRPr="008445BF" w:rsidRDefault="00D826BA" w:rsidP="00D826BA">
      <w:r w:rsidRPr="008445BF">
        <w:t xml:space="preserve">&lt;This section shall cover all details as mentioned in Digital interface section [3.1], but only the RF portion of the circuit shall be included here. For ex, if the design has </w:t>
      </w:r>
      <w:proofErr w:type="spellStart"/>
      <w:r w:rsidRPr="008445BF">
        <w:t>WiFi</w:t>
      </w:r>
      <w:proofErr w:type="spellEnd"/>
      <w:r w:rsidRPr="008445BF">
        <w:t xml:space="preserve"> module over SDIO interface of processor, digital interface section shall cover the SDIO interface between Processor and </w:t>
      </w:r>
      <w:proofErr w:type="spellStart"/>
      <w:r w:rsidRPr="008445BF">
        <w:t>WiFi</w:t>
      </w:r>
      <w:proofErr w:type="spellEnd"/>
      <w:r w:rsidRPr="008445BF">
        <w:t xml:space="preserve"> module and this section shall cover the RF interface (mainly RF front end circuit between RF baseband and Antenna] along with diagrams, component selections etc.&gt;</w:t>
      </w:r>
    </w:p>
    <w:p w14:paraId="6E6FA1B4" w14:textId="77777777" w:rsidR="00D826BA" w:rsidRPr="008445BF" w:rsidRDefault="00D826BA" w:rsidP="00D826BA"/>
    <w:p w14:paraId="4B9B655C" w14:textId="77777777" w:rsidR="00D826BA" w:rsidRPr="008445BF" w:rsidRDefault="00D826BA" w:rsidP="00D826BA">
      <w:pPr>
        <w:pStyle w:val="Caption"/>
        <w:jc w:val="center"/>
        <w:rPr>
          <w:rFonts w:ascii="Times New Roman" w:hAnsi="Times New Roman" w:cs="Times New Roman"/>
          <w:sz w:val="22"/>
          <w:szCs w:val="22"/>
        </w:rPr>
      </w:pPr>
      <w:bookmarkStart w:id="93" w:name="_Toc16620609"/>
      <w:bookmarkStart w:id="94" w:name="_Toc17818158"/>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6</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xml:space="preserve">: Subsytem1 RF – </w:t>
      </w:r>
      <w:proofErr w:type="spellStart"/>
      <w:r w:rsidRPr="008445BF">
        <w:rPr>
          <w:rFonts w:ascii="Times New Roman" w:hAnsi="Times New Roman" w:cs="Times New Roman"/>
          <w:sz w:val="22"/>
          <w:szCs w:val="22"/>
        </w:rPr>
        <w:t>WiFi</w:t>
      </w:r>
      <w:proofErr w:type="spellEnd"/>
      <w:r w:rsidRPr="008445BF">
        <w:rPr>
          <w:rFonts w:ascii="Times New Roman" w:hAnsi="Times New Roman" w:cs="Times New Roman"/>
          <w:sz w:val="22"/>
          <w:szCs w:val="22"/>
        </w:rPr>
        <w:t xml:space="preserve"> Interface</w:t>
      </w:r>
      <w:bookmarkEnd w:id="93"/>
      <w:bookmarkEnd w:id="94"/>
    </w:p>
    <w:p w14:paraId="599A9F3C" w14:textId="77777777" w:rsidR="00D826BA" w:rsidRPr="005F7D13" w:rsidRDefault="00D826BA" w:rsidP="00D826BA">
      <w:pPr>
        <w:pStyle w:val="Heading4"/>
        <w:spacing w:line="240" w:lineRule="auto"/>
        <w:rPr>
          <w:rFonts w:ascii="Times New Roman" w:hAnsi="Times New Roman" w:cs="Times New Roman"/>
          <w:sz w:val="24"/>
          <w:szCs w:val="24"/>
        </w:rPr>
      </w:pPr>
      <w:r w:rsidRPr="005F7D13">
        <w:rPr>
          <w:rFonts w:ascii="Times New Roman" w:hAnsi="Times New Roman" w:cs="Times New Roman"/>
          <w:sz w:val="24"/>
          <w:szCs w:val="24"/>
        </w:rPr>
        <w:t>RF Conducted Performance</w:t>
      </w:r>
    </w:p>
    <w:p w14:paraId="1BDBA7D3" w14:textId="77777777" w:rsidR="00D826BA" w:rsidRPr="008445BF" w:rsidRDefault="00D826BA" w:rsidP="00D826BA">
      <w:r w:rsidRPr="008445BF">
        <w:t xml:space="preserve">&lt;Capture the RF performance required for the overall system along with parameters of all the </w:t>
      </w:r>
      <w:proofErr w:type="gramStart"/>
      <w:r w:rsidRPr="008445BF">
        <w:t>on board</w:t>
      </w:r>
      <w:proofErr w:type="gramEnd"/>
      <w:r w:rsidRPr="008445BF">
        <w:t xml:space="preserve"> components and derive the expected conducted performance (TX power and RX sensitivity). RF performance requirement may come from certification requirements say PTCRB/TMO/Verizon or from use case (range required).</w:t>
      </w:r>
    </w:p>
    <w:p w14:paraId="54C21A20" w14:textId="77777777" w:rsidR="00D826BA" w:rsidRPr="008445BF" w:rsidRDefault="00D826BA" w:rsidP="00D826BA">
      <w:r w:rsidRPr="008445BF">
        <w:t>Insert an image with RF path circuit with TX power &amp; RX sensitivity &amp; insertion loss marked at each stage.&gt;</w:t>
      </w:r>
    </w:p>
    <w:p w14:paraId="35711A9D" w14:textId="77777777" w:rsidR="00D826BA" w:rsidRPr="008445BF" w:rsidRDefault="00D826BA" w:rsidP="00D826BA">
      <w:pPr>
        <w:pStyle w:val="Caption"/>
        <w:jc w:val="center"/>
        <w:rPr>
          <w:rFonts w:ascii="Times New Roman" w:hAnsi="Times New Roman" w:cs="Times New Roman"/>
          <w:sz w:val="22"/>
          <w:szCs w:val="22"/>
        </w:rPr>
      </w:pPr>
      <w:bookmarkStart w:id="95" w:name="_Toc16620610"/>
      <w:bookmarkStart w:id="96" w:name="_Toc17818159"/>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7</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xml:space="preserve">: Subsytem1 RF – </w:t>
      </w:r>
      <w:proofErr w:type="spellStart"/>
      <w:r w:rsidRPr="008445BF">
        <w:rPr>
          <w:rFonts w:ascii="Times New Roman" w:hAnsi="Times New Roman" w:cs="Times New Roman"/>
          <w:sz w:val="22"/>
          <w:szCs w:val="22"/>
        </w:rPr>
        <w:t>WiFi</w:t>
      </w:r>
      <w:proofErr w:type="spellEnd"/>
      <w:r w:rsidRPr="008445BF">
        <w:rPr>
          <w:rFonts w:ascii="Times New Roman" w:hAnsi="Times New Roman" w:cs="Times New Roman"/>
          <w:sz w:val="22"/>
          <w:szCs w:val="22"/>
        </w:rPr>
        <w:t xml:space="preserve"> Conducted Performance</w:t>
      </w:r>
      <w:bookmarkEnd w:id="95"/>
      <w:bookmarkEnd w:id="96"/>
    </w:p>
    <w:p w14:paraId="364933B7" w14:textId="77777777" w:rsidR="00D826BA" w:rsidRPr="005F7D13" w:rsidRDefault="00D826BA" w:rsidP="00D826BA">
      <w:pPr>
        <w:pStyle w:val="Heading4"/>
        <w:spacing w:line="240" w:lineRule="auto"/>
        <w:rPr>
          <w:rFonts w:ascii="Times New Roman" w:hAnsi="Times New Roman" w:cs="Times New Roman"/>
          <w:sz w:val="24"/>
        </w:rPr>
      </w:pPr>
      <w:r w:rsidRPr="005F7D13">
        <w:rPr>
          <w:rFonts w:ascii="Times New Roman" w:hAnsi="Times New Roman" w:cs="Times New Roman"/>
          <w:sz w:val="24"/>
        </w:rPr>
        <w:t>RF Radiated Performance</w:t>
      </w:r>
    </w:p>
    <w:p w14:paraId="3151D171" w14:textId="77777777" w:rsidR="00D826BA" w:rsidRPr="008445BF" w:rsidRDefault="00D826BA" w:rsidP="00D826BA">
      <w:r w:rsidRPr="008445BF">
        <w:t>&lt;Capture the RF performance (TRP,TIS) required for the overall system along with calculated conducted parameters (from previous section) in a table for each band &amp; the mode supported in this RF interface and then calculate the required antenna performance (gain). This section shall arrive at minimum specification for the antenna selection. &gt;</w:t>
      </w:r>
    </w:p>
    <w:p w14:paraId="2ADCAD59" w14:textId="77777777" w:rsidR="00D826BA" w:rsidRPr="008445BF" w:rsidRDefault="00D826BA" w:rsidP="00D826BA"/>
    <w:p w14:paraId="6EF30C3E" w14:textId="1141CD44" w:rsidR="00D826BA" w:rsidRPr="00C35EC0" w:rsidRDefault="00D826BA" w:rsidP="00D826BA">
      <w:pPr>
        <w:pStyle w:val="Caption"/>
        <w:spacing w:before="240"/>
        <w:jc w:val="center"/>
        <w:rPr>
          <w:rFonts w:ascii="Times New Roman" w:hAnsi="Times New Roman" w:cs="Times New Roman"/>
          <w:sz w:val="22"/>
          <w:szCs w:val="22"/>
        </w:rPr>
      </w:pPr>
      <w:bookmarkStart w:id="97" w:name="_Toc16620623"/>
      <w:bookmarkStart w:id="98" w:name="_Toc17818134"/>
      <w:r w:rsidRPr="00C35EC0">
        <w:rPr>
          <w:rFonts w:ascii="Times New Roman" w:hAnsi="Times New Roman" w:cs="Times New Roman"/>
          <w:sz w:val="22"/>
          <w:szCs w:val="22"/>
        </w:rPr>
        <w:t xml:space="preserve">Table </w:t>
      </w:r>
      <w:r w:rsidRPr="00C35EC0">
        <w:rPr>
          <w:rFonts w:ascii="Times New Roman" w:hAnsi="Times New Roman" w:cs="Times New Roman"/>
          <w:sz w:val="22"/>
          <w:szCs w:val="22"/>
        </w:rPr>
        <w:fldChar w:fldCharType="begin"/>
      </w:r>
      <w:r w:rsidRPr="00C35EC0">
        <w:rPr>
          <w:rFonts w:ascii="Times New Roman" w:hAnsi="Times New Roman" w:cs="Times New Roman"/>
          <w:sz w:val="22"/>
          <w:szCs w:val="22"/>
        </w:rPr>
        <w:instrText xml:space="preserve"> SEQ Table \* ARABIC </w:instrText>
      </w:r>
      <w:r w:rsidRPr="00C35EC0">
        <w:rPr>
          <w:rFonts w:ascii="Times New Roman" w:hAnsi="Times New Roman" w:cs="Times New Roman"/>
          <w:sz w:val="22"/>
          <w:szCs w:val="22"/>
        </w:rPr>
        <w:fldChar w:fldCharType="separate"/>
      </w:r>
      <w:r w:rsidR="00867940">
        <w:rPr>
          <w:rFonts w:ascii="Times New Roman" w:hAnsi="Times New Roman" w:cs="Times New Roman"/>
          <w:noProof/>
          <w:sz w:val="22"/>
          <w:szCs w:val="22"/>
        </w:rPr>
        <w:t>5</w:t>
      </w:r>
      <w:r w:rsidRPr="00C35EC0">
        <w:rPr>
          <w:rFonts w:ascii="Times New Roman" w:hAnsi="Times New Roman" w:cs="Times New Roman"/>
          <w:sz w:val="22"/>
          <w:szCs w:val="22"/>
        </w:rPr>
        <w:fldChar w:fldCharType="end"/>
      </w:r>
      <w:r w:rsidRPr="00C35EC0">
        <w:rPr>
          <w:rFonts w:ascii="Times New Roman" w:hAnsi="Times New Roman" w:cs="Times New Roman"/>
          <w:sz w:val="22"/>
          <w:szCs w:val="22"/>
        </w:rPr>
        <w:t xml:space="preserve"> Subsystem1 RF – </w:t>
      </w:r>
      <w:proofErr w:type="spellStart"/>
      <w:r w:rsidRPr="00C35EC0">
        <w:rPr>
          <w:rFonts w:ascii="Times New Roman" w:hAnsi="Times New Roman" w:cs="Times New Roman"/>
          <w:sz w:val="22"/>
          <w:szCs w:val="22"/>
        </w:rPr>
        <w:t>WiFi</w:t>
      </w:r>
      <w:proofErr w:type="spellEnd"/>
      <w:r w:rsidRPr="00C35EC0">
        <w:rPr>
          <w:rFonts w:ascii="Times New Roman" w:hAnsi="Times New Roman" w:cs="Times New Roman"/>
          <w:sz w:val="22"/>
          <w:szCs w:val="22"/>
        </w:rPr>
        <w:t xml:space="preserve"> Radiated Performance</w:t>
      </w:r>
      <w:bookmarkEnd w:id="97"/>
      <w:bookmarkEnd w:id="98"/>
      <w:r w:rsidRPr="00C35EC0">
        <w:rPr>
          <w:rFonts w:ascii="Times New Roman" w:hAnsi="Times New Roman" w:cs="Times New Roman"/>
          <w:sz w:val="22"/>
          <w:szCs w:val="22"/>
        </w:rPr>
        <w:t xml:space="preserve"> </w:t>
      </w:r>
    </w:p>
    <w:p w14:paraId="3D873203" w14:textId="77777777" w:rsidR="00D826BA" w:rsidRPr="00C35EC0" w:rsidRDefault="00D826BA" w:rsidP="00D826BA">
      <w:pPr>
        <w:pStyle w:val="Heading4"/>
        <w:spacing w:line="240" w:lineRule="auto"/>
        <w:rPr>
          <w:rFonts w:ascii="Times New Roman" w:hAnsi="Times New Roman" w:cs="Times New Roman"/>
          <w:sz w:val="24"/>
          <w:szCs w:val="24"/>
        </w:rPr>
      </w:pPr>
      <w:r w:rsidRPr="00C35EC0">
        <w:rPr>
          <w:rFonts w:ascii="Times New Roman" w:hAnsi="Times New Roman" w:cs="Times New Roman"/>
          <w:sz w:val="24"/>
          <w:szCs w:val="24"/>
        </w:rPr>
        <w:t>RF Shielding</w:t>
      </w:r>
    </w:p>
    <w:p w14:paraId="069681B9" w14:textId="77777777" w:rsidR="00D826BA" w:rsidRPr="008445BF" w:rsidRDefault="00D826BA" w:rsidP="00D826BA">
      <w:r w:rsidRPr="008445BF">
        <w:t xml:space="preserve">&lt;This section shall cover the shielding requirements. The details like type of shielding (2pcs/1pc, SMT/TH, Solid/Slotted </w:t>
      </w:r>
      <w:proofErr w:type="spellStart"/>
      <w:r w:rsidRPr="008445BF">
        <w:t>etc</w:t>
      </w:r>
      <w:proofErr w:type="spellEnd"/>
      <w:r w:rsidRPr="008445BF">
        <w:t xml:space="preserve">) and components/circuits to be covered within shield, material </w:t>
      </w:r>
      <w:proofErr w:type="spellStart"/>
      <w:r w:rsidRPr="008445BF">
        <w:t>etc</w:t>
      </w:r>
      <w:proofErr w:type="spellEnd"/>
      <w:r w:rsidRPr="008445BF">
        <w:t xml:space="preserve"> shall be captured here.&gt;</w:t>
      </w:r>
    </w:p>
    <w:p w14:paraId="56FB4782"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lastRenderedPageBreak/>
        <w:t>RF Simulation/Analysis</w:t>
      </w:r>
    </w:p>
    <w:p w14:paraId="00F33400" w14:textId="77777777" w:rsidR="00D826BA" w:rsidRPr="008445BF" w:rsidRDefault="00D826BA" w:rsidP="00D826BA">
      <w:r w:rsidRPr="008445BF">
        <w:t xml:space="preserve">&lt;This section shall capture the expected efficiency of the antenna in the given environment (PCB &amp; mechanical assembly). This expected numbers may be arrived from simulation (if there is a need) or from experience, but it </w:t>
      </w:r>
      <w:proofErr w:type="gramStart"/>
      <w:r w:rsidRPr="008445BF">
        <w:t>need</w:t>
      </w:r>
      <w:proofErr w:type="gramEnd"/>
      <w:r w:rsidRPr="008445BF">
        <w:t xml:space="preserve"> to be captured to set the requirements of the antenna in case of custom design.&gt; </w:t>
      </w:r>
    </w:p>
    <w:p w14:paraId="0D1E9B73" w14:textId="77777777" w:rsidR="00D826BA" w:rsidRPr="008445BF" w:rsidRDefault="00D826BA" w:rsidP="00D826BA"/>
    <w:p w14:paraId="6A3E4E23" w14:textId="77777777" w:rsidR="00D826BA" w:rsidRPr="00E57F56" w:rsidRDefault="00D826BA" w:rsidP="00D826BA">
      <w:pPr>
        <w:pStyle w:val="Heading3"/>
        <w:spacing w:after="0" w:line="240" w:lineRule="auto"/>
        <w:ind w:left="900"/>
        <w:rPr>
          <w:rFonts w:cs="Times New Roman"/>
          <w:i/>
        </w:rPr>
      </w:pPr>
      <w:bookmarkStart w:id="99" w:name="_Toc16877088"/>
      <w:bookmarkStart w:id="100" w:name="_Toc17808602"/>
      <w:r w:rsidRPr="00E57F56">
        <w:rPr>
          <w:rFonts w:cs="Times New Roman"/>
          <w:i/>
        </w:rPr>
        <w:t>Zigbee</w:t>
      </w:r>
      <w:bookmarkEnd w:id="99"/>
      <w:bookmarkEnd w:id="100"/>
    </w:p>
    <w:p w14:paraId="7348855E" w14:textId="77777777" w:rsidR="00D826BA" w:rsidRPr="008445BF" w:rsidRDefault="00D826BA" w:rsidP="00D826BA">
      <w:r w:rsidRPr="008445BF">
        <w:t>&lt;Same as above&gt;</w:t>
      </w:r>
    </w:p>
    <w:p w14:paraId="403157D7" w14:textId="77777777" w:rsidR="00D826BA" w:rsidRPr="008445BF" w:rsidRDefault="00D826BA" w:rsidP="00D826BA">
      <w:pPr>
        <w:pStyle w:val="Heading2"/>
        <w:numPr>
          <w:ilvl w:val="1"/>
          <w:numId w:val="7"/>
        </w:numPr>
        <w:spacing w:line="240" w:lineRule="auto"/>
        <w:jc w:val="both"/>
        <w:rPr>
          <w:rFonts w:cs="Times New Roman"/>
        </w:rPr>
      </w:pPr>
      <w:bookmarkStart w:id="101" w:name="_Toc16877089"/>
      <w:bookmarkStart w:id="102" w:name="_Toc17808603"/>
      <w:r w:rsidRPr="008445BF">
        <w:rPr>
          <w:rFonts w:cs="Times New Roman"/>
        </w:rPr>
        <w:t>Subsystem2 [Daughter Board]</w:t>
      </w:r>
      <w:bookmarkEnd w:id="101"/>
      <w:bookmarkEnd w:id="102"/>
    </w:p>
    <w:p w14:paraId="4003B423" w14:textId="77777777" w:rsidR="00D826BA" w:rsidRPr="008445BF" w:rsidRDefault="00D826BA" w:rsidP="00D826BA">
      <w:r w:rsidRPr="008445BF">
        <w:t>&lt;Same as above&gt;</w:t>
      </w:r>
    </w:p>
    <w:p w14:paraId="6922852B" w14:textId="77777777" w:rsidR="00D826BA" w:rsidRPr="008445BF" w:rsidRDefault="00D826BA" w:rsidP="00D826BA"/>
    <w:p w14:paraId="74CC9F5F" w14:textId="77777777" w:rsidR="00DE3788" w:rsidRDefault="00DE3788">
      <w:pPr>
        <w:spacing w:after="160"/>
        <w:jc w:val="left"/>
        <w:rPr>
          <w:rFonts w:eastAsia="Times New Roman"/>
          <w:b/>
          <w:bCs/>
          <w:color w:val="365F91"/>
          <w:sz w:val="32"/>
          <w:szCs w:val="28"/>
        </w:rPr>
      </w:pPr>
      <w:bookmarkStart w:id="103" w:name="_Toc16877090"/>
      <w:bookmarkStart w:id="104" w:name="_Toc17808604"/>
      <w:r>
        <w:br w:type="page"/>
      </w:r>
    </w:p>
    <w:p w14:paraId="6C5BB662" w14:textId="2E89BAB6" w:rsidR="00D826BA" w:rsidRPr="008445BF" w:rsidRDefault="00D826BA" w:rsidP="00D826BA">
      <w:pPr>
        <w:pStyle w:val="Heading1"/>
        <w:spacing w:line="240" w:lineRule="auto"/>
        <w:jc w:val="both"/>
        <w:rPr>
          <w:rFonts w:cs="Times New Roman"/>
        </w:rPr>
      </w:pPr>
      <w:r w:rsidRPr="008445BF">
        <w:rPr>
          <w:rFonts w:cs="Times New Roman"/>
        </w:rPr>
        <w:lastRenderedPageBreak/>
        <w:t>Analog Design</w:t>
      </w:r>
      <w:bookmarkEnd w:id="103"/>
      <w:bookmarkEnd w:id="104"/>
    </w:p>
    <w:p w14:paraId="1570BFCC" w14:textId="77777777" w:rsidR="00D826BA" w:rsidRPr="008445BF" w:rsidRDefault="00D826BA" w:rsidP="00D826BA">
      <w:pPr>
        <w:pStyle w:val="Heading2"/>
        <w:numPr>
          <w:ilvl w:val="1"/>
          <w:numId w:val="7"/>
        </w:numPr>
        <w:spacing w:line="240" w:lineRule="auto"/>
        <w:jc w:val="both"/>
        <w:rPr>
          <w:rFonts w:cs="Times New Roman"/>
        </w:rPr>
      </w:pPr>
      <w:bookmarkStart w:id="105" w:name="_Toc16877091"/>
      <w:bookmarkStart w:id="106" w:name="_Toc17808605"/>
      <w:r w:rsidRPr="008445BF">
        <w:rPr>
          <w:rFonts w:cs="Times New Roman"/>
        </w:rPr>
        <w:t>Subsystem1 [Main Board]</w:t>
      </w:r>
      <w:bookmarkEnd w:id="105"/>
      <w:bookmarkEnd w:id="106"/>
    </w:p>
    <w:p w14:paraId="217AA1B2" w14:textId="77777777" w:rsidR="00D826BA" w:rsidRPr="008445BF" w:rsidRDefault="00D826BA" w:rsidP="00D826BA">
      <w:r w:rsidRPr="008445BF">
        <w:t>&lt;All analog components, interfaces, circuits shall be captured in detail in the following sections. Each section must have below information.</w:t>
      </w:r>
    </w:p>
    <w:p w14:paraId="7899E00F" w14:textId="4ED7C006" w:rsidR="00D826BA" w:rsidRPr="008445BF" w:rsidRDefault="00D826BA" w:rsidP="00D826BA">
      <w:pPr>
        <w:pStyle w:val="ListParagraph"/>
        <w:numPr>
          <w:ilvl w:val="0"/>
          <w:numId w:val="12"/>
        </w:numPr>
        <w:spacing w:line="240" w:lineRule="auto"/>
      </w:pPr>
      <w:r w:rsidRPr="008445BF">
        <w:t>Interface diagram</w:t>
      </w:r>
      <w:r w:rsidR="00A74A2D" w:rsidRPr="008445BF">
        <w:t xml:space="preserve"> including complete analog path components like preamplifier, voltage divider, filters etc.</w:t>
      </w:r>
    </w:p>
    <w:p w14:paraId="42359AB5" w14:textId="77777777" w:rsidR="00D826BA" w:rsidRPr="008445BF" w:rsidRDefault="00D826BA" w:rsidP="00D826BA">
      <w:pPr>
        <w:pStyle w:val="ListParagraph"/>
        <w:numPr>
          <w:ilvl w:val="0"/>
          <w:numId w:val="12"/>
        </w:numPr>
        <w:spacing w:line="240" w:lineRule="auto"/>
      </w:pPr>
      <w:r w:rsidRPr="008445BF">
        <w:t>Each component/block to be explained</w:t>
      </w:r>
    </w:p>
    <w:p w14:paraId="1D7CE3F4" w14:textId="77777777" w:rsidR="00D826BA" w:rsidRPr="008445BF" w:rsidRDefault="00D826BA" w:rsidP="00D826BA">
      <w:pPr>
        <w:pStyle w:val="ListParagraph"/>
        <w:numPr>
          <w:ilvl w:val="0"/>
          <w:numId w:val="12"/>
        </w:numPr>
        <w:spacing w:line="240" w:lineRule="auto"/>
      </w:pPr>
      <w:r w:rsidRPr="008445BF">
        <w:t>Analog voltage value at each node shall be mentioned in the interface diagram. The related gain/loss calculations shall be mentioned in texts</w:t>
      </w:r>
    </w:p>
    <w:p w14:paraId="5B41C515" w14:textId="77777777" w:rsidR="00D826BA" w:rsidRPr="008445BF" w:rsidRDefault="00D826BA" w:rsidP="00D826BA">
      <w:pPr>
        <w:pStyle w:val="ListParagraph"/>
        <w:numPr>
          <w:ilvl w:val="0"/>
          <w:numId w:val="12"/>
        </w:numPr>
        <w:spacing w:line="240" w:lineRule="auto"/>
      </w:pPr>
      <w:r w:rsidRPr="008445BF">
        <w:t xml:space="preserve">A to D or D to A conversion formula and related sensitivity &amp; resolution details of the entire path </w:t>
      </w:r>
    </w:p>
    <w:p w14:paraId="05328E60" w14:textId="77777777" w:rsidR="00D826BA" w:rsidRPr="008445BF" w:rsidRDefault="00D826BA" w:rsidP="00D826BA">
      <w:pPr>
        <w:pStyle w:val="ListParagraph"/>
        <w:numPr>
          <w:ilvl w:val="0"/>
          <w:numId w:val="12"/>
        </w:numPr>
        <w:spacing w:line="240" w:lineRule="auto"/>
      </w:pPr>
      <w:r w:rsidRPr="008445BF">
        <w:t>Noise immunity of the entire path</w:t>
      </w:r>
    </w:p>
    <w:p w14:paraId="7F8CA0E2" w14:textId="77777777" w:rsidR="00D826BA" w:rsidRPr="008445BF" w:rsidRDefault="00D826BA" w:rsidP="00D826BA">
      <w:pPr>
        <w:pStyle w:val="ListParagraph"/>
        <w:numPr>
          <w:ilvl w:val="0"/>
          <w:numId w:val="12"/>
        </w:numPr>
        <w:spacing w:line="240" w:lineRule="auto"/>
      </w:pPr>
      <w:r w:rsidRPr="008445BF">
        <w:t xml:space="preserve">Specific notes to software team for sampling rate, thresholds, offset, filtering, nonlinearity curve, </w:t>
      </w:r>
      <w:proofErr w:type="spellStart"/>
      <w:r w:rsidRPr="008445BF">
        <w:t>etc</w:t>
      </w:r>
      <w:proofErr w:type="spellEnd"/>
    </w:p>
    <w:p w14:paraId="5104FE27" w14:textId="77777777" w:rsidR="00D826BA" w:rsidRPr="008445BF" w:rsidRDefault="00D826BA" w:rsidP="00D826BA">
      <w:r w:rsidRPr="008445BF">
        <w:t>&gt;</w:t>
      </w:r>
    </w:p>
    <w:p w14:paraId="47970857" w14:textId="77777777" w:rsidR="00D826BA" w:rsidRPr="008445BF" w:rsidRDefault="00D826BA" w:rsidP="00D826BA">
      <w:pPr>
        <w:pStyle w:val="Heading3"/>
        <w:spacing w:after="240" w:line="240" w:lineRule="auto"/>
        <w:ind w:left="900"/>
        <w:rPr>
          <w:rFonts w:cs="Times New Roman"/>
        </w:rPr>
      </w:pPr>
      <w:bookmarkStart w:id="107" w:name="_Toc16877092"/>
      <w:bookmarkStart w:id="108" w:name="_Toc17808606"/>
      <w:r w:rsidRPr="008445BF">
        <w:rPr>
          <w:rFonts w:cs="Times New Roman"/>
        </w:rPr>
        <w:t>Component/Module1 [Photodiode]</w:t>
      </w:r>
      <w:bookmarkEnd w:id="107"/>
      <w:bookmarkEnd w:id="108"/>
    </w:p>
    <w:p w14:paraId="0827DA36" w14:textId="25B496DC" w:rsidR="00D826BA" w:rsidRPr="008445BF" w:rsidRDefault="00D826BA" w:rsidP="00D826BA">
      <w:r w:rsidRPr="008445BF">
        <w:t>&lt;explain here&gt;</w:t>
      </w:r>
    </w:p>
    <w:p w14:paraId="1C0C4CEB" w14:textId="77777777" w:rsidR="006B2DC9" w:rsidRPr="008445BF" w:rsidRDefault="006B2DC9" w:rsidP="00D826BA"/>
    <w:p w14:paraId="7BEAEC9B" w14:textId="77777777" w:rsidR="00D826BA" w:rsidRPr="008445BF" w:rsidRDefault="00D826BA" w:rsidP="00D826BA">
      <w:pPr>
        <w:pStyle w:val="Caption"/>
        <w:jc w:val="center"/>
        <w:rPr>
          <w:rFonts w:ascii="Times New Roman" w:hAnsi="Times New Roman" w:cs="Times New Roman"/>
          <w:sz w:val="22"/>
          <w:szCs w:val="22"/>
        </w:rPr>
      </w:pPr>
      <w:bookmarkStart w:id="109" w:name="_Toc16620611"/>
      <w:bookmarkStart w:id="110" w:name="_Toc17818160"/>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8</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Subsytem1 Analog – ADC Interface</w:t>
      </w:r>
      <w:bookmarkEnd w:id="109"/>
      <w:bookmarkEnd w:id="110"/>
    </w:p>
    <w:p w14:paraId="2694FCEC"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Simulation Results</w:t>
      </w:r>
    </w:p>
    <w:p w14:paraId="3CB7C047" w14:textId="77777777" w:rsidR="00D826BA" w:rsidRPr="008445BF" w:rsidRDefault="00D826BA" w:rsidP="00D826BA">
      <w:r w:rsidRPr="008445BF">
        <w:t xml:space="preserve">&lt;Include the analog simulation result here along with all simulation parameters, if the analog interface is complex/larger circuit. For a very simple circuit like that of voltage measurement </w:t>
      </w:r>
      <w:proofErr w:type="spellStart"/>
      <w:r w:rsidRPr="008445BF">
        <w:t>etc</w:t>
      </w:r>
      <w:proofErr w:type="spellEnd"/>
      <w:r w:rsidRPr="008445BF">
        <w:t>, simulation can be avoided.&gt;</w:t>
      </w:r>
    </w:p>
    <w:p w14:paraId="705835C3" w14:textId="77777777" w:rsidR="00D826BA" w:rsidRPr="008445BF" w:rsidRDefault="00D826BA" w:rsidP="00D826BA"/>
    <w:p w14:paraId="03136F1B" w14:textId="77777777" w:rsidR="00D826BA" w:rsidRPr="008445BF" w:rsidRDefault="00D826BA" w:rsidP="00D826BA">
      <w:pPr>
        <w:pStyle w:val="Heading3"/>
        <w:spacing w:after="240" w:line="240" w:lineRule="auto"/>
        <w:ind w:left="900"/>
        <w:rPr>
          <w:rFonts w:cs="Times New Roman"/>
        </w:rPr>
      </w:pPr>
      <w:bookmarkStart w:id="111" w:name="_Toc16877093"/>
      <w:bookmarkStart w:id="112" w:name="_Toc17808607"/>
      <w:r w:rsidRPr="008445BF">
        <w:rPr>
          <w:rFonts w:cs="Times New Roman"/>
        </w:rPr>
        <w:t>Component/Module2 [PWM based Analog Signal]</w:t>
      </w:r>
      <w:bookmarkEnd w:id="111"/>
      <w:bookmarkEnd w:id="112"/>
    </w:p>
    <w:p w14:paraId="1B9A1CA1" w14:textId="77777777" w:rsidR="00D826BA" w:rsidRPr="008445BF" w:rsidRDefault="00D826BA" w:rsidP="00D826BA">
      <w:r w:rsidRPr="008445BF">
        <w:t>&lt;explain here&gt;</w:t>
      </w:r>
    </w:p>
    <w:p w14:paraId="0248FA5A" w14:textId="77777777" w:rsidR="00D826BA" w:rsidRPr="008445BF" w:rsidRDefault="00D826BA" w:rsidP="00D826BA">
      <w:pPr>
        <w:pStyle w:val="Heading3"/>
        <w:spacing w:after="0" w:line="240" w:lineRule="auto"/>
        <w:ind w:left="900"/>
        <w:rPr>
          <w:rFonts w:cs="Times New Roman"/>
        </w:rPr>
      </w:pPr>
      <w:bookmarkStart w:id="113" w:name="_Toc16877094"/>
      <w:bookmarkStart w:id="114" w:name="_Toc17808608"/>
      <w:r w:rsidRPr="008445BF">
        <w:rPr>
          <w:rFonts w:cs="Times New Roman"/>
        </w:rPr>
        <w:t>Component/Module3 [RTD based temperature sensor]</w:t>
      </w:r>
      <w:bookmarkEnd w:id="113"/>
      <w:bookmarkEnd w:id="114"/>
    </w:p>
    <w:p w14:paraId="44B8F91B" w14:textId="77777777" w:rsidR="00D826BA" w:rsidRPr="008445BF" w:rsidRDefault="00D826BA" w:rsidP="00D826BA">
      <w:r w:rsidRPr="008445BF">
        <w:t>&lt;explain here&gt;</w:t>
      </w:r>
    </w:p>
    <w:p w14:paraId="07395350" w14:textId="77777777" w:rsidR="00D826BA" w:rsidRPr="008445BF" w:rsidRDefault="00D826BA" w:rsidP="00D826BA"/>
    <w:p w14:paraId="3D3DC7A7" w14:textId="77777777" w:rsidR="00D826BA" w:rsidRPr="008445BF" w:rsidRDefault="00D826BA" w:rsidP="00D826BA">
      <w:pPr>
        <w:pStyle w:val="Heading2"/>
        <w:numPr>
          <w:ilvl w:val="1"/>
          <w:numId w:val="7"/>
        </w:numPr>
        <w:spacing w:line="240" w:lineRule="auto"/>
        <w:jc w:val="both"/>
        <w:rPr>
          <w:rFonts w:cs="Times New Roman"/>
        </w:rPr>
      </w:pPr>
      <w:bookmarkStart w:id="115" w:name="_Toc16877095"/>
      <w:bookmarkStart w:id="116" w:name="_Toc17808609"/>
      <w:r w:rsidRPr="008445BF">
        <w:rPr>
          <w:rFonts w:cs="Times New Roman"/>
        </w:rPr>
        <w:t>Subsystem2 [Daughter Board]</w:t>
      </w:r>
      <w:bookmarkEnd w:id="115"/>
      <w:bookmarkEnd w:id="116"/>
    </w:p>
    <w:p w14:paraId="0621363A" w14:textId="77777777" w:rsidR="00D826BA" w:rsidRPr="008445BF" w:rsidRDefault="00D826BA" w:rsidP="00D826BA">
      <w:r w:rsidRPr="008445BF">
        <w:t>&lt;Same as above&gt;</w:t>
      </w:r>
    </w:p>
    <w:p w14:paraId="4329F968" w14:textId="77777777" w:rsidR="00D826BA" w:rsidRPr="008445BF" w:rsidRDefault="00D826BA" w:rsidP="00D826BA"/>
    <w:p w14:paraId="3C51D64F" w14:textId="77777777" w:rsidR="00D826BA" w:rsidRPr="008445BF" w:rsidRDefault="00D826BA" w:rsidP="00D826BA">
      <w:pPr>
        <w:pStyle w:val="Heading1"/>
        <w:spacing w:line="240" w:lineRule="auto"/>
        <w:jc w:val="both"/>
        <w:rPr>
          <w:rFonts w:cs="Times New Roman"/>
        </w:rPr>
      </w:pPr>
      <w:bookmarkStart w:id="117" w:name="_Toc16877096"/>
      <w:bookmarkStart w:id="118" w:name="_Toc17808610"/>
      <w:r w:rsidRPr="008445BF">
        <w:rPr>
          <w:rFonts w:cs="Times New Roman"/>
        </w:rPr>
        <w:lastRenderedPageBreak/>
        <w:t>Power Design</w:t>
      </w:r>
      <w:bookmarkEnd w:id="117"/>
      <w:bookmarkEnd w:id="118"/>
    </w:p>
    <w:p w14:paraId="2A977223" w14:textId="77777777" w:rsidR="00D826BA" w:rsidRPr="008445BF" w:rsidRDefault="00D826BA" w:rsidP="00D826BA">
      <w:r w:rsidRPr="008445BF">
        <w:t>&lt;In a system which has multiple boards/subsystems, power circuits may be spread across different boards or just kept in 1 board depending on system needs. So, the structure of this “power design” section is completely project dependent.</w:t>
      </w:r>
    </w:p>
    <w:p w14:paraId="0F026F9A" w14:textId="77777777" w:rsidR="00D826BA" w:rsidRPr="008445BF" w:rsidRDefault="00D826BA" w:rsidP="00D826BA">
      <w:r w:rsidRPr="008445BF">
        <w:t>It is recommended to keep different subsections for each board, if there are enough power circuitry within each, otherwise, keep a common section. But all these subsections are MUST.</w:t>
      </w:r>
    </w:p>
    <w:p w14:paraId="2B8B3E08" w14:textId="77777777" w:rsidR="00D826BA" w:rsidRPr="008445BF" w:rsidRDefault="00D826BA" w:rsidP="00D826BA">
      <w:pPr>
        <w:pStyle w:val="Heading2"/>
        <w:numPr>
          <w:ilvl w:val="1"/>
          <w:numId w:val="7"/>
        </w:numPr>
        <w:spacing w:line="240" w:lineRule="auto"/>
        <w:jc w:val="both"/>
        <w:rPr>
          <w:rFonts w:cs="Times New Roman"/>
        </w:rPr>
      </w:pPr>
      <w:bookmarkStart w:id="119" w:name="_Toc16877097"/>
      <w:bookmarkStart w:id="120" w:name="_Toc17808611"/>
      <w:bookmarkStart w:id="121" w:name="_Toc13982785"/>
      <w:r w:rsidRPr="008445BF">
        <w:rPr>
          <w:rFonts w:cs="Times New Roman"/>
        </w:rPr>
        <w:t>Subsystem1 Power Architecture</w:t>
      </w:r>
      <w:bookmarkEnd w:id="119"/>
      <w:bookmarkEnd w:id="120"/>
    </w:p>
    <w:bookmarkEnd w:id="121"/>
    <w:p w14:paraId="17D77514" w14:textId="77777777" w:rsidR="00D826BA" w:rsidRPr="008445BF" w:rsidRDefault="00D826BA" w:rsidP="00D826BA">
      <w:r w:rsidRPr="008445BF">
        <w:t>&lt;A detailed diagram with all below details shall be capture here.</w:t>
      </w:r>
    </w:p>
    <w:p w14:paraId="3FB32E46" w14:textId="77777777" w:rsidR="00D826BA" w:rsidRPr="008445BF" w:rsidRDefault="00D826BA" w:rsidP="00D826BA">
      <w:pPr>
        <w:pStyle w:val="ListParagraph"/>
        <w:numPr>
          <w:ilvl w:val="0"/>
          <w:numId w:val="13"/>
        </w:numPr>
        <w:spacing w:line="240" w:lineRule="auto"/>
      </w:pPr>
      <w:r w:rsidRPr="008445BF">
        <w:t xml:space="preserve">All power circuitry components/blocks – switcher, LDO, module </w:t>
      </w:r>
      <w:proofErr w:type="spellStart"/>
      <w:r w:rsidRPr="008445BF">
        <w:t>etc</w:t>
      </w:r>
      <w:proofErr w:type="spellEnd"/>
    </w:p>
    <w:p w14:paraId="5802FB23" w14:textId="77777777" w:rsidR="00D826BA" w:rsidRPr="008445BF" w:rsidRDefault="00D826BA" w:rsidP="00D826BA">
      <w:pPr>
        <w:pStyle w:val="ListParagraph"/>
        <w:numPr>
          <w:ilvl w:val="0"/>
          <w:numId w:val="13"/>
        </w:numPr>
        <w:spacing w:line="240" w:lineRule="auto"/>
      </w:pPr>
      <w:r w:rsidRPr="008445BF">
        <w:t xml:space="preserve">If any IC (processor, eth </w:t>
      </w:r>
      <w:proofErr w:type="spellStart"/>
      <w:r w:rsidRPr="008445BF">
        <w:t>phy</w:t>
      </w:r>
      <w:proofErr w:type="spellEnd"/>
      <w:r w:rsidRPr="008445BF">
        <w:t>) is generating the voltage internally or with external components (pass transistors), capture that also in the diagram</w:t>
      </w:r>
    </w:p>
    <w:p w14:paraId="0569410A" w14:textId="77777777" w:rsidR="00D826BA" w:rsidRPr="008445BF" w:rsidRDefault="00D826BA" w:rsidP="00D826BA">
      <w:pPr>
        <w:pStyle w:val="ListParagraph"/>
        <w:numPr>
          <w:ilvl w:val="0"/>
          <w:numId w:val="13"/>
        </w:numPr>
        <w:spacing w:line="240" w:lineRule="auto"/>
      </w:pPr>
      <w:r w:rsidRPr="008445BF">
        <w:t>All block output wire shall have output voltage &amp; current [peak, not consumed] marked</w:t>
      </w:r>
    </w:p>
    <w:p w14:paraId="31F0CF83" w14:textId="77777777" w:rsidR="00D826BA" w:rsidRPr="008445BF" w:rsidRDefault="00D826BA" w:rsidP="00D826BA">
      <w:pPr>
        <w:pStyle w:val="ListParagraph"/>
        <w:numPr>
          <w:ilvl w:val="0"/>
          <w:numId w:val="13"/>
        </w:numPr>
        <w:spacing w:line="240" w:lineRule="auto"/>
      </w:pPr>
      <w:r w:rsidRPr="008445BF">
        <w:t>If there 2 or more regulators generating same voltage (say 1.8V), but for different loads, then add the load name also at the output</w:t>
      </w:r>
    </w:p>
    <w:p w14:paraId="343D4FBC" w14:textId="3C3F7B47" w:rsidR="00D826BA" w:rsidRPr="008445BF" w:rsidRDefault="00D826BA" w:rsidP="00D826BA">
      <w:pPr>
        <w:pStyle w:val="ListParagraph"/>
        <w:numPr>
          <w:ilvl w:val="0"/>
          <w:numId w:val="13"/>
        </w:numPr>
        <w:spacing w:line="240" w:lineRule="auto"/>
      </w:pPr>
      <w:r w:rsidRPr="008445BF">
        <w:t>Power up &amp; power down related circuits and signals must be added&gt;</w:t>
      </w:r>
    </w:p>
    <w:p w14:paraId="2F28AA9A" w14:textId="77777777" w:rsidR="00D826BA" w:rsidRPr="008445BF" w:rsidRDefault="00D826BA" w:rsidP="00D826BA"/>
    <w:p w14:paraId="46259E7A" w14:textId="77777777" w:rsidR="00D826BA" w:rsidRPr="008445BF" w:rsidRDefault="00D826BA" w:rsidP="00D826BA">
      <w:pPr>
        <w:pStyle w:val="Caption"/>
        <w:jc w:val="center"/>
        <w:rPr>
          <w:rFonts w:ascii="Times New Roman" w:hAnsi="Times New Roman" w:cs="Times New Roman"/>
          <w:sz w:val="22"/>
          <w:szCs w:val="22"/>
        </w:rPr>
      </w:pPr>
      <w:bookmarkStart w:id="122" w:name="_Toc16620612"/>
      <w:bookmarkStart w:id="123" w:name="_Toc17818161"/>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9</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Subsytem1 – Power Architecture</w:t>
      </w:r>
      <w:bookmarkEnd w:id="122"/>
      <w:bookmarkEnd w:id="123"/>
    </w:p>
    <w:p w14:paraId="2C3D8191" w14:textId="77777777" w:rsidR="00D826BA" w:rsidRPr="008445BF" w:rsidRDefault="00D826BA" w:rsidP="00D826BA">
      <w:pPr>
        <w:pStyle w:val="Heading3"/>
        <w:spacing w:after="240" w:line="240" w:lineRule="auto"/>
        <w:ind w:left="900"/>
        <w:rPr>
          <w:rFonts w:cs="Times New Roman"/>
        </w:rPr>
      </w:pPr>
      <w:bookmarkStart w:id="124" w:name="_Toc16877098"/>
      <w:bookmarkStart w:id="125" w:name="_Toc17808612"/>
      <w:bookmarkStart w:id="126" w:name="_Toc13893521"/>
      <w:bookmarkStart w:id="127" w:name="_Toc13982786"/>
      <w:r w:rsidRPr="008445BF">
        <w:rPr>
          <w:rFonts w:cs="Times New Roman"/>
        </w:rPr>
        <w:t>Power Sequencing</w:t>
      </w:r>
      <w:bookmarkEnd w:id="124"/>
      <w:bookmarkEnd w:id="125"/>
    </w:p>
    <w:p w14:paraId="4EA069F2" w14:textId="20E64E73" w:rsidR="00D826BA" w:rsidRPr="008445BF" w:rsidRDefault="00D826BA" w:rsidP="00D826BA">
      <w:pPr>
        <w:pStyle w:val="Heading3"/>
        <w:numPr>
          <w:ilvl w:val="0"/>
          <w:numId w:val="0"/>
        </w:numPr>
        <w:spacing w:after="240"/>
        <w:ind w:left="180"/>
        <w:rPr>
          <w:rFonts w:eastAsiaTheme="minorEastAsia" w:cs="Times New Roman"/>
          <w:b w:val="0"/>
          <w:bCs w:val="0"/>
          <w:color w:val="auto"/>
        </w:rPr>
      </w:pPr>
      <w:bookmarkStart w:id="128" w:name="_Toc16877099"/>
      <w:bookmarkStart w:id="129" w:name="_Toc17808613"/>
      <w:r w:rsidRPr="008445BF">
        <w:rPr>
          <w:rFonts w:eastAsiaTheme="minorEastAsia" w:cs="Times New Roman"/>
          <w:b w:val="0"/>
          <w:bCs w:val="0"/>
          <w:color w:val="auto"/>
        </w:rPr>
        <w:t xml:space="preserve">&lt;This section shall capture the power up and down sequencing </w:t>
      </w:r>
      <w:r w:rsidR="00857E7F" w:rsidRPr="008445BF">
        <w:rPr>
          <w:rFonts w:eastAsiaTheme="minorEastAsia" w:cs="Times New Roman"/>
          <w:b w:val="0"/>
          <w:bCs w:val="0"/>
          <w:color w:val="auto"/>
        </w:rPr>
        <w:t>requirements</w:t>
      </w:r>
      <w:r w:rsidRPr="008445BF">
        <w:rPr>
          <w:rFonts w:eastAsiaTheme="minorEastAsia" w:cs="Times New Roman"/>
          <w:b w:val="0"/>
          <w:bCs w:val="0"/>
          <w:color w:val="auto"/>
        </w:rPr>
        <w:t xml:space="preserve"> of all ICs that has multiple power supply inputs in a table and shall clearly explain how the required sequencing is achieved for both power up (using enable/PG </w:t>
      </w:r>
      <w:proofErr w:type="spellStart"/>
      <w:r w:rsidRPr="008445BF">
        <w:rPr>
          <w:rFonts w:eastAsiaTheme="minorEastAsia" w:cs="Times New Roman"/>
          <w:b w:val="0"/>
          <w:bCs w:val="0"/>
          <w:color w:val="auto"/>
        </w:rPr>
        <w:t>etc</w:t>
      </w:r>
      <w:proofErr w:type="spellEnd"/>
      <w:r w:rsidRPr="008445BF">
        <w:rPr>
          <w:rFonts w:eastAsiaTheme="minorEastAsia" w:cs="Times New Roman"/>
          <w:b w:val="0"/>
          <w:bCs w:val="0"/>
          <w:color w:val="auto"/>
        </w:rPr>
        <w:t xml:space="preserve">) and power down (using discharge circuit </w:t>
      </w:r>
      <w:proofErr w:type="spellStart"/>
      <w:r w:rsidRPr="008445BF">
        <w:rPr>
          <w:rFonts w:eastAsiaTheme="minorEastAsia" w:cs="Times New Roman"/>
          <w:b w:val="0"/>
          <w:bCs w:val="0"/>
          <w:color w:val="auto"/>
        </w:rPr>
        <w:t>etc</w:t>
      </w:r>
      <w:proofErr w:type="spellEnd"/>
      <w:r w:rsidRPr="008445BF">
        <w:rPr>
          <w:rFonts w:eastAsiaTheme="minorEastAsia" w:cs="Times New Roman"/>
          <w:b w:val="0"/>
          <w:bCs w:val="0"/>
          <w:color w:val="auto"/>
        </w:rPr>
        <w:t>).&gt;</w:t>
      </w:r>
      <w:bookmarkEnd w:id="128"/>
      <w:bookmarkEnd w:id="1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2101"/>
        <w:gridCol w:w="3444"/>
        <w:gridCol w:w="2274"/>
      </w:tblGrid>
      <w:tr w:rsidR="00D826BA" w:rsidRPr="008445BF" w14:paraId="16A196A9" w14:textId="77777777" w:rsidTr="000B2497">
        <w:trPr>
          <w:tblHeader/>
        </w:trPr>
        <w:tc>
          <w:tcPr>
            <w:tcW w:w="501" w:type="pct"/>
            <w:shd w:val="clear" w:color="auto" w:fill="BFBFBF" w:themeFill="background1" w:themeFillShade="BF"/>
          </w:tcPr>
          <w:p w14:paraId="7B0D53AF" w14:textId="77777777" w:rsidR="00D826BA" w:rsidRPr="008445BF" w:rsidRDefault="00D826BA" w:rsidP="000B2497">
            <w:pPr>
              <w:jc w:val="center"/>
              <w:rPr>
                <w:rFonts w:eastAsia="Times New Roman"/>
                <w:b/>
                <w:color w:val="000000"/>
              </w:rPr>
            </w:pPr>
            <w:proofErr w:type="spellStart"/>
            <w:proofErr w:type="gramStart"/>
            <w:r w:rsidRPr="008445BF">
              <w:rPr>
                <w:rFonts w:eastAsia="Times New Roman"/>
                <w:b/>
                <w:color w:val="000000"/>
              </w:rPr>
              <w:t>S.No</w:t>
            </w:r>
            <w:proofErr w:type="spellEnd"/>
            <w:proofErr w:type="gramEnd"/>
          </w:p>
        </w:tc>
        <w:tc>
          <w:tcPr>
            <w:tcW w:w="1406" w:type="pct"/>
            <w:shd w:val="clear" w:color="auto" w:fill="BFBFBF" w:themeFill="background1" w:themeFillShade="BF"/>
          </w:tcPr>
          <w:p w14:paraId="49505A8F" w14:textId="77777777" w:rsidR="00D826BA" w:rsidRPr="008445BF" w:rsidRDefault="00D826BA" w:rsidP="000B2497">
            <w:pPr>
              <w:jc w:val="center"/>
              <w:rPr>
                <w:rFonts w:eastAsia="Times New Roman"/>
                <w:b/>
                <w:color w:val="000000"/>
              </w:rPr>
            </w:pPr>
            <w:r w:rsidRPr="008445BF">
              <w:rPr>
                <w:rFonts w:eastAsia="Times New Roman"/>
                <w:b/>
                <w:color w:val="000000"/>
              </w:rPr>
              <w:t>IC</w:t>
            </w:r>
          </w:p>
        </w:tc>
        <w:tc>
          <w:tcPr>
            <w:tcW w:w="1628" w:type="pct"/>
            <w:shd w:val="clear" w:color="auto" w:fill="BFBFBF" w:themeFill="background1" w:themeFillShade="BF"/>
          </w:tcPr>
          <w:p w14:paraId="2AAEEEB3" w14:textId="77777777" w:rsidR="00D826BA" w:rsidRPr="008445BF" w:rsidRDefault="00D826BA" w:rsidP="000B2497">
            <w:pPr>
              <w:jc w:val="center"/>
              <w:rPr>
                <w:rFonts w:eastAsia="Times New Roman"/>
                <w:b/>
                <w:color w:val="000000"/>
              </w:rPr>
            </w:pPr>
            <w:r w:rsidRPr="008445BF">
              <w:rPr>
                <w:rFonts w:eastAsia="Times New Roman"/>
                <w:b/>
                <w:color w:val="000000"/>
              </w:rPr>
              <w:t>Power Up Sequencing</w:t>
            </w:r>
          </w:p>
        </w:tc>
        <w:tc>
          <w:tcPr>
            <w:tcW w:w="1465" w:type="pct"/>
            <w:shd w:val="clear" w:color="auto" w:fill="BFBFBF" w:themeFill="background1" w:themeFillShade="BF"/>
          </w:tcPr>
          <w:p w14:paraId="14081F33" w14:textId="77777777" w:rsidR="00D826BA" w:rsidRPr="008445BF" w:rsidRDefault="00D826BA" w:rsidP="000B2497">
            <w:pPr>
              <w:rPr>
                <w:rFonts w:eastAsia="Times New Roman"/>
                <w:b/>
                <w:color w:val="000000"/>
              </w:rPr>
            </w:pPr>
            <w:r w:rsidRPr="008445BF">
              <w:rPr>
                <w:rFonts w:eastAsia="Times New Roman"/>
                <w:b/>
                <w:color w:val="000000"/>
              </w:rPr>
              <w:t>Power Down Sequencing</w:t>
            </w:r>
          </w:p>
        </w:tc>
      </w:tr>
      <w:tr w:rsidR="00D826BA" w:rsidRPr="008445BF" w14:paraId="3350085C" w14:textId="77777777" w:rsidTr="000B2497">
        <w:tc>
          <w:tcPr>
            <w:tcW w:w="501" w:type="pct"/>
          </w:tcPr>
          <w:p w14:paraId="501D8E89" w14:textId="77777777" w:rsidR="00D826BA" w:rsidRPr="008445BF" w:rsidRDefault="00D826BA" w:rsidP="000B2497">
            <w:pPr>
              <w:rPr>
                <w:rFonts w:eastAsia="Times New Roman"/>
                <w:color w:val="000000"/>
              </w:rPr>
            </w:pPr>
            <w:r w:rsidRPr="008445BF">
              <w:rPr>
                <w:rFonts w:eastAsia="Times New Roman"/>
                <w:color w:val="000000"/>
              </w:rPr>
              <w:t>1</w:t>
            </w:r>
          </w:p>
        </w:tc>
        <w:tc>
          <w:tcPr>
            <w:tcW w:w="1406" w:type="pct"/>
          </w:tcPr>
          <w:p w14:paraId="18F20001" w14:textId="77777777" w:rsidR="00D826BA" w:rsidRPr="008445BF" w:rsidRDefault="00D826BA" w:rsidP="000B2497">
            <w:pPr>
              <w:rPr>
                <w:rFonts w:eastAsia="Times New Roman"/>
                <w:color w:val="000000"/>
              </w:rPr>
            </w:pPr>
            <w:r w:rsidRPr="008445BF">
              <w:rPr>
                <w:rFonts w:eastAsia="Times New Roman"/>
                <w:color w:val="000000"/>
              </w:rPr>
              <w:t>Processor</w:t>
            </w:r>
          </w:p>
        </w:tc>
        <w:tc>
          <w:tcPr>
            <w:tcW w:w="1628" w:type="pct"/>
          </w:tcPr>
          <w:p w14:paraId="16F6DEDD" w14:textId="77777777" w:rsidR="00D826BA" w:rsidRPr="008445BF" w:rsidRDefault="00D826BA" w:rsidP="000B2497">
            <w:pPr>
              <w:rPr>
                <w:rFonts w:eastAsia="Times New Roman"/>
                <w:color w:val="000000"/>
              </w:rPr>
            </w:pPr>
            <w:r w:rsidRPr="008445BF">
              <w:rPr>
                <w:rFonts w:eastAsia="Times New Roman"/>
                <w:color w:val="000000"/>
              </w:rPr>
              <w:t>1.2V-&gt;1.8V-3.3V</w:t>
            </w:r>
          </w:p>
        </w:tc>
        <w:tc>
          <w:tcPr>
            <w:tcW w:w="1465" w:type="pct"/>
          </w:tcPr>
          <w:p w14:paraId="17D0761E" w14:textId="77777777" w:rsidR="00D826BA" w:rsidRPr="008445BF" w:rsidRDefault="00D826BA" w:rsidP="000B2497">
            <w:pPr>
              <w:rPr>
                <w:rFonts w:eastAsia="Times New Roman"/>
                <w:color w:val="000000"/>
              </w:rPr>
            </w:pPr>
            <w:r w:rsidRPr="008445BF">
              <w:rPr>
                <w:rFonts w:eastAsia="Times New Roman"/>
                <w:color w:val="000000"/>
              </w:rPr>
              <w:t>3.3V-&gt;1.8V-&gt;1.2V</w:t>
            </w:r>
          </w:p>
        </w:tc>
      </w:tr>
      <w:tr w:rsidR="00D826BA" w:rsidRPr="008445BF" w14:paraId="6903A6E4" w14:textId="77777777" w:rsidTr="000B2497">
        <w:tc>
          <w:tcPr>
            <w:tcW w:w="501" w:type="pct"/>
          </w:tcPr>
          <w:p w14:paraId="205D7263" w14:textId="77777777" w:rsidR="00D826BA" w:rsidRPr="008445BF" w:rsidRDefault="00D826BA" w:rsidP="000B2497">
            <w:pPr>
              <w:rPr>
                <w:rFonts w:eastAsia="Times New Roman"/>
                <w:color w:val="000000"/>
              </w:rPr>
            </w:pPr>
            <w:r w:rsidRPr="008445BF">
              <w:rPr>
                <w:rFonts w:eastAsia="Times New Roman"/>
                <w:color w:val="000000"/>
              </w:rPr>
              <w:t>2</w:t>
            </w:r>
          </w:p>
        </w:tc>
        <w:tc>
          <w:tcPr>
            <w:tcW w:w="1406" w:type="pct"/>
          </w:tcPr>
          <w:p w14:paraId="3BFA05F3" w14:textId="77777777" w:rsidR="00D826BA" w:rsidRPr="008445BF" w:rsidRDefault="00D826BA" w:rsidP="000B2497">
            <w:pPr>
              <w:rPr>
                <w:rFonts w:eastAsia="Times New Roman"/>
                <w:color w:val="000000"/>
              </w:rPr>
            </w:pPr>
            <w:r w:rsidRPr="008445BF">
              <w:rPr>
                <w:rFonts w:eastAsia="Times New Roman"/>
                <w:color w:val="000000"/>
              </w:rPr>
              <w:t xml:space="preserve">Ethernet </w:t>
            </w:r>
            <w:proofErr w:type="spellStart"/>
            <w:r w:rsidRPr="008445BF">
              <w:rPr>
                <w:rFonts w:eastAsia="Times New Roman"/>
                <w:color w:val="000000"/>
              </w:rPr>
              <w:t>Phy</w:t>
            </w:r>
            <w:proofErr w:type="spellEnd"/>
          </w:p>
        </w:tc>
        <w:tc>
          <w:tcPr>
            <w:tcW w:w="1628" w:type="pct"/>
          </w:tcPr>
          <w:p w14:paraId="01C307C9" w14:textId="77777777" w:rsidR="00D826BA" w:rsidRPr="008445BF" w:rsidRDefault="00D826BA" w:rsidP="000B2497">
            <w:pPr>
              <w:rPr>
                <w:rFonts w:eastAsia="Times New Roman"/>
                <w:color w:val="000000"/>
              </w:rPr>
            </w:pPr>
            <w:r w:rsidRPr="008445BF">
              <w:rPr>
                <w:rFonts w:eastAsia="Times New Roman"/>
                <w:color w:val="000000"/>
              </w:rPr>
              <w:t>1.5V-&gt;1.8V-&gt;2.5V</w:t>
            </w:r>
          </w:p>
        </w:tc>
        <w:tc>
          <w:tcPr>
            <w:tcW w:w="1465" w:type="pct"/>
          </w:tcPr>
          <w:p w14:paraId="320E4897" w14:textId="77777777" w:rsidR="00D826BA" w:rsidRPr="008445BF" w:rsidRDefault="00D826BA" w:rsidP="000B2497">
            <w:pPr>
              <w:rPr>
                <w:rFonts w:eastAsia="Times New Roman"/>
                <w:color w:val="000000"/>
              </w:rPr>
            </w:pPr>
            <w:r w:rsidRPr="008445BF">
              <w:rPr>
                <w:rFonts w:eastAsia="Times New Roman"/>
                <w:color w:val="000000"/>
              </w:rPr>
              <w:t>Nil</w:t>
            </w:r>
          </w:p>
        </w:tc>
      </w:tr>
      <w:tr w:rsidR="00D826BA" w:rsidRPr="008445BF" w14:paraId="517414B5" w14:textId="77777777" w:rsidTr="000B2497">
        <w:tc>
          <w:tcPr>
            <w:tcW w:w="501" w:type="pct"/>
          </w:tcPr>
          <w:p w14:paraId="4C266819" w14:textId="77777777" w:rsidR="00D826BA" w:rsidRPr="008445BF" w:rsidRDefault="00D826BA" w:rsidP="000B2497">
            <w:pPr>
              <w:rPr>
                <w:rFonts w:eastAsia="Times New Roman"/>
                <w:color w:val="000000"/>
              </w:rPr>
            </w:pPr>
            <w:r w:rsidRPr="008445BF">
              <w:rPr>
                <w:rFonts w:eastAsia="Times New Roman"/>
                <w:color w:val="000000"/>
              </w:rPr>
              <w:t>3</w:t>
            </w:r>
          </w:p>
        </w:tc>
        <w:tc>
          <w:tcPr>
            <w:tcW w:w="1406" w:type="pct"/>
          </w:tcPr>
          <w:p w14:paraId="787456CD" w14:textId="77777777" w:rsidR="00D826BA" w:rsidRPr="008445BF" w:rsidRDefault="00D826BA" w:rsidP="000B2497">
            <w:pPr>
              <w:rPr>
                <w:rFonts w:eastAsia="Times New Roman"/>
                <w:color w:val="000000"/>
              </w:rPr>
            </w:pPr>
            <w:r w:rsidRPr="008445BF">
              <w:rPr>
                <w:rFonts w:eastAsia="Times New Roman"/>
                <w:color w:val="000000"/>
              </w:rPr>
              <w:t>CPLD</w:t>
            </w:r>
          </w:p>
        </w:tc>
        <w:tc>
          <w:tcPr>
            <w:tcW w:w="1628" w:type="pct"/>
          </w:tcPr>
          <w:p w14:paraId="223300DE" w14:textId="77777777" w:rsidR="00D826BA" w:rsidRPr="008445BF" w:rsidRDefault="00D826BA" w:rsidP="000B2497">
            <w:pPr>
              <w:rPr>
                <w:rFonts w:eastAsia="Times New Roman"/>
                <w:color w:val="000000"/>
              </w:rPr>
            </w:pPr>
            <w:r w:rsidRPr="008445BF">
              <w:rPr>
                <w:rFonts w:eastAsia="Times New Roman"/>
                <w:color w:val="000000"/>
              </w:rPr>
              <w:t>1.8V-&gt;3.3</w:t>
            </w:r>
          </w:p>
        </w:tc>
        <w:tc>
          <w:tcPr>
            <w:tcW w:w="1465" w:type="pct"/>
          </w:tcPr>
          <w:p w14:paraId="19B50B02" w14:textId="77777777" w:rsidR="00D826BA" w:rsidRPr="008445BF" w:rsidRDefault="00D826BA" w:rsidP="000B2497">
            <w:pPr>
              <w:rPr>
                <w:rFonts w:eastAsia="Times New Roman"/>
                <w:color w:val="000000"/>
              </w:rPr>
            </w:pPr>
            <w:r w:rsidRPr="008445BF">
              <w:rPr>
                <w:rFonts w:eastAsia="Times New Roman"/>
                <w:color w:val="000000"/>
              </w:rPr>
              <w:t>Nil</w:t>
            </w:r>
          </w:p>
        </w:tc>
      </w:tr>
      <w:tr w:rsidR="00D826BA" w:rsidRPr="008445BF" w14:paraId="49294A2A" w14:textId="77777777" w:rsidTr="000B2497">
        <w:tc>
          <w:tcPr>
            <w:tcW w:w="501" w:type="pct"/>
          </w:tcPr>
          <w:p w14:paraId="6D4B3A72" w14:textId="77777777" w:rsidR="00D826BA" w:rsidRPr="008445BF" w:rsidRDefault="00D826BA" w:rsidP="000B2497">
            <w:pPr>
              <w:rPr>
                <w:rFonts w:eastAsia="Times New Roman"/>
                <w:color w:val="000000"/>
              </w:rPr>
            </w:pPr>
            <w:r w:rsidRPr="008445BF">
              <w:rPr>
                <w:rFonts w:eastAsia="Times New Roman"/>
                <w:color w:val="000000"/>
              </w:rPr>
              <w:t>4</w:t>
            </w:r>
          </w:p>
        </w:tc>
        <w:tc>
          <w:tcPr>
            <w:tcW w:w="1406" w:type="pct"/>
          </w:tcPr>
          <w:p w14:paraId="7A0E0752" w14:textId="77777777" w:rsidR="00D826BA" w:rsidRPr="008445BF" w:rsidRDefault="00D826BA" w:rsidP="000B2497">
            <w:pPr>
              <w:rPr>
                <w:rFonts w:eastAsia="Times New Roman"/>
                <w:color w:val="000000"/>
              </w:rPr>
            </w:pPr>
          </w:p>
        </w:tc>
        <w:tc>
          <w:tcPr>
            <w:tcW w:w="1628" w:type="pct"/>
          </w:tcPr>
          <w:p w14:paraId="073BC1D0" w14:textId="77777777" w:rsidR="00D826BA" w:rsidRPr="008445BF" w:rsidRDefault="00D826BA" w:rsidP="000B2497">
            <w:pPr>
              <w:rPr>
                <w:rFonts w:eastAsia="Times New Roman"/>
                <w:color w:val="000000"/>
              </w:rPr>
            </w:pPr>
          </w:p>
        </w:tc>
        <w:tc>
          <w:tcPr>
            <w:tcW w:w="1465" w:type="pct"/>
          </w:tcPr>
          <w:p w14:paraId="1A870721" w14:textId="77777777" w:rsidR="00D826BA" w:rsidRPr="008445BF" w:rsidRDefault="00D826BA" w:rsidP="000B2497">
            <w:pPr>
              <w:rPr>
                <w:rFonts w:eastAsia="Times New Roman"/>
                <w:color w:val="000000"/>
              </w:rPr>
            </w:pPr>
          </w:p>
        </w:tc>
      </w:tr>
      <w:tr w:rsidR="00D826BA" w:rsidRPr="008445BF" w14:paraId="00FDBBF5" w14:textId="77777777" w:rsidTr="000B2497">
        <w:tc>
          <w:tcPr>
            <w:tcW w:w="501" w:type="pct"/>
          </w:tcPr>
          <w:p w14:paraId="500F0A8B" w14:textId="77777777" w:rsidR="00D826BA" w:rsidRPr="008445BF" w:rsidRDefault="00D826BA" w:rsidP="000B2497">
            <w:pPr>
              <w:rPr>
                <w:rFonts w:eastAsia="Times New Roman"/>
                <w:color w:val="000000"/>
              </w:rPr>
            </w:pPr>
          </w:p>
        </w:tc>
        <w:tc>
          <w:tcPr>
            <w:tcW w:w="1406" w:type="pct"/>
          </w:tcPr>
          <w:p w14:paraId="6C1455CD" w14:textId="77777777" w:rsidR="00D826BA" w:rsidRPr="008445BF" w:rsidRDefault="00D826BA" w:rsidP="000B2497">
            <w:pPr>
              <w:rPr>
                <w:rFonts w:eastAsia="Times New Roman"/>
                <w:color w:val="000000"/>
              </w:rPr>
            </w:pPr>
          </w:p>
        </w:tc>
        <w:tc>
          <w:tcPr>
            <w:tcW w:w="1628" w:type="pct"/>
          </w:tcPr>
          <w:p w14:paraId="632C9B79" w14:textId="77777777" w:rsidR="00D826BA" w:rsidRPr="008445BF" w:rsidRDefault="00D826BA" w:rsidP="000B2497">
            <w:pPr>
              <w:jc w:val="center"/>
              <w:rPr>
                <w:rFonts w:eastAsia="Times New Roman"/>
                <w:color w:val="000000"/>
              </w:rPr>
            </w:pPr>
          </w:p>
        </w:tc>
        <w:tc>
          <w:tcPr>
            <w:tcW w:w="1465" w:type="pct"/>
          </w:tcPr>
          <w:p w14:paraId="4155507E" w14:textId="77777777" w:rsidR="00D826BA" w:rsidRPr="008445BF" w:rsidRDefault="00D826BA" w:rsidP="000B2497">
            <w:pPr>
              <w:jc w:val="center"/>
              <w:rPr>
                <w:rFonts w:eastAsia="Times New Roman"/>
                <w:color w:val="000000"/>
              </w:rPr>
            </w:pPr>
          </w:p>
        </w:tc>
      </w:tr>
      <w:tr w:rsidR="00D826BA" w:rsidRPr="008445BF" w14:paraId="6F4EEFED" w14:textId="77777777" w:rsidTr="000B2497">
        <w:tc>
          <w:tcPr>
            <w:tcW w:w="501" w:type="pct"/>
          </w:tcPr>
          <w:p w14:paraId="212052BD" w14:textId="77777777" w:rsidR="00D826BA" w:rsidRPr="008445BF" w:rsidRDefault="00D826BA" w:rsidP="000B2497">
            <w:pPr>
              <w:rPr>
                <w:rFonts w:eastAsia="Times New Roman"/>
                <w:color w:val="000000"/>
              </w:rPr>
            </w:pPr>
          </w:p>
        </w:tc>
        <w:tc>
          <w:tcPr>
            <w:tcW w:w="1406" w:type="pct"/>
          </w:tcPr>
          <w:p w14:paraId="7012E0FE" w14:textId="77777777" w:rsidR="00D826BA" w:rsidRPr="008445BF" w:rsidRDefault="00D826BA" w:rsidP="000B2497">
            <w:pPr>
              <w:rPr>
                <w:rFonts w:eastAsia="Times New Roman"/>
                <w:color w:val="000000"/>
              </w:rPr>
            </w:pPr>
            <w:r w:rsidRPr="008445BF">
              <w:rPr>
                <w:rFonts w:eastAsia="Times New Roman"/>
                <w:color w:val="000000"/>
              </w:rPr>
              <w:t>Designed Sequence</w:t>
            </w:r>
          </w:p>
        </w:tc>
        <w:tc>
          <w:tcPr>
            <w:tcW w:w="1628" w:type="pct"/>
          </w:tcPr>
          <w:p w14:paraId="1F4E6ECB" w14:textId="77777777" w:rsidR="00D826BA" w:rsidRPr="008445BF" w:rsidRDefault="00D826BA" w:rsidP="000B2497">
            <w:pPr>
              <w:rPr>
                <w:rFonts w:eastAsia="Times New Roman"/>
                <w:color w:val="000000"/>
              </w:rPr>
            </w:pPr>
            <w:r w:rsidRPr="008445BF">
              <w:rPr>
                <w:rFonts w:eastAsia="Times New Roman"/>
                <w:color w:val="000000"/>
              </w:rPr>
              <w:t>1.2V-&gt;1.5V-&gt;1.8V-&gt;2.5V-&gt;3.3V</w:t>
            </w:r>
          </w:p>
        </w:tc>
        <w:tc>
          <w:tcPr>
            <w:tcW w:w="1465" w:type="pct"/>
          </w:tcPr>
          <w:p w14:paraId="1EFD1D04" w14:textId="77777777" w:rsidR="00D826BA" w:rsidRPr="008445BF" w:rsidRDefault="00D826BA" w:rsidP="000B2497">
            <w:pPr>
              <w:rPr>
                <w:rFonts w:eastAsia="Times New Roman"/>
                <w:color w:val="000000"/>
              </w:rPr>
            </w:pPr>
            <w:r w:rsidRPr="008445BF">
              <w:rPr>
                <w:rFonts w:eastAsia="Times New Roman"/>
                <w:color w:val="000000"/>
              </w:rPr>
              <w:t>3.3V-&gt;1.8V-&gt;1.2V</w:t>
            </w:r>
          </w:p>
        </w:tc>
      </w:tr>
    </w:tbl>
    <w:p w14:paraId="42575042" w14:textId="2DC24D06" w:rsidR="00D826BA" w:rsidRPr="00E62EAE" w:rsidRDefault="00E62EAE" w:rsidP="00E62EAE">
      <w:pPr>
        <w:pStyle w:val="Caption"/>
        <w:jc w:val="center"/>
        <w:rPr>
          <w:rFonts w:ascii="Times New Roman" w:hAnsi="Times New Roman" w:cs="Times New Roman"/>
          <w:i w:val="0"/>
          <w:sz w:val="22"/>
        </w:rPr>
      </w:pPr>
      <w:bookmarkStart w:id="130" w:name="_Toc17818135"/>
      <w:r w:rsidRPr="00E62EAE">
        <w:rPr>
          <w:rFonts w:ascii="Times New Roman" w:hAnsi="Times New Roman" w:cs="Times New Roman"/>
          <w:i w:val="0"/>
          <w:sz w:val="22"/>
        </w:rPr>
        <w:t xml:space="preserve">Table </w:t>
      </w:r>
      <w:r w:rsidRPr="00E62EAE">
        <w:rPr>
          <w:rFonts w:ascii="Times New Roman" w:hAnsi="Times New Roman" w:cs="Times New Roman"/>
          <w:i w:val="0"/>
          <w:sz w:val="22"/>
        </w:rPr>
        <w:fldChar w:fldCharType="begin"/>
      </w:r>
      <w:r w:rsidRPr="00E62EAE">
        <w:rPr>
          <w:rFonts w:ascii="Times New Roman" w:hAnsi="Times New Roman" w:cs="Times New Roman"/>
          <w:i w:val="0"/>
          <w:sz w:val="22"/>
        </w:rPr>
        <w:instrText xml:space="preserve"> SEQ Table \* ARABIC </w:instrText>
      </w:r>
      <w:r w:rsidRPr="00E62EAE">
        <w:rPr>
          <w:rFonts w:ascii="Times New Roman" w:hAnsi="Times New Roman" w:cs="Times New Roman"/>
          <w:i w:val="0"/>
          <w:sz w:val="22"/>
        </w:rPr>
        <w:fldChar w:fldCharType="separate"/>
      </w:r>
      <w:r w:rsidR="00867940">
        <w:rPr>
          <w:rFonts w:ascii="Times New Roman" w:hAnsi="Times New Roman" w:cs="Times New Roman"/>
          <w:i w:val="0"/>
          <w:noProof/>
          <w:sz w:val="22"/>
        </w:rPr>
        <w:t>6</w:t>
      </w:r>
      <w:r w:rsidRPr="00E62EAE">
        <w:rPr>
          <w:rFonts w:ascii="Times New Roman" w:hAnsi="Times New Roman" w:cs="Times New Roman"/>
          <w:i w:val="0"/>
          <w:sz w:val="22"/>
        </w:rPr>
        <w:fldChar w:fldCharType="end"/>
      </w:r>
      <w:r w:rsidRPr="00E62EAE">
        <w:rPr>
          <w:rFonts w:ascii="Times New Roman" w:hAnsi="Times New Roman" w:cs="Times New Roman"/>
          <w:i w:val="0"/>
          <w:sz w:val="22"/>
        </w:rPr>
        <w:t xml:space="preserve"> Power Sequencing</w:t>
      </w:r>
      <w:bookmarkEnd w:id="130"/>
    </w:p>
    <w:p w14:paraId="2AAEC2E1"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lastRenderedPageBreak/>
        <w:t>Power Up Sequence</w:t>
      </w:r>
    </w:p>
    <w:p w14:paraId="0D76EF7C" w14:textId="77777777" w:rsidR="00D826BA" w:rsidRPr="008445BF" w:rsidRDefault="00D826BA" w:rsidP="00D826BA">
      <w:r w:rsidRPr="008445BF">
        <w:t>Explain how power up sequencing is designed / controlled in design. The power architecture diagram itself covers this, so a separate diagram is optional to add here. But explanation is required.</w:t>
      </w:r>
    </w:p>
    <w:p w14:paraId="26CE0EF0"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Power Down Sequence</w:t>
      </w:r>
    </w:p>
    <w:p w14:paraId="4A1FCB14" w14:textId="77777777" w:rsidR="00D826BA" w:rsidRPr="008445BF" w:rsidRDefault="00D826BA" w:rsidP="00D826BA">
      <w:r w:rsidRPr="008445BF">
        <w:t>Explain how power down sequencing is designed / controlled in design. The power architecture diagram itself covers this, so a separate diagram is optional to add here. But explanation is required.</w:t>
      </w:r>
    </w:p>
    <w:p w14:paraId="6B11D326" w14:textId="77777777" w:rsidR="00D826BA" w:rsidRPr="008445BF" w:rsidRDefault="00D826BA" w:rsidP="00D826BA">
      <w:pPr>
        <w:pStyle w:val="Heading3"/>
        <w:spacing w:after="240" w:line="240" w:lineRule="auto"/>
        <w:ind w:left="900"/>
        <w:rPr>
          <w:rFonts w:cs="Times New Roman"/>
        </w:rPr>
      </w:pPr>
      <w:bookmarkStart w:id="131" w:name="_Toc16877100"/>
      <w:bookmarkStart w:id="132" w:name="_Toc17808614"/>
      <w:r w:rsidRPr="008445BF">
        <w:rPr>
          <w:rFonts w:cs="Times New Roman"/>
        </w:rPr>
        <w:t xml:space="preserve">Power </w:t>
      </w:r>
      <w:bookmarkEnd w:id="126"/>
      <w:bookmarkEnd w:id="127"/>
      <w:r w:rsidRPr="008445BF">
        <w:rPr>
          <w:rFonts w:cs="Times New Roman"/>
        </w:rPr>
        <w:t>Consumption</w:t>
      </w:r>
      <w:bookmarkEnd w:id="131"/>
      <w:bookmarkEnd w:id="132"/>
    </w:p>
    <w:p w14:paraId="25DE5B1B" w14:textId="77777777" w:rsidR="00D826BA" w:rsidRPr="008445BF" w:rsidRDefault="00D826BA" w:rsidP="00D826BA">
      <w:r w:rsidRPr="008445BF">
        <w:t>&lt;This section shall capture the peak power consumption of all load ICs from all different voltage rails to arrive the actual power consumption of this subsystem. All calculations should be done with peak current consumption of each IC independent of the use case. But additionally, capture the approximate/assumed use case power consumption also for reference [say NOR flash will consume very less current after booting, if no log storage in NOR flash].</w:t>
      </w:r>
    </w:p>
    <w:p w14:paraId="5E59EFDA" w14:textId="77777777" w:rsidR="00D826BA" w:rsidRPr="008445BF" w:rsidRDefault="00D826BA" w:rsidP="00D826BA">
      <w:r w:rsidRPr="008445BF">
        <w:t xml:space="preserve">A table </w:t>
      </w:r>
      <w:proofErr w:type="gramStart"/>
      <w:r w:rsidRPr="008445BF">
        <w:t>has to</w:t>
      </w:r>
      <w:proofErr w:type="gramEnd"/>
      <w:r w:rsidRPr="008445BF">
        <w:t xml:space="preserve"> be prepared as shown below.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
        <w:gridCol w:w="1205"/>
        <w:gridCol w:w="845"/>
        <w:gridCol w:w="840"/>
        <w:gridCol w:w="1524"/>
        <w:gridCol w:w="1796"/>
        <w:gridCol w:w="1791"/>
      </w:tblGrid>
      <w:tr w:rsidR="00D826BA" w:rsidRPr="008445BF" w14:paraId="1B90A0AD" w14:textId="77777777" w:rsidTr="000B2497">
        <w:trPr>
          <w:tblHeader/>
        </w:trPr>
        <w:tc>
          <w:tcPr>
            <w:tcW w:w="305" w:type="pct"/>
            <w:shd w:val="clear" w:color="auto" w:fill="BFBFBF" w:themeFill="background1" w:themeFillShade="BF"/>
          </w:tcPr>
          <w:p w14:paraId="3B535E41" w14:textId="77777777" w:rsidR="00D826BA" w:rsidRPr="008445BF" w:rsidRDefault="00D826BA" w:rsidP="000B2497">
            <w:pPr>
              <w:jc w:val="center"/>
              <w:rPr>
                <w:rFonts w:eastAsia="Times New Roman"/>
                <w:b/>
                <w:color w:val="000000"/>
              </w:rPr>
            </w:pPr>
            <w:proofErr w:type="spellStart"/>
            <w:r w:rsidRPr="008445BF">
              <w:rPr>
                <w:rFonts w:eastAsia="Times New Roman"/>
                <w:b/>
                <w:color w:val="000000"/>
              </w:rPr>
              <w:t>Sl</w:t>
            </w:r>
            <w:proofErr w:type="spellEnd"/>
            <w:r w:rsidRPr="008445BF">
              <w:rPr>
                <w:rFonts w:eastAsia="Times New Roman"/>
                <w:b/>
                <w:color w:val="000000"/>
              </w:rPr>
              <w:t xml:space="preserve"> No</w:t>
            </w:r>
          </w:p>
        </w:tc>
        <w:tc>
          <w:tcPr>
            <w:tcW w:w="707" w:type="pct"/>
            <w:shd w:val="clear" w:color="auto" w:fill="BFBFBF" w:themeFill="background1" w:themeFillShade="BF"/>
          </w:tcPr>
          <w:p w14:paraId="0853B836" w14:textId="77777777" w:rsidR="00D826BA" w:rsidRPr="008445BF" w:rsidRDefault="00D826BA" w:rsidP="000B2497">
            <w:pPr>
              <w:jc w:val="center"/>
              <w:rPr>
                <w:rFonts w:eastAsia="Times New Roman"/>
                <w:b/>
                <w:color w:val="000000"/>
              </w:rPr>
            </w:pPr>
            <w:r w:rsidRPr="008445BF">
              <w:rPr>
                <w:rFonts w:eastAsia="Times New Roman"/>
                <w:b/>
                <w:color w:val="000000"/>
              </w:rPr>
              <w:t>Load ICs</w:t>
            </w:r>
          </w:p>
        </w:tc>
        <w:tc>
          <w:tcPr>
            <w:tcW w:w="1883" w:type="pct"/>
            <w:gridSpan w:val="3"/>
            <w:shd w:val="clear" w:color="auto" w:fill="BFBFBF" w:themeFill="background1" w:themeFillShade="BF"/>
          </w:tcPr>
          <w:p w14:paraId="0ECEA5DE" w14:textId="77777777" w:rsidR="00D826BA" w:rsidRPr="008445BF" w:rsidRDefault="00D826BA" w:rsidP="000B2497">
            <w:pPr>
              <w:jc w:val="center"/>
              <w:rPr>
                <w:rFonts w:eastAsia="Times New Roman"/>
                <w:b/>
                <w:color w:val="000000"/>
              </w:rPr>
            </w:pPr>
            <w:r w:rsidRPr="008445BF">
              <w:rPr>
                <w:rFonts w:eastAsia="Times New Roman"/>
                <w:b/>
                <w:color w:val="000000"/>
              </w:rPr>
              <w:t>Current Consumption in mA</w:t>
            </w:r>
          </w:p>
        </w:tc>
        <w:tc>
          <w:tcPr>
            <w:tcW w:w="2105" w:type="pct"/>
            <w:gridSpan w:val="2"/>
            <w:shd w:val="clear" w:color="auto" w:fill="BFBFBF" w:themeFill="background1" w:themeFillShade="BF"/>
          </w:tcPr>
          <w:p w14:paraId="28BDFC9B" w14:textId="77777777" w:rsidR="00D826BA" w:rsidRPr="008445BF" w:rsidRDefault="00D826BA" w:rsidP="000B2497">
            <w:pPr>
              <w:jc w:val="center"/>
              <w:rPr>
                <w:rFonts w:eastAsia="Times New Roman"/>
                <w:b/>
                <w:color w:val="000000"/>
              </w:rPr>
            </w:pPr>
            <w:r w:rsidRPr="008445BF">
              <w:rPr>
                <w:rFonts w:eastAsia="Times New Roman"/>
                <w:b/>
                <w:color w:val="000000"/>
              </w:rPr>
              <w:t>Power Consumption in W</w:t>
            </w:r>
          </w:p>
        </w:tc>
      </w:tr>
      <w:tr w:rsidR="00D826BA" w:rsidRPr="008445BF" w14:paraId="4380AC47" w14:textId="77777777" w:rsidTr="000B2497">
        <w:trPr>
          <w:tblHeader/>
        </w:trPr>
        <w:tc>
          <w:tcPr>
            <w:tcW w:w="305" w:type="pct"/>
            <w:shd w:val="clear" w:color="auto" w:fill="BFBFBF" w:themeFill="background1" w:themeFillShade="BF"/>
          </w:tcPr>
          <w:p w14:paraId="1670C293" w14:textId="77777777" w:rsidR="00D826BA" w:rsidRPr="008445BF" w:rsidRDefault="00D826BA" w:rsidP="000B2497">
            <w:pPr>
              <w:jc w:val="center"/>
              <w:rPr>
                <w:rFonts w:eastAsia="Times New Roman"/>
                <w:b/>
                <w:color w:val="000000"/>
              </w:rPr>
            </w:pPr>
          </w:p>
        </w:tc>
        <w:tc>
          <w:tcPr>
            <w:tcW w:w="707" w:type="pct"/>
            <w:shd w:val="clear" w:color="auto" w:fill="BFBFBF" w:themeFill="background1" w:themeFillShade="BF"/>
          </w:tcPr>
          <w:p w14:paraId="7EE53DF1" w14:textId="77777777" w:rsidR="00D826BA" w:rsidRPr="008445BF" w:rsidRDefault="00D826BA" w:rsidP="000B2497">
            <w:pPr>
              <w:jc w:val="center"/>
              <w:rPr>
                <w:rFonts w:eastAsia="Times New Roman"/>
                <w:b/>
                <w:color w:val="000000"/>
              </w:rPr>
            </w:pPr>
          </w:p>
        </w:tc>
        <w:tc>
          <w:tcPr>
            <w:tcW w:w="496" w:type="pct"/>
            <w:shd w:val="clear" w:color="auto" w:fill="BFBFBF" w:themeFill="background1" w:themeFillShade="BF"/>
          </w:tcPr>
          <w:p w14:paraId="3B863DC3" w14:textId="77777777" w:rsidR="00D826BA" w:rsidRPr="008445BF" w:rsidRDefault="00D826BA" w:rsidP="000B2497">
            <w:pPr>
              <w:rPr>
                <w:rFonts w:eastAsia="Times New Roman"/>
                <w:b/>
                <w:color w:val="000000"/>
              </w:rPr>
            </w:pPr>
            <w:r w:rsidRPr="008445BF">
              <w:rPr>
                <w:rFonts w:eastAsia="Times New Roman"/>
                <w:b/>
                <w:color w:val="000000"/>
              </w:rPr>
              <w:t>@V1</w:t>
            </w:r>
          </w:p>
        </w:tc>
        <w:tc>
          <w:tcPr>
            <w:tcW w:w="493" w:type="pct"/>
            <w:shd w:val="clear" w:color="auto" w:fill="BFBFBF" w:themeFill="background1" w:themeFillShade="BF"/>
          </w:tcPr>
          <w:p w14:paraId="27FC3B62" w14:textId="77777777" w:rsidR="00D826BA" w:rsidRPr="008445BF" w:rsidRDefault="00D826BA" w:rsidP="000B2497">
            <w:pPr>
              <w:jc w:val="center"/>
              <w:rPr>
                <w:rFonts w:eastAsia="Times New Roman"/>
                <w:b/>
                <w:color w:val="000000"/>
              </w:rPr>
            </w:pPr>
            <w:r w:rsidRPr="008445BF">
              <w:rPr>
                <w:rFonts w:eastAsia="Times New Roman"/>
                <w:b/>
                <w:color w:val="000000"/>
              </w:rPr>
              <w:t>@V2</w:t>
            </w:r>
          </w:p>
        </w:tc>
        <w:tc>
          <w:tcPr>
            <w:tcW w:w="894" w:type="pct"/>
            <w:shd w:val="clear" w:color="auto" w:fill="BFBFBF" w:themeFill="background1" w:themeFillShade="BF"/>
          </w:tcPr>
          <w:p w14:paraId="127ED467" w14:textId="77777777" w:rsidR="00D826BA" w:rsidRPr="008445BF" w:rsidRDefault="00D826BA" w:rsidP="000B2497">
            <w:pPr>
              <w:jc w:val="center"/>
              <w:rPr>
                <w:rFonts w:eastAsia="Times New Roman"/>
                <w:b/>
                <w:color w:val="000000"/>
              </w:rPr>
            </w:pPr>
            <w:r w:rsidRPr="008445BF">
              <w:rPr>
                <w:rFonts w:eastAsia="Times New Roman"/>
                <w:b/>
                <w:color w:val="000000"/>
              </w:rPr>
              <w:t>@V3</w:t>
            </w:r>
          </w:p>
        </w:tc>
        <w:tc>
          <w:tcPr>
            <w:tcW w:w="1054" w:type="pct"/>
            <w:shd w:val="clear" w:color="auto" w:fill="BFBFBF" w:themeFill="background1" w:themeFillShade="BF"/>
          </w:tcPr>
          <w:p w14:paraId="26A736EE" w14:textId="77777777" w:rsidR="00D826BA" w:rsidRPr="008445BF" w:rsidRDefault="00D826BA" w:rsidP="000B2497">
            <w:pPr>
              <w:jc w:val="center"/>
              <w:rPr>
                <w:rFonts w:eastAsia="Times New Roman"/>
                <w:b/>
                <w:color w:val="000000"/>
              </w:rPr>
            </w:pPr>
            <w:r w:rsidRPr="008445BF">
              <w:rPr>
                <w:rFonts w:eastAsia="Times New Roman"/>
                <w:b/>
                <w:color w:val="000000"/>
              </w:rPr>
              <w:t>Peak</w:t>
            </w:r>
          </w:p>
        </w:tc>
        <w:tc>
          <w:tcPr>
            <w:tcW w:w="1051" w:type="pct"/>
            <w:shd w:val="clear" w:color="auto" w:fill="BFBFBF" w:themeFill="background1" w:themeFillShade="BF"/>
          </w:tcPr>
          <w:p w14:paraId="77F3152F" w14:textId="77777777" w:rsidR="00D826BA" w:rsidRPr="008445BF" w:rsidRDefault="00D826BA" w:rsidP="000B2497">
            <w:pPr>
              <w:jc w:val="center"/>
              <w:rPr>
                <w:rFonts w:eastAsia="Times New Roman"/>
                <w:b/>
                <w:color w:val="000000"/>
              </w:rPr>
            </w:pPr>
            <w:r w:rsidRPr="008445BF">
              <w:rPr>
                <w:rFonts w:eastAsia="Times New Roman"/>
                <w:b/>
                <w:color w:val="000000"/>
              </w:rPr>
              <w:t>Use Case [only for reference]</w:t>
            </w:r>
          </w:p>
        </w:tc>
      </w:tr>
      <w:tr w:rsidR="00D826BA" w:rsidRPr="008445BF" w14:paraId="3C1771BE" w14:textId="77777777" w:rsidTr="000B2497">
        <w:tc>
          <w:tcPr>
            <w:tcW w:w="305" w:type="pct"/>
          </w:tcPr>
          <w:p w14:paraId="3A5DF18A" w14:textId="77777777" w:rsidR="00D826BA" w:rsidRPr="008445BF" w:rsidRDefault="00D826BA" w:rsidP="000B2497">
            <w:pPr>
              <w:rPr>
                <w:rFonts w:eastAsia="Times New Roman"/>
                <w:color w:val="000000"/>
              </w:rPr>
            </w:pPr>
            <w:r w:rsidRPr="008445BF">
              <w:rPr>
                <w:rFonts w:eastAsia="Times New Roman"/>
                <w:color w:val="000000"/>
              </w:rPr>
              <w:t>1</w:t>
            </w:r>
          </w:p>
        </w:tc>
        <w:tc>
          <w:tcPr>
            <w:tcW w:w="707" w:type="pct"/>
          </w:tcPr>
          <w:p w14:paraId="41081B7E" w14:textId="77777777" w:rsidR="00D826BA" w:rsidRPr="008445BF" w:rsidRDefault="00D826BA" w:rsidP="000B2497">
            <w:pPr>
              <w:rPr>
                <w:rFonts w:eastAsia="Times New Roman"/>
                <w:color w:val="000000"/>
              </w:rPr>
            </w:pPr>
            <w:r w:rsidRPr="008445BF">
              <w:rPr>
                <w:rFonts w:eastAsia="Times New Roman"/>
                <w:color w:val="000000"/>
              </w:rPr>
              <w:t>Processor</w:t>
            </w:r>
          </w:p>
        </w:tc>
        <w:tc>
          <w:tcPr>
            <w:tcW w:w="496" w:type="pct"/>
          </w:tcPr>
          <w:p w14:paraId="6F137AE0" w14:textId="77777777" w:rsidR="00D826BA" w:rsidRPr="008445BF" w:rsidRDefault="00D826BA" w:rsidP="000B2497">
            <w:pPr>
              <w:rPr>
                <w:rFonts w:eastAsia="Times New Roman"/>
                <w:color w:val="000000"/>
              </w:rPr>
            </w:pPr>
            <w:r w:rsidRPr="008445BF">
              <w:rPr>
                <w:rFonts w:eastAsia="Times New Roman"/>
                <w:color w:val="000000"/>
              </w:rPr>
              <w:t>1020</w:t>
            </w:r>
          </w:p>
        </w:tc>
        <w:tc>
          <w:tcPr>
            <w:tcW w:w="493" w:type="pct"/>
          </w:tcPr>
          <w:p w14:paraId="595DD5DD" w14:textId="77777777" w:rsidR="00D826BA" w:rsidRPr="008445BF" w:rsidRDefault="00D826BA" w:rsidP="000B2497">
            <w:pPr>
              <w:rPr>
                <w:rFonts w:eastAsia="Times New Roman"/>
                <w:color w:val="000000"/>
              </w:rPr>
            </w:pPr>
            <w:r w:rsidRPr="008445BF">
              <w:rPr>
                <w:rFonts w:eastAsia="Times New Roman"/>
                <w:color w:val="000000"/>
              </w:rPr>
              <w:t>560</w:t>
            </w:r>
          </w:p>
        </w:tc>
        <w:tc>
          <w:tcPr>
            <w:tcW w:w="894" w:type="pct"/>
          </w:tcPr>
          <w:p w14:paraId="7FE26E1A" w14:textId="77777777" w:rsidR="00D826BA" w:rsidRPr="008445BF" w:rsidRDefault="00D826BA" w:rsidP="000B2497">
            <w:pPr>
              <w:rPr>
                <w:rFonts w:eastAsia="Times New Roman"/>
                <w:color w:val="000000"/>
              </w:rPr>
            </w:pPr>
            <w:r w:rsidRPr="008445BF">
              <w:rPr>
                <w:rFonts w:eastAsia="Times New Roman"/>
                <w:color w:val="000000"/>
              </w:rPr>
              <w:t>275</w:t>
            </w:r>
          </w:p>
        </w:tc>
        <w:tc>
          <w:tcPr>
            <w:tcW w:w="1054" w:type="pct"/>
          </w:tcPr>
          <w:p w14:paraId="2CA6CE16" w14:textId="77777777" w:rsidR="00D826BA" w:rsidRPr="008445BF" w:rsidRDefault="00D826BA" w:rsidP="000B2497">
            <w:pPr>
              <w:rPr>
                <w:rFonts w:eastAsia="Times New Roman"/>
                <w:color w:val="000000"/>
              </w:rPr>
            </w:pPr>
          </w:p>
        </w:tc>
        <w:tc>
          <w:tcPr>
            <w:tcW w:w="1051" w:type="pct"/>
          </w:tcPr>
          <w:p w14:paraId="163CF88A" w14:textId="77777777" w:rsidR="00D826BA" w:rsidRPr="008445BF" w:rsidRDefault="00D826BA" w:rsidP="000B2497">
            <w:pPr>
              <w:rPr>
                <w:rFonts w:eastAsia="Times New Roman"/>
                <w:color w:val="000000"/>
              </w:rPr>
            </w:pPr>
          </w:p>
        </w:tc>
      </w:tr>
      <w:tr w:rsidR="00D826BA" w:rsidRPr="008445BF" w14:paraId="348B9EC3" w14:textId="77777777" w:rsidTr="000B2497">
        <w:tc>
          <w:tcPr>
            <w:tcW w:w="305" w:type="pct"/>
          </w:tcPr>
          <w:p w14:paraId="6A7354EC" w14:textId="77777777" w:rsidR="00D826BA" w:rsidRPr="008445BF" w:rsidRDefault="00D826BA" w:rsidP="000B2497">
            <w:pPr>
              <w:rPr>
                <w:rFonts w:eastAsia="Times New Roman"/>
                <w:color w:val="000000"/>
              </w:rPr>
            </w:pPr>
            <w:r w:rsidRPr="008445BF">
              <w:rPr>
                <w:rFonts w:eastAsia="Times New Roman"/>
                <w:color w:val="000000"/>
              </w:rPr>
              <w:t>2</w:t>
            </w:r>
          </w:p>
        </w:tc>
        <w:tc>
          <w:tcPr>
            <w:tcW w:w="707" w:type="pct"/>
          </w:tcPr>
          <w:p w14:paraId="658DC5D6" w14:textId="77777777" w:rsidR="00D826BA" w:rsidRPr="008445BF" w:rsidRDefault="00D826BA" w:rsidP="000B2497">
            <w:pPr>
              <w:rPr>
                <w:rFonts w:eastAsia="Times New Roman"/>
                <w:color w:val="000000"/>
              </w:rPr>
            </w:pPr>
            <w:r w:rsidRPr="008445BF">
              <w:rPr>
                <w:rFonts w:eastAsia="Times New Roman"/>
                <w:color w:val="000000"/>
              </w:rPr>
              <w:t>NOR Flash</w:t>
            </w:r>
          </w:p>
        </w:tc>
        <w:tc>
          <w:tcPr>
            <w:tcW w:w="496" w:type="pct"/>
          </w:tcPr>
          <w:p w14:paraId="0AEB965C" w14:textId="77777777" w:rsidR="00D826BA" w:rsidRPr="008445BF" w:rsidRDefault="00D826BA" w:rsidP="000B2497">
            <w:pPr>
              <w:rPr>
                <w:rFonts w:eastAsia="Times New Roman"/>
                <w:color w:val="000000"/>
              </w:rPr>
            </w:pPr>
          </w:p>
        </w:tc>
        <w:tc>
          <w:tcPr>
            <w:tcW w:w="493" w:type="pct"/>
          </w:tcPr>
          <w:p w14:paraId="0AF40551" w14:textId="77777777" w:rsidR="00D826BA" w:rsidRPr="008445BF" w:rsidRDefault="00D826BA" w:rsidP="000B2497">
            <w:pPr>
              <w:rPr>
                <w:rFonts w:eastAsia="Times New Roman"/>
                <w:color w:val="000000"/>
              </w:rPr>
            </w:pPr>
          </w:p>
        </w:tc>
        <w:tc>
          <w:tcPr>
            <w:tcW w:w="894" w:type="pct"/>
          </w:tcPr>
          <w:p w14:paraId="4E7CA940" w14:textId="77777777" w:rsidR="00D826BA" w:rsidRPr="008445BF" w:rsidRDefault="00D826BA" w:rsidP="000B2497">
            <w:pPr>
              <w:rPr>
                <w:rFonts w:eastAsia="Times New Roman"/>
                <w:color w:val="000000"/>
              </w:rPr>
            </w:pPr>
            <w:r w:rsidRPr="008445BF">
              <w:rPr>
                <w:rFonts w:eastAsia="Times New Roman"/>
                <w:color w:val="000000"/>
              </w:rPr>
              <w:t>100</w:t>
            </w:r>
          </w:p>
        </w:tc>
        <w:tc>
          <w:tcPr>
            <w:tcW w:w="1054" w:type="pct"/>
          </w:tcPr>
          <w:p w14:paraId="1F75D844" w14:textId="77777777" w:rsidR="00D826BA" w:rsidRPr="008445BF" w:rsidRDefault="00D826BA" w:rsidP="000B2497">
            <w:pPr>
              <w:rPr>
                <w:rFonts w:eastAsia="Times New Roman"/>
                <w:color w:val="000000"/>
              </w:rPr>
            </w:pPr>
          </w:p>
        </w:tc>
        <w:tc>
          <w:tcPr>
            <w:tcW w:w="1051" w:type="pct"/>
          </w:tcPr>
          <w:p w14:paraId="06F65E48" w14:textId="77777777" w:rsidR="00D826BA" w:rsidRPr="008445BF" w:rsidRDefault="00D826BA" w:rsidP="000B2497">
            <w:pPr>
              <w:rPr>
                <w:rFonts w:eastAsia="Times New Roman"/>
                <w:color w:val="000000"/>
              </w:rPr>
            </w:pPr>
          </w:p>
        </w:tc>
      </w:tr>
      <w:tr w:rsidR="00D826BA" w:rsidRPr="008445BF" w14:paraId="00D6AF9A" w14:textId="77777777" w:rsidTr="000B2497">
        <w:tc>
          <w:tcPr>
            <w:tcW w:w="305" w:type="pct"/>
          </w:tcPr>
          <w:p w14:paraId="6B5677ED" w14:textId="77777777" w:rsidR="00D826BA" w:rsidRPr="008445BF" w:rsidRDefault="00D826BA" w:rsidP="000B2497">
            <w:pPr>
              <w:rPr>
                <w:rFonts w:eastAsia="Times New Roman"/>
                <w:color w:val="000000"/>
              </w:rPr>
            </w:pPr>
            <w:r w:rsidRPr="008445BF">
              <w:rPr>
                <w:rFonts w:eastAsia="Times New Roman"/>
                <w:color w:val="000000"/>
              </w:rPr>
              <w:t>3</w:t>
            </w:r>
          </w:p>
        </w:tc>
        <w:tc>
          <w:tcPr>
            <w:tcW w:w="707" w:type="pct"/>
          </w:tcPr>
          <w:p w14:paraId="6F43BE2C" w14:textId="77777777" w:rsidR="00D826BA" w:rsidRPr="008445BF" w:rsidRDefault="00D826BA" w:rsidP="000B2497">
            <w:pPr>
              <w:rPr>
                <w:rFonts w:eastAsia="Times New Roman"/>
                <w:color w:val="000000"/>
              </w:rPr>
            </w:pPr>
            <w:r w:rsidRPr="008445BF">
              <w:rPr>
                <w:rFonts w:eastAsia="Times New Roman"/>
                <w:color w:val="000000"/>
              </w:rPr>
              <w:t xml:space="preserve">Eth </w:t>
            </w:r>
            <w:proofErr w:type="spellStart"/>
            <w:r w:rsidRPr="008445BF">
              <w:rPr>
                <w:rFonts w:eastAsia="Times New Roman"/>
                <w:color w:val="000000"/>
              </w:rPr>
              <w:t>Phy</w:t>
            </w:r>
            <w:proofErr w:type="spellEnd"/>
          </w:p>
        </w:tc>
        <w:tc>
          <w:tcPr>
            <w:tcW w:w="496" w:type="pct"/>
          </w:tcPr>
          <w:p w14:paraId="14E3A096" w14:textId="77777777" w:rsidR="00D826BA" w:rsidRPr="008445BF" w:rsidRDefault="00D826BA" w:rsidP="000B2497">
            <w:pPr>
              <w:rPr>
                <w:rFonts w:eastAsia="Times New Roman"/>
                <w:color w:val="000000"/>
              </w:rPr>
            </w:pPr>
          </w:p>
        </w:tc>
        <w:tc>
          <w:tcPr>
            <w:tcW w:w="493" w:type="pct"/>
          </w:tcPr>
          <w:p w14:paraId="7B94650B" w14:textId="77777777" w:rsidR="00D826BA" w:rsidRPr="008445BF" w:rsidRDefault="00D826BA" w:rsidP="000B2497">
            <w:pPr>
              <w:rPr>
                <w:rFonts w:eastAsia="Times New Roman"/>
                <w:color w:val="000000"/>
              </w:rPr>
            </w:pPr>
            <w:r w:rsidRPr="008445BF">
              <w:rPr>
                <w:rFonts w:eastAsia="Times New Roman"/>
                <w:color w:val="000000"/>
              </w:rPr>
              <w:t>150</w:t>
            </w:r>
          </w:p>
        </w:tc>
        <w:tc>
          <w:tcPr>
            <w:tcW w:w="894" w:type="pct"/>
          </w:tcPr>
          <w:p w14:paraId="06F54CF0" w14:textId="77777777" w:rsidR="00D826BA" w:rsidRPr="008445BF" w:rsidRDefault="00D826BA" w:rsidP="000B2497">
            <w:pPr>
              <w:rPr>
                <w:rFonts w:eastAsia="Times New Roman"/>
                <w:color w:val="000000"/>
              </w:rPr>
            </w:pPr>
            <w:r w:rsidRPr="008445BF">
              <w:rPr>
                <w:rFonts w:eastAsia="Times New Roman"/>
                <w:color w:val="000000"/>
              </w:rPr>
              <w:t>75</w:t>
            </w:r>
          </w:p>
        </w:tc>
        <w:tc>
          <w:tcPr>
            <w:tcW w:w="1054" w:type="pct"/>
          </w:tcPr>
          <w:p w14:paraId="0B954312" w14:textId="77777777" w:rsidR="00D826BA" w:rsidRPr="008445BF" w:rsidRDefault="00D826BA" w:rsidP="000B2497">
            <w:pPr>
              <w:rPr>
                <w:rFonts w:eastAsia="Times New Roman"/>
                <w:color w:val="000000"/>
              </w:rPr>
            </w:pPr>
          </w:p>
        </w:tc>
        <w:tc>
          <w:tcPr>
            <w:tcW w:w="1051" w:type="pct"/>
          </w:tcPr>
          <w:p w14:paraId="783ABFA2" w14:textId="77777777" w:rsidR="00D826BA" w:rsidRPr="008445BF" w:rsidRDefault="00D826BA" w:rsidP="000B2497">
            <w:pPr>
              <w:rPr>
                <w:rFonts w:eastAsia="Times New Roman"/>
                <w:color w:val="000000"/>
              </w:rPr>
            </w:pPr>
          </w:p>
        </w:tc>
      </w:tr>
      <w:tr w:rsidR="00D826BA" w:rsidRPr="008445BF" w14:paraId="79098CE6" w14:textId="77777777" w:rsidTr="000B2497">
        <w:tc>
          <w:tcPr>
            <w:tcW w:w="305" w:type="pct"/>
          </w:tcPr>
          <w:p w14:paraId="471B6343" w14:textId="77777777" w:rsidR="00D826BA" w:rsidRPr="008445BF" w:rsidRDefault="00D826BA" w:rsidP="000B2497">
            <w:pPr>
              <w:rPr>
                <w:rFonts w:eastAsia="Times New Roman"/>
                <w:color w:val="000000"/>
              </w:rPr>
            </w:pPr>
            <w:r w:rsidRPr="008445BF">
              <w:rPr>
                <w:rFonts w:eastAsia="Times New Roman"/>
                <w:color w:val="000000"/>
              </w:rPr>
              <w:t>4</w:t>
            </w:r>
          </w:p>
        </w:tc>
        <w:tc>
          <w:tcPr>
            <w:tcW w:w="707" w:type="pct"/>
          </w:tcPr>
          <w:p w14:paraId="00BBE3A7" w14:textId="77777777" w:rsidR="00D826BA" w:rsidRPr="008445BF" w:rsidRDefault="00D826BA" w:rsidP="000B2497">
            <w:pPr>
              <w:rPr>
                <w:rFonts w:eastAsia="Times New Roman"/>
                <w:color w:val="000000"/>
              </w:rPr>
            </w:pPr>
          </w:p>
        </w:tc>
        <w:tc>
          <w:tcPr>
            <w:tcW w:w="496" w:type="pct"/>
          </w:tcPr>
          <w:p w14:paraId="4319223C" w14:textId="77777777" w:rsidR="00D826BA" w:rsidRPr="008445BF" w:rsidRDefault="00D826BA" w:rsidP="000B2497">
            <w:pPr>
              <w:rPr>
                <w:rFonts w:eastAsia="Times New Roman"/>
                <w:color w:val="000000"/>
              </w:rPr>
            </w:pPr>
          </w:p>
        </w:tc>
        <w:tc>
          <w:tcPr>
            <w:tcW w:w="493" w:type="pct"/>
          </w:tcPr>
          <w:p w14:paraId="364323DA" w14:textId="77777777" w:rsidR="00D826BA" w:rsidRPr="008445BF" w:rsidRDefault="00D826BA" w:rsidP="000B2497">
            <w:pPr>
              <w:rPr>
                <w:rFonts w:eastAsia="Times New Roman"/>
                <w:color w:val="000000"/>
              </w:rPr>
            </w:pPr>
          </w:p>
        </w:tc>
        <w:tc>
          <w:tcPr>
            <w:tcW w:w="894" w:type="pct"/>
          </w:tcPr>
          <w:p w14:paraId="48C32F25" w14:textId="77777777" w:rsidR="00D826BA" w:rsidRPr="008445BF" w:rsidRDefault="00D826BA" w:rsidP="000B2497">
            <w:pPr>
              <w:rPr>
                <w:rFonts w:eastAsia="Times New Roman"/>
                <w:color w:val="000000"/>
              </w:rPr>
            </w:pPr>
          </w:p>
        </w:tc>
        <w:tc>
          <w:tcPr>
            <w:tcW w:w="1054" w:type="pct"/>
          </w:tcPr>
          <w:p w14:paraId="02F48D31" w14:textId="77777777" w:rsidR="00D826BA" w:rsidRPr="008445BF" w:rsidRDefault="00D826BA" w:rsidP="000B2497">
            <w:pPr>
              <w:rPr>
                <w:rFonts w:eastAsia="Times New Roman"/>
                <w:color w:val="000000"/>
              </w:rPr>
            </w:pPr>
          </w:p>
        </w:tc>
        <w:tc>
          <w:tcPr>
            <w:tcW w:w="1051" w:type="pct"/>
          </w:tcPr>
          <w:p w14:paraId="7AD92FBE" w14:textId="77777777" w:rsidR="00D826BA" w:rsidRPr="008445BF" w:rsidRDefault="00D826BA" w:rsidP="000B2497">
            <w:pPr>
              <w:rPr>
                <w:rFonts w:eastAsia="Times New Roman"/>
                <w:color w:val="000000"/>
              </w:rPr>
            </w:pPr>
          </w:p>
        </w:tc>
      </w:tr>
      <w:tr w:rsidR="00D826BA" w:rsidRPr="008445BF" w14:paraId="3D6B5238" w14:textId="77777777" w:rsidTr="000B2497">
        <w:tc>
          <w:tcPr>
            <w:tcW w:w="305" w:type="pct"/>
          </w:tcPr>
          <w:p w14:paraId="7E6F54A7" w14:textId="77777777" w:rsidR="00D826BA" w:rsidRPr="008445BF" w:rsidRDefault="00D826BA" w:rsidP="000B2497">
            <w:pPr>
              <w:rPr>
                <w:rFonts w:eastAsia="Times New Roman"/>
                <w:color w:val="000000"/>
              </w:rPr>
            </w:pPr>
          </w:p>
        </w:tc>
        <w:tc>
          <w:tcPr>
            <w:tcW w:w="707" w:type="pct"/>
          </w:tcPr>
          <w:p w14:paraId="100F89AD" w14:textId="77777777" w:rsidR="00D826BA" w:rsidRPr="008445BF" w:rsidRDefault="00D826BA" w:rsidP="000B2497">
            <w:pPr>
              <w:rPr>
                <w:rFonts w:eastAsia="Times New Roman"/>
                <w:color w:val="000000"/>
              </w:rPr>
            </w:pPr>
            <w:r w:rsidRPr="008445BF">
              <w:rPr>
                <w:rFonts w:eastAsia="Times New Roman"/>
                <w:color w:val="000000"/>
              </w:rPr>
              <w:t>Total</w:t>
            </w:r>
          </w:p>
        </w:tc>
        <w:tc>
          <w:tcPr>
            <w:tcW w:w="496" w:type="pct"/>
          </w:tcPr>
          <w:p w14:paraId="3F2160D4" w14:textId="77777777" w:rsidR="00D826BA" w:rsidRPr="008445BF" w:rsidRDefault="00D826BA" w:rsidP="000B2497">
            <w:pPr>
              <w:rPr>
                <w:rFonts w:eastAsia="Times New Roman"/>
                <w:color w:val="000000"/>
              </w:rPr>
            </w:pPr>
            <w:r w:rsidRPr="008445BF">
              <w:rPr>
                <w:rFonts w:eastAsia="Times New Roman"/>
                <w:color w:val="000000"/>
              </w:rPr>
              <w:t>1020</w:t>
            </w:r>
          </w:p>
        </w:tc>
        <w:tc>
          <w:tcPr>
            <w:tcW w:w="493" w:type="pct"/>
          </w:tcPr>
          <w:p w14:paraId="7E8C7A95" w14:textId="77777777" w:rsidR="00D826BA" w:rsidRPr="008445BF" w:rsidRDefault="00D826BA" w:rsidP="000B2497">
            <w:pPr>
              <w:rPr>
                <w:rFonts w:eastAsia="Times New Roman"/>
                <w:color w:val="000000"/>
              </w:rPr>
            </w:pPr>
            <w:r w:rsidRPr="008445BF">
              <w:rPr>
                <w:rFonts w:eastAsia="Times New Roman"/>
                <w:color w:val="000000"/>
              </w:rPr>
              <w:t>710</w:t>
            </w:r>
          </w:p>
        </w:tc>
        <w:tc>
          <w:tcPr>
            <w:tcW w:w="894" w:type="pct"/>
          </w:tcPr>
          <w:p w14:paraId="6E479099" w14:textId="77777777" w:rsidR="00D826BA" w:rsidRPr="008445BF" w:rsidRDefault="00D826BA" w:rsidP="000B2497">
            <w:pPr>
              <w:rPr>
                <w:rFonts w:eastAsia="Times New Roman"/>
                <w:color w:val="000000"/>
              </w:rPr>
            </w:pPr>
            <w:r w:rsidRPr="008445BF">
              <w:rPr>
                <w:rFonts w:eastAsia="Times New Roman"/>
                <w:color w:val="000000"/>
              </w:rPr>
              <w:t>450</w:t>
            </w:r>
          </w:p>
        </w:tc>
        <w:tc>
          <w:tcPr>
            <w:tcW w:w="1054" w:type="pct"/>
          </w:tcPr>
          <w:p w14:paraId="4A834221" w14:textId="77777777" w:rsidR="00D826BA" w:rsidRPr="008445BF" w:rsidRDefault="00D826BA" w:rsidP="000B2497">
            <w:pPr>
              <w:rPr>
                <w:rFonts w:eastAsia="Times New Roman"/>
                <w:color w:val="000000"/>
              </w:rPr>
            </w:pPr>
          </w:p>
        </w:tc>
        <w:tc>
          <w:tcPr>
            <w:tcW w:w="1051" w:type="pct"/>
          </w:tcPr>
          <w:p w14:paraId="288CD244" w14:textId="77777777" w:rsidR="00D826BA" w:rsidRPr="008445BF" w:rsidRDefault="00D826BA" w:rsidP="000B2497">
            <w:pPr>
              <w:rPr>
                <w:rFonts w:eastAsia="Times New Roman"/>
                <w:color w:val="000000"/>
              </w:rPr>
            </w:pPr>
          </w:p>
        </w:tc>
      </w:tr>
    </w:tbl>
    <w:p w14:paraId="593E0E2D" w14:textId="5F89EB8E" w:rsidR="00D826BA" w:rsidRPr="008445BF" w:rsidRDefault="00D826BA" w:rsidP="00D826BA">
      <w:pPr>
        <w:pStyle w:val="Caption"/>
        <w:spacing w:before="240"/>
        <w:jc w:val="center"/>
        <w:rPr>
          <w:rFonts w:ascii="Times New Roman" w:hAnsi="Times New Roman" w:cs="Times New Roman"/>
          <w:i w:val="0"/>
          <w:sz w:val="22"/>
          <w:szCs w:val="22"/>
        </w:rPr>
      </w:pPr>
      <w:bookmarkStart w:id="133" w:name="_Toc16620624"/>
      <w:bookmarkStart w:id="134" w:name="_Toc17818136"/>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7</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 Power Consumption</w:t>
      </w:r>
      <w:bookmarkEnd w:id="133"/>
      <w:bookmarkEnd w:id="134"/>
      <w:r w:rsidRPr="008445BF">
        <w:rPr>
          <w:rFonts w:ascii="Times New Roman" w:hAnsi="Times New Roman" w:cs="Times New Roman"/>
          <w:i w:val="0"/>
          <w:sz w:val="22"/>
          <w:szCs w:val="22"/>
        </w:rPr>
        <w:t xml:space="preserve"> </w:t>
      </w:r>
    </w:p>
    <w:p w14:paraId="3CB2BA67" w14:textId="77777777" w:rsidR="00D826BA" w:rsidRPr="008445BF" w:rsidRDefault="00D826BA" w:rsidP="00D826BA"/>
    <w:p w14:paraId="2FA5C408" w14:textId="77777777" w:rsidR="00D826BA" w:rsidRPr="008445BF" w:rsidRDefault="00D826BA" w:rsidP="00D826BA">
      <w:r w:rsidRPr="008445BF">
        <w:t>Explain about the use case if any.</w:t>
      </w:r>
    </w:p>
    <w:p w14:paraId="08E73398" w14:textId="77777777" w:rsidR="00D826BA" w:rsidRPr="008445BF" w:rsidRDefault="00D826BA" w:rsidP="00D826BA">
      <w:pPr>
        <w:pStyle w:val="Heading3"/>
        <w:spacing w:after="0" w:line="240" w:lineRule="auto"/>
        <w:ind w:left="900"/>
        <w:rPr>
          <w:rFonts w:cs="Times New Roman"/>
        </w:rPr>
      </w:pPr>
      <w:bookmarkStart w:id="135" w:name="_Toc16877101"/>
      <w:bookmarkStart w:id="136" w:name="_Toc17808615"/>
      <w:r w:rsidRPr="008445BF">
        <w:rPr>
          <w:rFonts w:cs="Times New Roman"/>
        </w:rPr>
        <w:t>Power Dissipation</w:t>
      </w:r>
      <w:bookmarkEnd w:id="135"/>
      <w:bookmarkEnd w:id="136"/>
    </w:p>
    <w:p w14:paraId="28B2F509" w14:textId="77777777" w:rsidR="00D826BA" w:rsidRPr="008445BF" w:rsidRDefault="00D826BA" w:rsidP="00D826BA">
      <w:r w:rsidRPr="008445BF">
        <w:t xml:space="preserve">&lt;This section shall capture the details of power loss in all regulator/power circuitry to calculate the net power dissipation &amp; overall consumption. This table shall provide the current/power consumption on all voltage rails that are input to this </w:t>
      </w:r>
      <w:proofErr w:type="gramStart"/>
      <w:r w:rsidRPr="008445BF">
        <w:t>particular subsystem</w:t>
      </w:r>
      <w:proofErr w:type="gramEnd"/>
      <w:r w:rsidRPr="008445BF">
        <w:t>&gt;</w:t>
      </w:r>
    </w:p>
    <w:p w14:paraId="746F1130" w14:textId="77777777" w:rsidR="00D826BA" w:rsidRPr="008445BF" w:rsidRDefault="00D826BA" w:rsidP="00D826BA">
      <w:r w:rsidRPr="008445BF">
        <w:t xml:space="preserve">A table </w:t>
      </w:r>
      <w:proofErr w:type="gramStart"/>
      <w:r w:rsidRPr="008445BF">
        <w:t>has to</w:t>
      </w:r>
      <w:proofErr w:type="gramEnd"/>
      <w:r w:rsidRPr="008445BF">
        <w:t xml:space="preserve"> be prepared as shown below.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0"/>
        <w:gridCol w:w="1243"/>
        <w:gridCol w:w="1003"/>
        <w:gridCol w:w="1003"/>
        <w:gridCol w:w="1056"/>
        <w:gridCol w:w="1243"/>
        <w:gridCol w:w="1243"/>
        <w:gridCol w:w="961"/>
      </w:tblGrid>
      <w:tr w:rsidR="00D826BA" w:rsidRPr="008445BF" w14:paraId="577530CE" w14:textId="77777777" w:rsidTr="000B2497">
        <w:trPr>
          <w:tblHeader/>
        </w:trPr>
        <w:tc>
          <w:tcPr>
            <w:tcW w:w="386" w:type="pct"/>
            <w:shd w:val="clear" w:color="auto" w:fill="BFBFBF" w:themeFill="background1" w:themeFillShade="BF"/>
          </w:tcPr>
          <w:p w14:paraId="63F3641C" w14:textId="77777777" w:rsidR="00D826BA" w:rsidRPr="008445BF" w:rsidRDefault="00D826BA" w:rsidP="000B2497">
            <w:pPr>
              <w:jc w:val="center"/>
              <w:rPr>
                <w:rFonts w:eastAsia="Times New Roman"/>
                <w:b/>
                <w:color w:val="000000"/>
              </w:rPr>
            </w:pPr>
            <w:proofErr w:type="spellStart"/>
            <w:proofErr w:type="gramStart"/>
            <w:r w:rsidRPr="008445BF">
              <w:rPr>
                <w:rFonts w:eastAsia="Times New Roman"/>
                <w:b/>
                <w:color w:val="000000"/>
              </w:rPr>
              <w:lastRenderedPageBreak/>
              <w:t>Sl.No</w:t>
            </w:r>
            <w:proofErr w:type="spellEnd"/>
            <w:proofErr w:type="gramEnd"/>
          </w:p>
        </w:tc>
        <w:tc>
          <w:tcPr>
            <w:tcW w:w="621" w:type="pct"/>
            <w:shd w:val="clear" w:color="auto" w:fill="BFBFBF" w:themeFill="background1" w:themeFillShade="BF"/>
          </w:tcPr>
          <w:p w14:paraId="0B5461D0" w14:textId="77777777" w:rsidR="00D826BA" w:rsidRPr="008445BF" w:rsidRDefault="00D826BA" w:rsidP="000B2497">
            <w:pPr>
              <w:jc w:val="center"/>
              <w:rPr>
                <w:rFonts w:eastAsia="Times New Roman"/>
                <w:b/>
                <w:color w:val="000000"/>
              </w:rPr>
            </w:pPr>
            <w:r w:rsidRPr="008445BF">
              <w:rPr>
                <w:rFonts w:eastAsia="Times New Roman"/>
                <w:b/>
                <w:color w:val="000000"/>
              </w:rPr>
              <w:t>Regulator</w:t>
            </w:r>
          </w:p>
        </w:tc>
        <w:tc>
          <w:tcPr>
            <w:tcW w:w="513" w:type="pct"/>
            <w:shd w:val="clear" w:color="auto" w:fill="BFBFBF" w:themeFill="background1" w:themeFillShade="BF"/>
          </w:tcPr>
          <w:p w14:paraId="3F3921A9" w14:textId="77777777" w:rsidR="00D826BA" w:rsidRPr="008445BF" w:rsidRDefault="00D826BA" w:rsidP="000B2497">
            <w:pPr>
              <w:rPr>
                <w:rFonts w:eastAsia="Times New Roman"/>
                <w:b/>
                <w:color w:val="000000"/>
              </w:rPr>
            </w:pPr>
            <w:r w:rsidRPr="008445BF">
              <w:rPr>
                <w:rFonts w:eastAsia="Times New Roman"/>
                <w:b/>
                <w:color w:val="000000"/>
              </w:rPr>
              <w:t>Input Voltage (V)</w:t>
            </w:r>
          </w:p>
        </w:tc>
        <w:tc>
          <w:tcPr>
            <w:tcW w:w="513" w:type="pct"/>
            <w:shd w:val="clear" w:color="auto" w:fill="BFBFBF" w:themeFill="background1" w:themeFillShade="BF"/>
          </w:tcPr>
          <w:p w14:paraId="0DCD139C" w14:textId="77777777" w:rsidR="00D826BA" w:rsidRPr="008445BF" w:rsidRDefault="00D826BA" w:rsidP="000B2497">
            <w:pPr>
              <w:jc w:val="center"/>
              <w:rPr>
                <w:rFonts w:eastAsia="Times New Roman"/>
                <w:b/>
                <w:color w:val="000000"/>
              </w:rPr>
            </w:pPr>
            <w:r w:rsidRPr="008445BF">
              <w:rPr>
                <w:rFonts w:eastAsia="Times New Roman"/>
                <w:b/>
                <w:color w:val="000000"/>
              </w:rPr>
              <w:t>Output Voltage (V)</w:t>
            </w:r>
          </w:p>
        </w:tc>
        <w:tc>
          <w:tcPr>
            <w:tcW w:w="510" w:type="pct"/>
            <w:shd w:val="clear" w:color="auto" w:fill="BFBFBF" w:themeFill="background1" w:themeFillShade="BF"/>
          </w:tcPr>
          <w:p w14:paraId="0F75F887" w14:textId="77777777" w:rsidR="00D826BA" w:rsidRPr="008445BF" w:rsidRDefault="00D826BA" w:rsidP="000B2497">
            <w:pPr>
              <w:jc w:val="center"/>
              <w:rPr>
                <w:rFonts w:eastAsia="Times New Roman"/>
                <w:b/>
                <w:color w:val="000000"/>
              </w:rPr>
            </w:pPr>
            <w:r w:rsidRPr="008445BF">
              <w:rPr>
                <w:rFonts w:eastAsia="Times New Roman"/>
                <w:b/>
                <w:color w:val="000000"/>
              </w:rPr>
              <w:t>Load Current (A)</w:t>
            </w:r>
          </w:p>
        </w:tc>
        <w:tc>
          <w:tcPr>
            <w:tcW w:w="706" w:type="pct"/>
            <w:shd w:val="clear" w:color="auto" w:fill="BFBFBF" w:themeFill="background1" w:themeFillShade="BF"/>
          </w:tcPr>
          <w:p w14:paraId="3BCC1701" w14:textId="77777777" w:rsidR="00D826BA" w:rsidRPr="008445BF" w:rsidRDefault="00D826BA" w:rsidP="000B2497">
            <w:pPr>
              <w:jc w:val="center"/>
              <w:rPr>
                <w:rFonts w:eastAsia="Times New Roman"/>
                <w:b/>
                <w:color w:val="000000"/>
              </w:rPr>
            </w:pPr>
            <w:r w:rsidRPr="008445BF">
              <w:rPr>
                <w:rFonts w:eastAsia="Times New Roman"/>
                <w:b/>
                <w:color w:val="000000"/>
              </w:rPr>
              <w:t>Efficiency (%)</w:t>
            </w:r>
          </w:p>
        </w:tc>
        <w:tc>
          <w:tcPr>
            <w:tcW w:w="876" w:type="pct"/>
            <w:shd w:val="clear" w:color="auto" w:fill="BFBFBF" w:themeFill="background1" w:themeFillShade="BF"/>
          </w:tcPr>
          <w:p w14:paraId="1F9B518A" w14:textId="77777777" w:rsidR="00D826BA" w:rsidRPr="008445BF" w:rsidRDefault="00D826BA" w:rsidP="000B2497">
            <w:pPr>
              <w:jc w:val="center"/>
              <w:rPr>
                <w:rFonts w:eastAsia="Times New Roman"/>
                <w:b/>
                <w:color w:val="000000"/>
              </w:rPr>
            </w:pPr>
            <w:r w:rsidRPr="008445BF">
              <w:rPr>
                <w:rFonts w:eastAsia="Times New Roman"/>
                <w:b/>
                <w:color w:val="000000"/>
              </w:rPr>
              <w:t>Power Loss in Regulator (W)</w:t>
            </w:r>
          </w:p>
        </w:tc>
        <w:tc>
          <w:tcPr>
            <w:tcW w:w="874" w:type="pct"/>
            <w:shd w:val="clear" w:color="auto" w:fill="BFBFBF" w:themeFill="background1" w:themeFillShade="BF"/>
          </w:tcPr>
          <w:p w14:paraId="2493DC3F" w14:textId="77777777" w:rsidR="00D826BA" w:rsidRPr="008445BF" w:rsidRDefault="00D826BA" w:rsidP="000B2497">
            <w:pPr>
              <w:jc w:val="center"/>
              <w:rPr>
                <w:rFonts w:eastAsia="Times New Roman"/>
                <w:b/>
                <w:color w:val="000000"/>
              </w:rPr>
            </w:pPr>
            <w:r w:rsidRPr="008445BF">
              <w:rPr>
                <w:rFonts w:eastAsia="Times New Roman"/>
                <w:b/>
                <w:color w:val="000000"/>
              </w:rPr>
              <w:t>Total Power at input (W)</w:t>
            </w:r>
          </w:p>
        </w:tc>
      </w:tr>
      <w:tr w:rsidR="00D826BA" w:rsidRPr="008445BF" w14:paraId="794F298C" w14:textId="77777777" w:rsidTr="000B2497">
        <w:tc>
          <w:tcPr>
            <w:tcW w:w="5000" w:type="pct"/>
            <w:gridSpan w:val="8"/>
          </w:tcPr>
          <w:p w14:paraId="45DE3975" w14:textId="77777777" w:rsidR="00D826BA" w:rsidRPr="008445BF" w:rsidRDefault="00D826BA" w:rsidP="000B2497">
            <w:pPr>
              <w:jc w:val="center"/>
              <w:rPr>
                <w:rFonts w:eastAsia="Times New Roman"/>
                <w:color w:val="000000"/>
              </w:rPr>
            </w:pPr>
            <w:r w:rsidRPr="008445BF">
              <w:rPr>
                <w:rFonts w:eastAsia="Times New Roman"/>
                <w:color w:val="000000"/>
              </w:rPr>
              <w:t>Regulators powered from Voltage Rail (V1)</w:t>
            </w:r>
          </w:p>
        </w:tc>
      </w:tr>
      <w:tr w:rsidR="00D826BA" w:rsidRPr="008445BF" w14:paraId="4A287F3F" w14:textId="77777777" w:rsidTr="000B2497">
        <w:tc>
          <w:tcPr>
            <w:tcW w:w="386" w:type="pct"/>
          </w:tcPr>
          <w:p w14:paraId="6CF9DD36" w14:textId="77777777" w:rsidR="00D826BA" w:rsidRPr="008445BF" w:rsidRDefault="00D826BA" w:rsidP="000B2497">
            <w:pPr>
              <w:rPr>
                <w:rFonts w:eastAsia="Times New Roman"/>
                <w:color w:val="000000"/>
              </w:rPr>
            </w:pPr>
            <w:r w:rsidRPr="008445BF">
              <w:rPr>
                <w:rFonts w:eastAsia="Times New Roman"/>
                <w:color w:val="000000"/>
              </w:rPr>
              <w:t>1</w:t>
            </w:r>
          </w:p>
        </w:tc>
        <w:tc>
          <w:tcPr>
            <w:tcW w:w="621" w:type="pct"/>
          </w:tcPr>
          <w:p w14:paraId="48A85C79" w14:textId="77777777" w:rsidR="00D826BA" w:rsidRPr="008445BF" w:rsidRDefault="00D826BA" w:rsidP="000B2497">
            <w:pPr>
              <w:rPr>
                <w:rFonts w:eastAsia="Times New Roman"/>
                <w:color w:val="000000"/>
              </w:rPr>
            </w:pPr>
            <w:r w:rsidRPr="008445BF">
              <w:rPr>
                <w:rFonts w:eastAsia="Times New Roman"/>
                <w:color w:val="000000"/>
              </w:rPr>
              <w:t xml:space="preserve">DDR Switcher </w:t>
            </w:r>
          </w:p>
        </w:tc>
        <w:tc>
          <w:tcPr>
            <w:tcW w:w="513" w:type="pct"/>
          </w:tcPr>
          <w:p w14:paraId="7DF07189" w14:textId="77777777" w:rsidR="00D826BA" w:rsidRPr="008445BF" w:rsidRDefault="00D826BA" w:rsidP="000B2497">
            <w:pPr>
              <w:jc w:val="center"/>
              <w:rPr>
                <w:rFonts w:eastAsia="Times New Roman"/>
                <w:color w:val="000000"/>
              </w:rPr>
            </w:pPr>
            <w:r w:rsidRPr="008445BF">
              <w:rPr>
                <w:rFonts w:eastAsia="Times New Roman"/>
                <w:color w:val="000000"/>
              </w:rPr>
              <w:t>3.3</w:t>
            </w:r>
          </w:p>
        </w:tc>
        <w:tc>
          <w:tcPr>
            <w:tcW w:w="513" w:type="pct"/>
          </w:tcPr>
          <w:p w14:paraId="0C407DF9" w14:textId="77777777" w:rsidR="00D826BA" w:rsidRPr="008445BF" w:rsidRDefault="00D826BA" w:rsidP="000B2497">
            <w:pPr>
              <w:jc w:val="center"/>
              <w:rPr>
                <w:rFonts w:eastAsia="Times New Roman"/>
                <w:color w:val="000000"/>
              </w:rPr>
            </w:pPr>
            <w:r w:rsidRPr="008445BF">
              <w:rPr>
                <w:rFonts w:eastAsia="Times New Roman"/>
                <w:color w:val="000000"/>
              </w:rPr>
              <w:t>1.8</w:t>
            </w:r>
          </w:p>
        </w:tc>
        <w:tc>
          <w:tcPr>
            <w:tcW w:w="510" w:type="pct"/>
          </w:tcPr>
          <w:p w14:paraId="212D6DD6" w14:textId="77777777" w:rsidR="00D826BA" w:rsidRPr="008445BF" w:rsidRDefault="00D826BA" w:rsidP="000B2497">
            <w:pPr>
              <w:jc w:val="center"/>
              <w:rPr>
                <w:rFonts w:eastAsia="Times New Roman"/>
                <w:color w:val="000000"/>
              </w:rPr>
            </w:pPr>
            <w:r w:rsidRPr="008445BF">
              <w:rPr>
                <w:rFonts w:eastAsia="Times New Roman"/>
                <w:color w:val="000000"/>
              </w:rPr>
              <w:t>500</w:t>
            </w:r>
          </w:p>
        </w:tc>
        <w:tc>
          <w:tcPr>
            <w:tcW w:w="706" w:type="pct"/>
          </w:tcPr>
          <w:p w14:paraId="66DB5CF1" w14:textId="77777777" w:rsidR="00D826BA" w:rsidRPr="008445BF" w:rsidRDefault="00D826BA" w:rsidP="000B2497">
            <w:pPr>
              <w:jc w:val="center"/>
              <w:rPr>
                <w:rFonts w:eastAsia="Times New Roman"/>
                <w:color w:val="000000"/>
              </w:rPr>
            </w:pPr>
            <w:r w:rsidRPr="008445BF">
              <w:rPr>
                <w:rFonts w:eastAsia="Times New Roman"/>
                <w:color w:val="000000"/>
              </w:rPr>
              <w:t>85</w:t>
            </w:r>
          </w:p>
        </w:tc>
        <w:tc>
          <w:tcPr>
            <w:tcW w:w="876" w:type="pct"/>
          </w:tcPr>
          <w:p w14:paraId="08897E38" w14:textId="77777777" w:rsidR="00D826BA" w:rsidRPr="008445BF" w:rsidRDefault="00D826BA" w:rsidP="000B2497">
            <w:pPr>
              <w:jc w:val="center"/>
              <w:rPr>
                <w:rFonts w:eastAsia="Times New Roman"/>
                <w:color w:val="000000"/>
              </w:rPr>
            </w:pPr>
            <w:r w:rsidRPr="008445BF">
              <w:rPr>
                <w:rFonts w:eastAsia="Times New Roman"/>
                <w:color w:val="000000"/>
              </w:rPr>
              <w:t>0.15</w:t>
            </w:r>
          </w:p>
        </w:tc>
        <w:tc>
          <w:tcPr>
            <w:tcW w:w="874" w:type="pct"/>
          </w:tcPr>
          <w:p w14:paraId="1DBBD6B4" w14:textId="77777777" w:rsidR="00D826BA" w:rsidRPr="008445BF" w:rsidRDefault="00D826BA" w:rsidP="000B2497">
            <w:pPr>
              <w:jc w:val="center"/>
              <w:rPr>
                <w:rFonts w:eastAsia="Times New Roman"/>
                <w:color w:val="000000"/>
              </w:rPr>
            </w:pPr>
            <w:r w:rsidRPr="008445BF">
              <w:rPr>
                <w:rFonts w:eastAsia="Times New Roman"/>
                <w:color w:val="000000"/>
              </w:rPr>
              <w:t>1.05</w:t>
            </w:r>
          </w:p>
        </w:tc>
      </w:tr>
      <w:tr w:rsidR="00D826BA" w:rsidRPr="008445BF" w14:paraId="28E19463" w14:textId="77777777" w:rsidTr="000B2497">
        <w:tc>
          <w:tcPr>
            <w:tcW w:w="386" w:type="pct"/>
          </w:tcPr>
          <w:p w14:paraId="0EA67526" w14:textId="77777777" w:rsidR="00D826BA" w:rsidRPr="008445BF" w:rsidRDefault="00D826BA" w:rsidP="000B2497">
            <w:pPr>
              <w:rPr>
                <w:rFonts w:eastAsia="Times New Roman"/>
                <w:color w:val="000000"/>
              </w:rPr>
            </w:pPr>
            <w:r w:rsidRPr="008445BF">
              <w:rPr>
                <w:rFonts w:eastAsia="Times New Roman"/>
                <w:color w:val="000000"/>
              </w:rPr>
              <w:t>2</w:t>
            </w:r>
          </w:p>
        </w:tc>
        <w:tc>
          <w:tcPr>
            <w:tcW w:w="621" w:type="pct"/>
          </w:tcPr>
          <w:p w14:paraId="22E8DD71" w14:textId="77777777" w:rsidR="00D826BA" w:rsidRPr="008445BF" w:rsidRDefault="00D826BA" w:rsidP="000B2497">
            <w:pPr>
              <w:rPr>
                <w:rFonts w:eastAsia="Times New Roman"/>
                <w:color w:val="000000"/>
              </w:rPr>
            </w:pPr>
            <w:r w:rsidRPr="008445BF">
              <w:rPr>
                <w:rFonts w:eastAsia="Times New Roman"/>
                <w:color w:val="000000"/>
              </w:rPr>
              <w:t>Camera LDO</w:t>
            </w:r>
          </w:p>
        </w:tc>
        <w:tc>
          <w:tcPr>
            <w:tcW w:w="513" w:type="pct"/>
          </w:tcPr>
          <w:p w14:paraId="5A83F916" w14:textId="77777777" w:rsidR="00D826BA" w:rsidRPr="008445BF" w:rsidRDefault="00D826BA" w:rsidP="000B2497">
            <w:pPr>
              <w:jc w:val="center"/>
              <w:rPr>
                <w:rFonts w:eastAsia="Times New Roman"/>
                <w:color w:val="000000"/>
              </w:rPr>
            </w:pPr>
            <w:r w:rsidRPr="008445BF">
              <w:rPr>
                <w:rFonts w:eastAsia="Times New Roman"/>
                <w:color w:val="000000"/>
              </w:rPr>
              <w:t>3.3</w:t>
            </w:r>
          </w:p>
        </w:tc>
        <w:tc>
          <w:tcPr>
            <w:tcW w:w="513" w:type="pct"/>
          </w:tcPr>
          <w:p w14:paraId="13F7B44F" w14:textId="77777777" w:rsidR="00D826BA" w:rsidRPr="008445BF" w:rsidRDefault="00D826BA" w:rsidP="000B2497">
            <w:pPr>
              <w:jc w:val="center"/>
              <w:rPr>
                <w:rFonts w:eastAsia="Times New Roman"/>
                <w:color w:val="000000"/>
              </w:rPr>
            </w:pPr>
            <w:r w:rsidRPr="008445BF">
              <w:rPr>
                <w:rFonts w:eastAsia="Times New Roman"/>
                <w:color w:val="000000"/>
              </w:rPr>
              <w:t>1.2</w:t>
            </w:r>
          </w:p>
        </w:tc>
        <w:tc>
          <w:tcPr>
            <w:tcW w:w="510" w:type="pct"/>
          </w:tcPr>
          <w:p w14:paraId="20CD0315" w14:textId="77777777" w:rsidR="00D826BA" w:rsidRPr="008445BF" w:rsidRDefault="00D826BA" w:rsidP="000B2497">
            <w:pPr>
              <w:jc w:val="center"/>
              <w:rPr>
                <w:rFonts w:eastAsia="Times New Roman"/>
                <w:color w:val="000000"/>
              </w:rPr>
            </w:pPr>
            <w:r w:rsidRPr="008445BF">
              <w:rPr>
                <w:rFonts w:eastAsia="Times New Roman"/>
                <w:color w:val="000000"/>
              </w:rPr>
              <w:t>100</w:t>
            </w:r>
          </w:p>
        </w:tc>
        <w:tc>
          <w:tcPr>
            <w:tcW w:w="706" w:type="pct"/>
          </w:tcPr>
          <w:p w14:paraId="73FC01EF" w14:textId="77777777" w:rsidR="00D826BA" w:rsidRPr="008445BF" w:rsidRDefault="00D826BA" w:rsidP="000B2497">
            <w:pPr>
              <w:jc w:val="center"/>
              <w:rPr>
                <w:rFonts w:eastAsia="Times New Roman"/>
                <w:color w:val="000000"/>
              </w:rPr>
            </w:pPr>
            <w:r w:rsidRPr="008445BF">
              <w:rPr>
                <w:rFonts w:eastAsia="Times New Roman"/>
                <w:color w:val="000000"/>
              </w:rPr>
              <w:t>36.3</w:t>
            </w:r>
          </w:p>
        </w:tc>
        <w:tc>
          <w:tcPr>
            <w:tcW w:w="876" w:type="pct"/>
          </w:tcPr>
          <w:p w14:paraId="25E32EB4" w14:textId="77777777" w:rsidR="00D826BA" w:rsidRPr="008445BF" w:rsidRDefault="00D826BA" w:rsidP="000B2497">
            <w:pPr>
              <w:jc w:val="center"/>
              <w:rPr>
                <w:rFonts w:eastAsia="Times New Roman"/>
                <w:color w:val="000000"/>
              </w:rPr>
            </w:pPr>
            <w:r w:rsidRPr="008445BF">
              <w:rPr>
                <w:rFonts w:eastAsia="Times New Roman"/>
                <w:color w:val="000000"/>
              </w:rPr>
              <w:t>0.21</w:t>
            </w:r>
          </w:p>
        </w:tc>
        <w:tc>
          <w:tcPr>
            <w:tcW w:w="874" w:type="pct"/>
          </w:tcPr>
          <w:p w14:paraId="1783730E" w14:textId="77777777" w:rsidR="00D826BA" w:rsidRPr="008445BF" w:rsidRDefault="00D826BA" w:rsidP="000B2497">
            <w:pPr>
              <w:jc w:val="center"/>
              <w:rPr>
                <w:rFonts w:eastAsia="Times New Roman"/>
                <w:color w:val="000000"/>
              </w:rPr>
            </w:pPr>
            <w:r w:rsidRPr="008445BF">
              <w:rPr>
                <w:rFonts w:eastAsia="Times New Roman"/>
                <w:color w:val="000000"/>
              </w:rPr>
              <w:t>0.33</w:t>
            </w:r>
          </w:p>
        </w:tc>
      </w:tr>
      <w:tr w:rsidR="00D826BA" w:rsidRPr="008445BF" w14:paraId="3182AB38" w14:textId="77777777" w:rsidTr="000B2497">
        <w:tc>
          <w:tcPr>
            <w:tcW w:w="386" w:type="pct"/>
          </w:tcPr>
          <w:p w14:paraId="71066B8F" w14:textId="77777777" w:rsidR="00D826BA" w:rsidRPr="008445BF" w:rsidRDefault="00D826BA" w:rsidP="000B2497">
            <w:pPr>
              <w:rPr>
                <w:rFonts w:eastAsia="Times New Roman"/>
                <w:color w:val="000000"/>
              </w:rPr>
            </w:pPr>
          </w:p>
        </w:tc>
        <w:tc>
          <w:tcPr>
            <w:tcW w:w="621" w:type="pct"/>
          </w:tcPr>
          <w:p w14:paraId="1E5945BC" w14:textId="77777777" w:rsidR="00D826BA" w:rsidRPr="008445BF" w:rsidRDefault="00D826BA" w:rsidP="000B2497">
            <w:pPr>
              <w:rPr>
                <w:rFonts w:eastAsia="Times New Roman"/>
                <w:color w:val="000000"/>
              </w:rPr>
            </w:pPr>
            <w:r w:rsidRPr="008445BF">
              <w:rPr>
                <w:rFonts w:eastAsia="Times New Roman"/>
                <w:color w:val="000000"/>
              </w:rPr>
              <w:t>Total</w:t>
            </w:r>
          </w:p>
        </w:tc>
        <w:tc>
          <w:tcPr>
            <w:tcW w:w="513" w:type="pct"/>
          </w:tcPr>
          <w:p w14:paraId="61D50FA4" w14:textId="77777777" w:rsidR="00D826BA" w:rsidRPr="008445BF" w:rsidRDefault="00D826BA" w:rsidP="000B2497">
            <w:pPr>
              <w:jc w:val="center"/>
              <w:rPr>
                <w:rFonts w:eastAsia="Times New Roman"/>
                <w:color w:val="000000"/>
              </w:rPr>
            </w:pPr>
          </w:p>
        </w:tc>
        <w:tc>
          <w:tcPr>
            <w:tcW w:w="513" w:type="pct"/>
          </w:tcPr>
          <w:p w14:paraId="45C5F852" w14:textId="77777777" w:rsidR="00D826BA" w:rsidRPr="008445BF" w:rsidRDefault="00D826BA" w:rsidP="000B2497">
            <w:pPr>
              <w:jc w:val="center"/>
              <w:rPr>
                <w:rFonts w:eastAsia="Times New Roman"/>
                <w:color w:val="000000"/>
              </w:rPr>
            </w:pPr>
          </w:p>
        </w:tc>
        <w:tc>
          <w:tcPr>
            <w:tcW w:w="510" w:type="pct"/>
          </w:tcPr>
          <w:p w14:paraId="56D43149" w14:textId="77777777" w:rsidR="00D826BA" w:rsidRPr="008445BF" w:rsidRDefault="00D826BA" w:rsidP="000B2497">
            <w:pPr>
              <w:jc w:val="center"/>
              <w:rPr>
                <w:rFonts w:eastAsia="Times New Roman"/>
                <w:color w:val="000000"/>
              </w:rPr>
            </w:pPr>
          </w:p>
        </w:tc>
        <w:tc>
          <w:tcPr>
            <w:tcW w:w="706" w:type="pct"/>
          </w:tcPr>
          <w:p w14:paraId="2573B302" w14:textId="77777777" w:rsidR="00D826BA" w:rsidRPr="008445BF" w:rsidRDefault="00D826BA" w:rsidP="000B2497">
            <w:pPr>
              <w:jc w:val="center"/>
              <w:rPr>
                <w:rFonts w:eastAsia="Times New Roman"/>
                <w:color w:val="000000"/>
              </w:rPr>
            </w:pPr>
          </w:p>
        </w:tc>
        <w:tc>
          <w:tcPr>
            <w:tcW w:w="876" w:type="pct"/>
          </w:tcPr>
          <w:p w14:paraId="62A7265F" w14:textId="77777777" w:rsidR="00D826BA" w:rsidRPr="008445BF" w:rsidRDefault="00D826BA" w:rsidP="000B2497">
            <w:pPr>
              <w:jc w:val="center"/>
              <w:rPr>
                <w:rFonts w:eastAsia="Times New Roman"/>
                <w:color w:val="000000"/>
              </w:rPr>
            </w:pPr>
            <w:r w:rsidRPr="008445BF">
              <w:rPr>
                <w:rFonts w:eastAsia="Times New Roman"/>
                <w:color w:val="000000"/>
              </w:rPr>
              <w:t>0.36</w:t>
            </w:r>
          </w:p>
        </w:tc>
        <w:tc>
          <w:tcPr>
            <w:tcW w:w="874" w:type="pct"/>
          </w:tcPr>
          <w:p w14:paraId="4177F1C3" w14:textId="77777777" w:rsidR="00D826BA" w:rsidRPr="008445BF" w:rsidRDefault="00D826BA" w:rsidP="000B2497">
            <w:pPr>
              <w:jc w:val="center"/>
              <w:rPr>
                <w:rFonts w:eastAsia="Times New Roman"/>
                <w:color w:val="000000"/>
              </w:rPr>
            </w:pPr>
            <w:r w:rsidRPr="008445BF">
              <w:rPr>
                <w:rFonts w:eastAsia="Times New Roman"/>
                <w:color w:val="000000"/>
              </w:rPr>
              <w:t>1.38</w:t>
            </w:r>
          </w:p>
        </w:tc>
      </w:tr>
      <w:tr w:rsidR="00D826BA" w:rsidRPr="008445BF" w14:paraId="047515A8" w14:textId="77777777" w:rsidTr="000B2497">
        <w:tc>
          <w:tcPr>
            <w:tcW w:w="5000" w:type="pct"/>
            <w:gridSpan w:val="8"/>
          </w:tcPr>
          <w:p w14:paraId="7CEF53F7" w14:textId="77777777" w:rsidR="00D826BA" w:rsidRPr="008445BF" w:rsidRDefault="00D826BA" w:rsidP="000B2497">
            <w:pPr>
              <w:jc w:val="center"/>
              <w:rPr>
                <w:rFonts w:eastAsia="Times New Roman"/>
                <w:color w:val="000000"/>
              </w:rPr>
            </w:pPr>
            <w:r w:rsidRPr="008445BF">
              <w:rPr>
                <w:rFonts w:eastAsia="Times New Roman"/>
                <w:color w:val="000000"/>
              </w:rPr>
              <w:t>Regulators powered from Voltage Rail (V2)</w:t>
            </w:r>
          </w:p>
        </w:tc>
      </w:tr>
      <w:tr w:rsidR="00D826BA" w:rsidRPr="008445BF" w14:paraId="7FDD4227" w14:textId="77777777" w:rsidTr="000B2497">
        <w:tc>
          <w:tcPr>
            <w:tcW w:w="386" w:type="pct"/>
          </w:tcPr>
          <w:p w14:paraId="1ACC894D" w14:textId="77777777" w:rsidR="00D826BA" w:rsidRPr="008445BF" w:rsidRDefault="00D826BA" w:rsidP="000B2497">
            <w:pPr>
              <w:rPr>
                <w:rFonts w:eastAsia="Times New Roman"/>
                <w:color w:val="000000"/>
              </w:rPr>
            </w:pPr>
            <w:r w:rsidRPr="008445BF">
              <w:rPr>
                <w:rFonts w:eastAsia="Times New Roman"/>
                <w:color w:val="000000"/>
              </w:rPr>
              <w:t>3</w:t>
            </w:r>
          </w:p>
        </w:tc>
        <w:tc>
          <w:tcPr>
            <w:tcW w:w="621" w:type="pct"/>
          </w:tcPr>
          <w:p w14:paraId="33BC1C73" w14:textId="77777777" w:rsidR="00D826BA" w:rsidRPr="008445BF" w:rsidRDefault="00D826BA" w:rsidP="000B2497">
            <w:pPr>
              <w:rPr>
                <w:rFonts w:eastAsia="Times New Roman"/>
                <w:color w:val="000000"/>
              </w:rPr>
            </w:pPr>
            <w:r w:rsidRPr="008445BF">
              <w:rPr>
                <w:rFonts w:eastAsia="Times New Roman"/>
                <w:color w:val="000000"/>
              </w:rPr>
              <w:t>3.3V Switcher</w:t>
            </w:r>
          </w:p>
        </w:tc>
        <w:tc>
          <w:tcPr>
            <w:tcW w:w="513" w:type="pct"/>
          </w:tcPr>
          <w:p w14:paraId="529C3A93" w14:textId="77777777" w:rsidR="00D826BA" w:rsidRPr="008445BF" w:rsidRDefault="00D826BA" w:rsidP="000B2497">
            <w:pPr>
              <w:jc w:val="center"/>
              <w:rPr>
                <w:rFonts w:eastAsia="Times New Roman"/>
                <w:color w:val="000000"/>
              </w:rPr>
            </w:pPr>
            <w:r w:rsidRPr="008445BF">
              <w:rPr>
                <w:rFonts w:eastAsia="Times New Roman"/>
                <w:color w:val="000000"/>
              </w:rPr>
              <w:t>5</w:t>
            </w:r>
          </w:p>
        </w:tc>
        <w:tc>
          <w:tcPr>
            <w:tcW w:w="513" w:type="pct"/>
          </w:tcPr>
          <w:p w14:paraId="4E7FE83A" w14:textId="77777777" w:rsidR="00D826BA" w:rsidRPr="008445BF" w:rsidRDefault="00D826BA" w:rsidP="000B2497">
            <w:pPr>
              <w:jc w:val="center"/>
              <w:rPr>
                <w:rFonts w:eastAsia="Times New Roman"/>
                <w:color w:val="000000"/>
              </w:rPr>
            </w:pPr>
            <w:r w:rsidRPr="008445BF">
              <w:rPr>
                <w:rFonts w:eastAsia="Times New Roman"/>
                <w:color w:val="000000"/>
              </w:rPr>
              <w:t>3.3</w:t>
            </w:r>
          </w:p>
        </w:tc>
        <w:tc>
          <w:tcPr>
            <w:tcW w:w="510" w:type="pct"/>
          </w:tcPr>
          <w:p w14:paraId="1BFCD635" w14:textId="77777777" w:rsidR="00D826BA" w:rsidRPr="008445BF" w:rsidRDefault="00D826BA" w:rsidP="000B2497">
            <w:pPr>
              <w:jc w:val="center"/>
              <w:rPr>
                <w:rFonts w:eastAsia="Times New Roman"/>
                <w:color w:val="000000"/>
              </w:rPr>
            </w:pPr>
            <w:r w:rsidRPr="008445BF">
              <w:rPr>
                <w:rFonts w:eastAsia="Times New Roman"/>
                <w:color w:val="000000"/>
              </w:rPr>
              <w:t>418</w:t>
            </w:r>
          </w:p>
        </w:tc>
        <w:tc>
          <w:tcPr>
            <w:tcW w:w="706" w:type="pct"/>
          </w:tcPr>
          <w:p w14:paraId="4DB280A0" w14:textId="77777777" w:rsidR="00D826BA" w:rsidRPr="008445BF" w:rsidRDefault="00D826BA" w:rsidP="000B2497">
            <w:pPr>
              <w:jc w:val="center"/>
              <w:rPr>
                <w:rFonts w:eastAsia="Times New Roman"/>
                <w:color w:val="000000"/>
              </w:rPr>
            </w:pPr>
            <w:r w:rsidRPr="008445BF">
              <w:rPr>
                <w:rFonts w:eastAsia="Times New Roman"/>
                <w:color w:val="000000"/>
              </w:rPr>
              <w:t>90</w:t>
            </w:r>
          </w:p>
        </w:tc>
        <w:tc>
          <w:tcPr>
            <w:tcW w:w="876" w:type="pct"/>
          </w:tcPr>
          <w:p w14:paraId="53FD5E01" w14:textId="77777777" w:rsidR="00D826BA" w:rsidRPr="008445BF" w:rsidRDefault="00D826BA" w:rsidP="000B2497">
            <w:pPr>
              <w:jc w:val="center"/>
              <w:rPr>
                <w:rFonts w:eastAsia="Times New Roman"/>
                <w:color w:val="000000"/>
              </w:rPr>
            </w:pPr>
            <w:r w:rsidRPr="008445BF">
              <w:rPr>
                <w:rFonts w:eastAsia="Times New Roman"/>
                <w:color w:val="000000"/>
              </w:rPr>
              <w:t>0.153</w:t>
            </w:r>
          </w:p>
        </w:tc>
        <w:tc>
          <w:tcPr>
            <w:tcW w:w="874" w:type="pct"/>
          </w:tcPr>
          <w:p w14:paraId="3A0C2B13" w14:textId="77777777" w:rsidR="00D826BA" w:rsidRPr="008445BF" w:rsidRDefault="00D826BA" w:rsidP="000B2497">
            <w:pPr>
              <w:jc w:val="center"/>
              <w:rPr>
                <w:rFonts w:eastAsia="Times New Roman"/>
                <w:color w:val="000000"/>
              </w:rPr>
            </w:pPr>
            <w:r w:rsidRPr="008445BF">
              <w:rPr>
                <w:rFonts w:eastAsia="Times New Roman"/>
                <w:color w:val="000000"/>
              </w:rPr>
              <w:t>1.53</w:t>
            </w:r>
          </w:p>
        </w:tc>
      </w:tr>
      <w:tr w:rsidR="00D826BA" w:rsidRPr="008445BF" w14:paraId="18EB456A" w14:textId="77777777" w:rsidTr="000B2497">
        <w:tc>
          <w:tcPr>
            <w:tcW w:w="386" w:type="pct"/>
          </w:tcPr>
          <w:p w14:paraId="663FD298" w14:textId="77777777" w:rsidR="00D826BA" w:rsidRPr="008445BF" w:rsidRDefault="00D826BA" w:rsidP="000B2497">
            <w:pPr>
              <w:rPr>
                <w:rFonts w:eastAsia="Times New Roman"/>
                <w:color w:val="000000"/>
              </w:rPr>
            </w:pPr>
            <w:r w:rsidRPr="008445BF">
              <w:rPr>
                <w:rFonts w:eastAsia="Times New Roman"/>
                <w:color w:val="000000"/>
              </w:rPr>
              <w:t>4</w:t>
            </w:r>
          </w:p>
        </w:tc>
        <w:tc>
          <w:tcPr>
            <w:tcW w:w="621" w:type="pct"/>
          </w:tcPr>
          <w:p w14:paraId="397EF7F2" w14:textId="77777777" w:rsidR="00D826BA" w:rsidRPr="008445BF" w:rsidRDefault="00D826BA" w:rsidP="000B2497">
            <w:pPr>
              <w:rPr>
                <w:rFonts w:eastAsia="Times New Roman"/>
                <w:color w:val="000000"/>
              </w:rPr>
            </w:pPr>
          </w:p>
        </w:tc>
        <w:tc>
          <w:tcPr>
            <w:tcW w:w="513" w:type="pct"/>
          </w:tcPr>
          <w:p w14:paraId="56FAD9E0" w14:textId="77777777" w:rsidR="00D826BA" w:rsidRPr="008445BF" w:rsidRDefault="00D826BA" w:rsidP="000B2497">
            <w:pPr>
              <w:jc w:val="center"/>
              <w:rPr>
                <w:rFonts w:eastAsia="Times New Roman"/>
                <w:color w:val="000000"/>
              </w:rPr>
            </w:pPr>
          </w:p>
        </w:tc>
        <w:tc>
          <w:tcPr>
            <w:tcW w:w="513" w:type="pct"/>
          </w:tcPr>
          <w:p w14:paraId="708553D8" w14:textId="77777777" w:rsidR="00D826BA" w:rsidRPr="008445BF" w:rsidRDefault="00D826BA" w:rsidP="000B2497">
            <w:pPr>
              <w:jc w:val="center"/>
              <w:rPr>
                <w:rFonts w:eastAsia="Times New Roman"/>
                <w:color w:val="000000"/>
              </w:rPr>
            </w:pPr>
          </w:p>
        </w:tc>
        <w:tc>
          <w:tcPr>
            <w:tcW w:w="510" w:type="pct"/>
          </w:tcPr>
          <w:p w14:paraId="45EE6DC5" w14:textId="77777777" w:rsidR="00D826BA" w:rsidRPr="008445BF" w:rsidRDefault="00D826BA" w:rsidP="000B2497">
            <w:pPr>
              <w:jc w:val="center"/>
              <w:rPr>
                <w:rFonts w:eastAsia="Times New Roman"/>
                <w:color w:val="000000"/>
              </w:rPr>
            </w:pPr>
          </w:p>
        </w:tc>
        <w:tc>
          <w:tcPr>
            <w:tcW w:w="706" w:type="pct"/>
          </w:tcPr>
          <w:p w14:paraId="66F5F269" w14:textId="77777777" w:rsidR="00D826BA" w:rsidRPr="008445BF" w:rsidRDefault="00D826BA" w:rsidP="000B2497">
            <w:pPr>
              <w:jc w:val="center"/>
              <w:rPr>
                <w:rFonts w:eastAsia="Times New Roman"/>
                <w:color w:val="000000"/>
              </w:rPr>
            </w:pPr>
          </w:p>
        </w:tc>
        <w:tc>
          <w:tcPr>
            <w:tcW w:w="876" w:type="pct"/>
          </w:tcPr>
          <w:p w14:paraId="046189CE" w14:textId="77777777" w:rsidR="00D826BA" w:rsidRPr="008445BF" w:rsidRDefault="00D826BA" w:rsidP="000B2497">
            <w:pPr>
              <w:jc w:val="center"/>
              <w:rPr>
                <w:rFonts w:eastAsia="Times New Roman"/>
                <w:color w:val="000000"/>
              </w:rPr>
            </w:pPr>
          </w:p>
        </w:tc>
        <w:tc>
          <w:tcPr>
            <w:tcW w:w="874" w:type="pct"/>
          </w:tcPr>
          <w:p w14:paraId="2CF04747" w14:textId="77777777" w:rsidR="00D826BA" w:rsidRPr="008445BF" w:rsidRDefault="00D826BA" w:rsidP="000B2497">
            <w:pPr>
              <w:jc w:val="center"/>
              <w:rPr>
                <w:rFonts w:eastAsia="Times New Roman"/>
                <w:color w:val="000000"/>
              </w:rPr>
            </w:pPr>
          </w:p>
        </w:tc>
      </w:tr>
      <w:tr w:rsidR="00D826BA" w:rsidRPr="008445BF" w14:paraId="7911E63D" w14:textId="77777777" w:rsidTr="000B2497">
        <w:tc>
          <w:tcPr>
            <w:tcW w:w="386" w:type="pct"/>
          </w:tcPr>
          <w:p w14:paraId="14D2A616" w14:textId="77777777" w:rsidR="00D826BA" w:rsidRPr="008445BF" w:rsidRDefault="00D826BA" w:rsidP="000B2497">
            <w:pPr>
              <w:rPr>
                <w:rFonts w:eastAsia="Times New Roman"/>
                <w:color w:val="000000"/>
              </w:rPr>
            </w:pPr>
          </w:p>
        </w:tc>
        <w:tc>
          <w:tcPr>
            <w:tcW w:w="621" w:type="pct"/>
          </w:tcPr>
          <w:p w14:paraId="703A64C5" w14:textId="77777777" w:rsidR="00D826BA" w:rsidRPr="008445BF" w:rsidRDefault="00D826BA" w:rsidP="000B2497">
            <w:pPr>
              <w:rPr>
                <w:rFonts w:eastAsia="Times New Roman"/>
                <w:color w:val="000000"/>
              </w:rPr>
            </w:pPr>
            <w:r w:rsidRPr="008445BF">
              <w:rPr>
                <w:rFonts w:eastAsia="Times New Roman"/>
                <w:color w:val="000000"/>
              </w:rPr>
              <w:t>Total</w:t>
            </w:r>
          </w:p>
        </w:tc>
        <w:tc>
          <w:tcPr>
            <w:tcW w:w="513" w:type="pct"/>
          </w:tcPr>
          <w:p w14:paraId="0B38BE0C" w14:textId="77777777" w:rsidR="00D826BA" w:rsidRPr="008445BF" w:rsidRDefault="00D826BA" w:rsidP="000B2497">
            <w:pPr>
              <w:jc w:val="center"/>
              <w:rPr>
                <w:rFonts w:eastAsia="Times New Roman"/>
                <w:color w:val="000000"/>
              </w:rPr>
            </w:pPr>
          </w:p>
        </w:tc>
        <w:tc>
          <w:tcPr>
            <w:tcW w:w="513" w:type="pct"/>
          </w:tcPr>
          <w:p w14:paraId="1ADF9C2B" w14:textId="77777777" w:rsidR="00D826BA" w:rsidRPr="008445BF" w:rsidRDefault="00D826BA" w:rsidP="000B2497">
            <w:pPr>
              <w:jc w:val="center"/>
              <w:rPr>
                <w:rFonts w:eastAsia="Times New Roman"/>
                <w:color w:val="000000"/>
              </w:rPr>
            </w:pPr>
          </w:p>
        </w:tc>
        <w:tc>
          <w:tcPr>
            <w:tcW w:w="510" w:type="pct"/>
          </w:tcPr>
          <w:p w14:paraId="0F76CDE1" w14:textId="77777777" w:rsidR="00D826BA" w:rsidRPr="008445BF" w:rsidRDefault="00D826BA" w:rsidP="000B2497">
            <w:pPr>
              <w:jc w:val="center"/>
              <w:rPr>
                <w:rFonts w:eastAsia="Times New Roman"/>
                <w:color w:val="000000"/>
              </w:rPr>
            </w:pPr>
          </w:p>
        </w:tc>
        <w:tc>
          <w:tcPr>
            <w:tcW w:w="706" w:type="pct"/>
          </w:tcPr>
          <w:p w14:paraId="5BC4E350" w14:textId="77777777" w:rsidR="00D826BA" w:rsidRPr="008445BF" w:rsidRDefault="00D826BA" w:rsidP="000B2497">
            <w:pPr>
              <w:jc w:val="center"/>
              <w:rPr>
                <w:rFonts w:eastAsia="Times New Roman"/>
                <w:color w:val="000000"/>
              </w:rPr>
            </w:pPr>
          </w:p>
        </w:tc>
        <w:tc>
          <w:tcPr>
            <w:tcW w:w="876" w:type="pct"/>
          </w:tcPr>
          <w:p w14:paraId="2B516535" w14:textId="77777777" w:rsidR="00D826BA" w:rsidRPr="008445BF" w:rsidRDefault="00D826BA" w:rsidP="000B2497">
            <w:pPr>
              <w:jc w:val="center"/>
              <w:rPr>
                <w:rFonts w:eastAsia="Times New Roman"/>
                <w:color w:val="000000"/>
              </w:rPr>
            </w:pPr>
          </w:p>
        </w:tc>
        <w:tc>
          <w:tcPr>
            <w:tcW w:w="874" w:type="pct"/>
          </w:tcPr>
          <w:p w14:paraId="6CA4605E" w14:textId="77777777" w:rsidR="00D826BA" w:rsidRPr="008445BF" w:rsidRDefault="00D826BA" w:rsidP="000B2497">
            <w:pPr>
              <w:jc w:val="center"/>
              <w:rPr>
                <w:rFonts w:eastAsia="Times New Roman"/>
                <w:color w:val="000000"/>
              </w:rPr>
            </w:pPr>
          </w:p>
        </w:tc>
      </w:tr>
    </w:tbl>
    <w:p w14:paraId="3EBAA82C" w14:textId="211B8F0A" w:rsidR="00D826BA" w:rsidRPr="008445BF" w:rsidRDefault="00D826BA" w:rsidP="00D826BA">
      <w:pPr>
        <w:pStyle w:val="Caption"/>
        <w:spacing w:before="240"/>
        <w:jc w:val="center"/>
        <w:rPr>
          <w:rFonts w:ascii="Times New Roman" w:hAnsi="Times New Roman" w:cs="Times New Roman"/>
          <w:i w:val="0"/>
          <w:sz w:val="22"/>
          <w:szCs w:val="22"/>
        </w:rPr>
      </w:pPr>
      <w:bookmarkStart w:id="137" w:name="_Toc16620625"/>
      <w:bookmarkStart w:id="138" w:name="_Toc17818137"/>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8</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 Power Dissipation</w:t>
      </w:r>
      <w:bookmarkEnd w:id="137"/>
      <w:bookmarkEnd w:id="138"/>
      <w:r w:rsidRPr="008445BF">
        <w:rPr>
          <w:rFonts w:ascii="Times New Roman" w:hAnsi="Times New Roman" w:cs="Times New Roman"/>
          <w:i w:val="0"/>
          <w:sz w:val="22"/>
          <w:szCs w:val="22"/>
        </w:rPr>
        <w:t xml:space="preserve"> </w:t>
      </w:r>
    </w:p>
    <w:p w14:paraId="778E2DBA" w14:textId="77777777" w:rsidR="00D826BA" w:rsidRPr="008445BF" w:rsidRDefault="00D826BA" w:rsidP="00D826BA">
      <w:pPr>
        <w:pStyle w:val="Heading2"/>
        <w:numPr>
          <w:ilvl w:val="1"/>
          <w:numId w:val="7"/>
        </w:numPr>
        <w:spacing w:line="240" w:lineRule="auto"/>
        <w:jc w:val="both"/>
        <w:rPr>
          <w:rFonts w:cs="Times New Roman"/>
        </w:rPr>
      </w:pPr>
      <w:bookmarkStart w:id="139" w:name="_Toc16877102"/>
      <w:bookmarkStart w:id="140" w:name="_Toc17808616"/>
      <w:r w:rsidRPr="008445BF">
        <w:rPr>
          <w:rFonts w:cs="Times New Roman"/>
        </w:rPr>
        <w:t>Subsystem2 Power Architecture</w:t>
      </w:r>
      <w:bookmarkEnd w:id="139"/>
      <w:bookmarkEnd w:id="140"/>
    </w:p>
    <w:p w14:paraId="247D3DA5" w14:textId="77777777" w:rsidR="00D826BA" w:rsidRPr="008445BF" w:rsidRDefault="00D826BA" w:rsidP="00D826BA">
      <w:r w:rsidRPr="008445BF">
        <w:t>&lt;Same as above&gt;</w:t>
      </w:r>
    </w:p>
    <w:p w14:paraId="73B2AD31" w14:textId="77777777" w:rsidR="00D826BA" w:rsidRPr="008445BF" w:rsidRDefault="00D826BA" w:rsidP="00D826BA"/>
    <w:p w14:paraId="28AB313B" w14:textId="77777777" w:rsidR="00D826BA" w:rsidRPr="008445BF" w:rsidRDefault="00D826BA" w:rsidP="00D826BA">
      <w:pPr>
        <w:pStyle w:val="Heading2"/>
        <w:numPr>
          <w:ilvl w:val="1"/>
          <w:numId w:val="7"/>
        </w:numPr>
        <w:spacing w:line="240" w:lineRule="auto"/>
        <w:jc w:val="both"/>
        <w:rPr>
          <w:rFonts w:cs="Times New Roman"/>
        </w:rPr>
      </w:pPr>
      <w:bookmarkStart w:id="141" w:name="_Toc16877103"/>
      <w:bookmarkStart w:id="142" w:name="_Toc17808617"/>
      <w:r w:rsidRPr="008445BF">
        <w:rPr>
          <w:rFonts w:cs="Times New Roman"/>
        </w:rPr>
        <w:t>Power Input Protection</w:t>
      </w:r>
      <w:bookmarkEnd w:id="141"/>
      <w:bookmarkEnd w:id="142"/>
    </w:p>
    <w:p w14:paraId="4A8C64CC" w14:textId="77777777" w:rsidR="00D826BA" w:rsidRPr="008445BF" w:rsidRDefault="00D826BA" w:rsidP="00D826BA">
      <w:r w:rsidRPr="008445BF">
        <w:t xml:space="preserve">&lt;List and explain all the protection circuits provided at the input power line including overcurrent, overvoltage, thermal, reverse polarity, inrush, transient protections </w:t>
      </w:r>
      <w:proofErr w:type="spellStart"/>
      <w:r w:rsidRPr="008445BF">
        <w:t>etc</w:t>
      </w:r>
      <w:proofErr w:type="spellEnd"/>
      <w:r w:rsidRPr="008445BF">
        <w:t xml:space="preserve"> with respective circuit details. The details must include the operating range, protection range, type of protection </w:t>
      </w:r>
      <w:proofErr w:type="spellStart"/>
      <w:r w:rsidRPr="008445BF">
        <w:t>etc</w:t>
      </w:r>
      <w:proofErr w:type="spellEnd"/>
      <w:r w:rsidRPr="008445BF">
        <w:t xml:space="preserve"> in detail.</w:t>
      </w:r>
    </w:p>
    <w:p w14:paraId="0703C113" w14:textId="77777777" w:rsidR="00D826BA" w:rsidRPr="008445BF" w:rsidRDefault="00D826BA" w:rsidP="00D826BA"/>
    <w:p w14:paraId="3612BD03" w14:textId="77777777" w:rsidR="00D826BA" w:rsidRPr="008445BF" w:rsidRDefault="00D826BA" w:rsidP="00D826BA">
      <w:pPr>
        <w:pStyle w:val="Heading2"/>
        <w:numPr>
          <w:ilvl w:val="1"/>
          <w:numId w:val="7"/>
        </w:numPr>
        <w:spacing w:line="240" w:lineRule="auto"/>
        <w:jc w:val="both"/>
        <w:rPr>
          <w:rFonts w:cs="Times New Roman"/>
        </w:rPr>
      </w:pPr>
      <w:bookmarkStart w:id="143" w:name="_Toc16877104"/>
      <w:bookmarkStart w:id="144" w:name="_Toc17808618"/>
      <w:r w:rsidRPr="008445BF">
        <w:rPr>
          <w:rFonts w:cs="Times New Roman"/>
        </w:rPr>
        <w:t>System Power Source</w:t>
      </w:r>
      <w:bookmarkEnd w:id="143"/>
      <w:bookmarkEnd w:id="144"/>
    </w:p>
    <w:p w14:paraId="07E9DE08" w14:textId="77777777" w:rsidR="00D826BA" w:rsidRPr="008445BF" w:rsidRDefault="00D826BA" w:rsidP="00D826BA">
      <w:r w:rsidRPr="008445BF">
        <w:t xml:space="preserve">&lt;This section shall capture the total power consumption of the system (including all board consumption &amp; dissipation. Explain about the external power source (like AC/DC adaptor, DC/DC module, Vehicle battery </w:t>
      </w:r>
      <w:proofErr w:type="spellStart"/>
      <w:r w:rsidRPr="008445BF">
        <w:t>etc</w:t>
      </w:r>
      <w:proofErr w:type="spellEnd"/>
      <w:r w:rsidRPr="008445BF">
        <w:t>) in this section. Mention the efficiency of that external power source (if supplied along with the product) and mention the total power consumption at the input of that power adaptor. Below shall be captured at minimum.</w:t>
      </w:r>
    </w:p>
    <w:p w14:paraId="31F78664" w14:textId="77777777" w:rsidR="00D826BA" w:rsidRPr="008445BF" w:rsidRDefault="00D826BA" w:rsidP="00D826BA">
      <w:pPr>
        <w:pStyle w:val="ListParagraph"/>
        <w:numPr>
          <w:ilvl w:val="0"/>
          <w:numId w:val="14"/>
        </w:numPr>
        <w:spacing w:line="240" w:lineRule="auto"/>
      </w:pPr>
      <w:r w:rsidRPr="008445BF">
        <w:lastRenderedPageBreak/>
        <w:t>Input voltage range of the adaptor</w:t>
      </w:r>
    </w:p>
    <w:p w14:paraId="7FEB679E" w14:textId="77777777" w:rsidR="00D826BA" w:rsidRPr="008445BF" w:rsidRDefault="00D826BA" w:rsidP="00D826BA">
      <w:pPr>
        <w:pStyle w:val="ListParagraph"/>
        <w:numPr>
          <w:ilvl w:val="0"/>
          <w:numId w:val="14"/>
        </w:numPr>
        <w:spacing w:line="240" w:lineRule="auto"/>
      </w:pPr>
      <w:r w:rsidRPr="008445BF">
        <w:t>Output max load current and calculated load current</w:t>
      </w:r>
    </w:p>
    <w:p w14:paraId="04F30892" w14:textId="77777777" w:rsidR="00D826BA" w:rsidRPr="008445BF" w:rsidRDefault="00D826BA" w:rsidP="00D826BA">
      <w:pPr>
        <w:pStyle w:val="ListParagraph"/>
        <w:numPr>
          <w:ilvl w:val="0"/>
          <w:numId w:val="14"/>
        </w:numPr>
        <w:spacing w:line="240" w:lineRule="auto"/>
      </w:pPr>
      <w:r w:rsidRPr="008445BF">
        <w:t>Efficiency</w:t>
      </w:r>
    </w:p>
    <w:p w14:paraId="7A9C795D" w14:textId="77777777" w:rsidR="00D826BA" w:rsidRPr="008445BF" w:rsidRDefault="00D826BA" w:rsidP="00D826BA">
      <w:pPr>
        <w:pStyle w:val="ListParagraph"/>
        <w:numPr>
          <w:ilvl w:val="0"/>
          <w:numId w:val="14"/>
        </w:numPr>
        <w:spacing w:line="240" w:lineRule="auto"/>
      </w:pPr>
      <w:r w:rsidRPr="008445BF">
        <w:t>Total input power</w:t>
      </w:r>
    </w:p>
    <w:p w14:paraId="058E651C" w14:textId="5B1C80BB" w:rsidR="00D826BA" w:rsidRPr="008445BF" w:rsidRDefault="00D826BA" w:rsidP="00D826BA">
      <w:pPr>
        <w:pStyle w:val="ListParagraph"/>
        <w:numPr>
          <w:ilvl w:val="0"/>
          <w:numId w:val="14"/>
        </w:numPr>
        <w:spacing w:line="240" w:lineRule="auto"/>
      </w:pPr>
      <w:r w:rsidRPr="008445BF">
        <w:t>Certification details&gt;</w:t>
      </w:r>
    </w:p>
    <w:p w14:paraId="53D8FE4A" w14:textId="77777777" w:rsidR="00DE3788" w:rsidRDefault="00DE3788">
      <w:pPr>
        <w:spacing w:after="160"/>
        <w:jc w:val="left"/>
        <w:rPr>
          <w:rFonts w:eastAsia="Times New Roman"/>
          <w:b/>
          <w:bCs/>
          <w:color w:val="365F91"/>
          <w:sz w:val="32"/>
          <w:szCs w:val="28"/>
        </w:rPr>
      </w:pPr>
      <w:bookmarkStart w:id="145" w:name="_Toc13893522"/>
      <w:bookmarkStart w:id="146" w:name="_Toc13982787"/>
      <w:bookmarkStart w:id="147" w:name="_Toc16877105"/>
      <w:bookmarkStart w:id="148" w:name="_Toc17808619"/>
      <w:r>
        <w:br w:type="page"/>
      </w:r>
    </w:p>
    <w:p w14:paraId="4C4BBCF7" w14:textId="6D28DDFC" w:rsidR="00D826BA" w:rsidRPr="008445BF" w:rsidRDefault="00D826BA" w:rsidP="00D826BA">
      <w:pPr>
        <w:pStyle w:val="Heading1"/>
        <w:spacing w:line="240" w:lineRule="auto"/>
        <w:jc w:val="both"/>
        <w:rPr>
          <w:rFonts w:cs="Times New Roman"/>
        </w:rPr>
      </w:pPr>
      <w:r w:rsidRPr="008445BF">
        <w:rPr>
          <w:rFonts w:cs="Times New Roman"/>
        </w:rPr>
        <w:lastRenderedPageBreak/>
        <w:t xml:space="preserve">Battery </w:t>
      </w:r>
      <w:bookmarkEnd w:id="145"/>
      <w:bookmarkEnd w:id="146"/>
      <w:r w:rsidRPr="008445BF">
        <w:rPr>
          <w:rFonts w:cs="Times New Roman"/>
        </w:rPr>
        <w:t>Powered Design</w:t>
      </w:r>
      <w:bookmarkEnd w:id="147"/>
      <w:bookmarkEnd w:id="148"/>
    </w:p>
    <w:p w14:paraId="109D3124" w14:textId="77777777" w:rsidR="00D826BA" w:rsidRPr="008445BF" w:rsidRDefault="00D826BA" w:rsidP="00D826BA">
      <w:r w:rsidRPr="008445BF">
        <w:t>&lt;This section is applicable only device is battery powered or there is backup battery available in the system&gt;</w:t>
      </w:r>
    </w:p>
    <w:p w14:paraId="7972EAA5" w14:textId="77777777" w:rsidR="00D826BA" w:rsidRPr="008445BF" w:rsidRDefault="00D826BA" w:rsidP="00D826BA">
      <w:pPr>
        <w:pStyle w:val="Heading3"/>
        <w:numPr>
          <w:ilvl w:val="2"/>
          <w:numId w:val="11"/>
        </w:numPr>
        <w:spacing w:after="240" w:line="240" w:lineRule="auto"/>
        <w:ind w:left="900"/>
        <w:rPr>
          <w:rFonts w:cs="Times New Roman"/>
        </w:rPr>
      </w:pPr>
      <w:bookmarkStart w:id="149" w:name="_Toc16877106"/>
      <w:bookmarkStart w:id="150" w:name="_Toc17808620"/>
      <w:r w:rsidRPr="008445BF">
        <w:rPr>
          <w:rFonts w:cs="Times New Roman"/>
        </w:rPr>
        <w:t>Battery Capacity Calculation</w:t>
      </w:r>
      <w:bookmarkEnd w:id="149"/>
      <w:bookmarkEnd w:id="150"/>
    </w:p>
    <w:p w14:paraId="48A0C177" w14:textId="77777777" w:rsidR="00D826BA" w:rsidRPr="008445BF" w:rsidRDefault="00D826BA" w:rsidP="00D826BA">
      <w:r w:rsidRPr="008445BF">
        <w:t>&lt;Peak power consumption is already calculated in the above sections. Battery powered product should meet minimum backup time for either full operation (peak power consumption) or for specific power mode. Calculate the minimum battery capacity (</w:t>
      </w:r>
      <w:proofErr w:type="spellStart"/>
      <w:r w:rsidRPr="008445BF">
        <w:t>mAh</w:t>
      </w:r>
      <w:proofErr w:type="spellEnd"/>
      <w:r w:rsidRPr="008445BF">
        <w:t xml:space="preserve">) required to meet the </w:t>
      </w:r>
      <w:proofErr w:type="spellStart"/>
      <w:r w:rsidRPr="008445BF">
        <w:t>back up</w:t>
      </w:r>
      <w:proofErr w:type="spellEnd"/>
      <w:r w:rsidRPr="008445BF">
        <w:t xml:space="preserve"> duration.&gt;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3"/>
        <w:gridCol w:w="1718"/>
        <w:gridCol w:w="1033"/>
        <w:gridCol w:w="1418"/>
        <w:gridCol w:w="1730"/>
        <w:gridCol w:w="1730"/>
      </w:tblGrid>
      <w:tr w:rsidR="00D826BA" w:rsidRPr="008445BF" w14:paraId="30317D4B" w14:textId="77777777" w:rsidTr="000B2497">
        <w:trPr>
          <w:tblHeader/>
        </w:trPr>
        <w:tc>
          <w:tcPr>
            <w:tcW w:w="524" w:type="pct"/>
            <w:shd w:val="clear" w:color="auto" w:fill="BFBFBF" w:themeFill="background1" w:themeFillShade="BF"/>
          </w:tcPr>
          <w:p w14:paraId="5A2AC014" w14:textId="77777777" w:rsidR="00D826BA" w:rsidRPr="008445BF" w:rsidRDefault="00D826BA" w:rsidP="000B2497">
            <w:pPr>
              <w:jc w:val="center"/>
              <w:rPr>
                <w:rFonts w:eastAsia="Times New Roman"/>
                <w:b/>
                <w:color w:val="000000"/>
              </w:rPr>
            </w:pPr>
            <w:proofErr w:type="spellStart"/>
            <w:proofErr w:type="gramStart"/>
            <w:r w:rsidRPr="008445BF">
              <w:rPr>
                <w:rFonts w:eastAsia="Times New Roman"/>
                <w:b/>
                <w:color w:val="000000"/>
              </w:rPr>
              <w:t>Sl.No</w:t>
            </w:r>
            <w:proofErr w:type="spellEnd"/>
            <w:proofErr w:type="gramEnd"/>
          </w:p>
        </w:tc>
        <w:tc>
          <w:tcPr>
            <w:tcW w:w="1008" w:type="pct"/>
            <w:shd w:val="clear" w:color="auto" w:fill="BFBFBF" w:themeFill="background1" w:themeFillShade="BF"/>
          </w:tcPr>
          <w:p w14:paraId="3517B4E7" w14:textId="77777777" w:rsidR="00D826BA" w:rsidRPr="008445BF" w:rsidRDefault="00D826BA" w:rsidP="000B2497">
            <w:pPr>
              <w:jc w:val="center"/>
              <w:rPr>
                <w:rFonts w:eastAsia="Times New Roman"/>
                <w:b/>
                <w:color w:val="000000"/>
              </w:rPr>
            </w:pPr>
            <w:r w:rsidRPr="008445BF">
              <w:rPr>
                <w:rFonts w:eastAsia="Times New Roman"/>
                <w:b/>
                <w:color w:val="000000"/>
              </w:rPr>
              <w:t>Power State/Mode</w:t>
            </w:r>
          </w:p>
        </w:tc>
        <w:tc>
          <w:tcPr>
            <w:tcW w:w="606" w:type="pct"/>
            <w:shd w:val="clear" w:color="auto" w:fill="BFBFBF" w:themeFill="background1" w:themeFillShade="BF"/>
          </w:tcPr>
          <w:p w14:paraId="6983E280" w14:textId="77777777" w:rsidR="00D826BA" w:rsidRPr="008445BF" w:rsidRDefault="00D826BA" w:rsidP="000B2497">
            <w:pPr>
              <w:rPr>
                <w:rFonts w:eastAsia="Times New Roman"/>
                <w:b/>
                <w:color w:val="000000"/>
              </w:rPr>
            </w:pPr>
            <w:r w:rsidRPr="008445BF">
              <w:rPr>
                <w:rFonts w:eastAsia="Times New Roman"/>
                <w:b/>
                <w:color w:val="000000"/>
              </w:rPr>
              <w:t>Total Power @ VSYS node</w:t>
            </w:r>
          </w:p>
        </w:tc>
        <w:tc>
          <w:tcPr>
            <w:tcW w:w="832" w:type="pct"/>
            <w:shd w:val="clear" w:color="auto" w:fill="BFBFBF" w:themeFill="background1" w:themeFillShade="BF"/>
          </w:tcPr>
          <w:p w14:paraId="03952783" w14:textId="77777777" w:rsidR="00D826BA" w:rsidRPr="008445BF" w:rsidRDefault="00D826BA" w:rsidP="000B2497">
            <w:pPr>
              <w:jc w:val="center"/>
              <w:rPr>
                <w:rFonts w:eastAsia="Times New Roman"/>
                <w:b/>
                <w:color w:val="000000"/>
              </w:rPr>
            </w:pPr>
            <w:r w:rsidRPr="008445BF">
              <w:rPr>
                <w:rFonts w:eastAsia="Times New Roman"/>
                <w:b/>
                <w:color w:val="000000"/>
              </w:rPr>
              <w:t>Battery to Load power path loss</w:t>
            </w:r>
          </w:p>
        </w:tc>
        <w:tc>
          <w:tcPr>
            <w:tcW w:w="1015" w:type="pct"/>
            <w:shd w:val="clear" w:color="auto" w:fill="BFBFBF" w:themeFill="background1" w:themeFillShade="BF"/>
          </w:tcPr>
          <w:p w14:paraId="0C198C5B" w14:textId="77777777" w:rsidR="00D826BA" w:rsidRPr="008445BF" w:rsidRDefault="00D826BA" w:rsidP="000B2497">
            <w:pPr>
              <w:jc w:val="center"/>
              <w:rPr>
                <w:rFonts w:eastAsia="Times New Roman"/>
                <w:b/>
                <w:color w:val="000000"/>
              </w:rPr>
            </w:pPr>
            <w:r w:rsidRPr="008445BF">
              <w:rPr>
                <w:rFonts w:eastAsia="Times New Roman"/>
                <w:b/>
                <w:color w:val="000000"/>
              </w:rPr>
              <w:t xml:space="preserve">Required Backup Time in </w:t>
            </w:r>
            <w:proofErr w:type="spellStart"/>
            <w:r w:rsidRPr="008445BF">
              <w:rPr>
                <w:rFonts w:eastAsia="Times New Roman"/>
                <w:b/>
                <w:color w:val="000000"/>
              </w:rPr>
              <w:t>hr</w:t>
            </w:r>
            <w:proofErr w:type="spellEnd"/>
          </w:p>
        </w:tc>
        <w:tc>
          <w:tcPr>
            <w:tcW w:w="1015" w:type="pct"/>
            <w:shd w:val="clear" w:color="auto" w:fill="BFBFBF" w:themeFill="background1" w:themeFillShade="BF"/>
          </w:tcPr>
          <w:p w14:paraId="4B2A48A3" w14:textId="77777777" w:rsidR="00D826BA" w:rsidRPr="008445BF" w:rsidRDefault="00D826BA" w:rsidP="000B2497">
            <w:pPr>
              <w:jc w:val="center"/>
              <w:rPr>
                <w:rFonts w:eastAsia="Times New Roman"/>
                <w:b/>
                <w:color w:val="000000"/>
              </w:rPr>
            </w:pPr>
            <w:r w:rsidRPr="008445BF">
              <w:rPr>
                <w:rFonts w:eastAsia="Times New Roman"/>
                <w:b/>
                <w:color w:val="000000"/>
              </w:rPr>
              <w:t>Battery Capacity @V</w:t>
            </w:r>
          </w:p>
        </w:tc>
      </w:tr>
      <w:tr w:rsidR="00D826BA" w:rsidRPr="008445BF" w14:paraId="1086D5DB" w14:textId="77777777" w:rsidTr="000B2497">
        <w:tc>
          <w:tcPr>
            <w:tcW w:w="524" w:type="pct"/>
          </w:tcPr>
          <w:p w14:paraId="75A0652F" w14:textId="77777777" w:rsidR="00D826BA" w:rsidRPr="008445BF" w:rsidRDefault="00D826BA" w:rsidP="000B2497">
            <w:pPr>
              <w:rPr>
                <w:rFonts w:eastAsia="Times New Roman"/>
                <w:color w:val="000000"/>
              </w:rPr>
            </w:pPr>
            <w:r w:rsidRPr="008445BF">
              <w:rPr>
                <w:rFonts w:eastAsia="Times New Roman"/>
                <w:color w:val="000000"/>
              </w:rPr>
              <w:t>1</w:t>
            </w:r>
          </w:p>
        </w:tc>
        <w:tc>
          <w:tcPr>
            <w:tcW w:w="1008" w:type="pct"/>
          </w:tcPr>
          <w:p w14:paraId="2556AC18" w14:textId="77777777" w:rsidR="00D826BA" w:rsidRPr="008445BF" w:rsidRDefault="00D826BA" w:rsidP="000B2497">
            <w:pPr>
              <w:rPr>
                <w:rFonts w:eastAsia="Times New Roman"/>
                <w:color w:val="000000"/>
              </w:rPr>
            </w:pPr>
            <w:r w:rsidRPr="008445BF">
              <w:rPr>
                <w:rFonts w:eastAsia="Times New Roman"/>
                <w:color w:val="000000"/>
              </w:rPr>
              <w:t>Full Function</w:t>
            </w:r>
          </w:p>
        </w:tc>
        <w:tc>
          <w:tcPr>
            <w:tcW w:w="606" w:type="pct"/>
          </w:tcPr>
          <w:p w14:paraId="0914DD7A" w14:textId="77777777" w:rsidR="00D826BA" w:rsidRPr="008445BF" w:rsidRDefault="00D826BA" w:rsidP="000B2497">
            <w:pPr>
              <w:rPr>
                <w:rFonts w:eastAsia="Times New Roman"/>
                <w:color w:val="000000"/>
              </w:rPr>
            </w:pPr>
          </w:p>
        </w:tc>
        <w:tc>
          <w:tcPr>
            <w:tcW w:w="832" w:type="pct"/>
          </w:tcPr>
          <w:p w14:paraId="0081531D" w14:textId="77777777" w:rsidR="00D826BA" w:rsidRPr="008445BF" w:rsidRDefault="00D826BA" w:rsidP="000B2497">
            <w:pPr>
              <w:rPr>
                <w:rFonts w:eastAsia="Times New Roman"/>
                <w:color w:val="000000"/>
              </w:rPr>
            </w:pPr>
          </w:p>
        </w:tc>
        <w:tc>
          <w:tcPr>
            <w:tcW w:w="1015" w:type="pct"/>
          </w:tcPr>
          <w:p w14:paraId="7C5E1F14" w14:textId="77777777" w:rsidR="00D826BA" w:rsidRPr="008445BF" w:rsidRDefault="00D826BA" w:rsidP="000B2497">
            <w:pPr>
              <w:rPr>
                <w:rFonts w:eastAsia="Times New Roman"/>
                <w:color w:val="000000"/>
              </w:rPr>
            </w:pPr>
          </w:p>
        </w:tc>
        <w:tc>
          <w:tcPr>
            <w:tcW w:w="1015" w:type="pct"/>
          </w:tcPr>
          <w:p w14:paraId="41DB2E2A" w14:textId="77777777" w:rsidR="00D826BA" w:rsidRPr="008445BF" w:rsidRDefault="00D826BA" w:rsidP="000B2497">
            <w:pPr>
              <w:rPr>
                <w:rFonts w:eastAsia="Times New Roman"/>
                <w:color w:val="000000"/>
              </w:rPr>
            </w:pPr>
          </w:p>
        </w:tc>
      </w:tr>
    </w:tbl>
    <w:p w14:paraId="1FC6E8CF" w14:textId="44D95F16" w:rsidR="00D826BA" w:rsidRPr="008445BF" w:rsidRDefault="00D826BA" w:rsidP="00D826BA">
      <w:pPr>
        <w:pStyle w:val="Caption"/>
        <w:spacing w:before="240"/>
        <w:jc w:val="center"/>
        <w:rPr>
          <w:rFonts w:ascii="Times New Roman" w:hAnsi="Times New Roman" w:cs="Times New Roman"/>
          <w:i w:val="0"/>
          <w:sz w:val="22"/>
          <w:szCs w:val="22"/>
        </w:rPr>
      </w:pPr>
      <w:bookmarkStart w:id="151" w:name="_Toc16620626"/>
      <w:bookmarkStart w:id="152" w:name="_Toc17818138"/>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9</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Battery Capacity Calculation</w:t>
      </w:r>
      <w:bookmarkEnd w:id="151"/>
      <w:bookmarkEnd w:id="152"/>
      <w:r w:rsidRPr="008445BF">
        <w:rPr>
          <w:rFonts w:ascii="Times New Roman" w:hAnsi="Times New Roman" w:cs="Times New Roman"/>
          <w:i w:val="0"/>
          <w:sz w:val="22"/>
          <w:szCs w:val="22"/>
        </w:rPr>
        <w:t xml:space="preserve"> </w:t>
      </w:r>
    </w:p>
    <w:p w14:paraId="2CDE1428" w14:textId="77777777" w:rsidR="00D826BA" w:rsidRPr="008445BF" w:rsidRDefault="00D826BA" w:rsidP="00D826BA"/>
    <w:p w14:paraId="5EB81CE5" w14:textId="77777777" w:rsidR="00D826BA" w:rsidRPr="008445BF" w:rsidRDefault="00D826BA" w:rsidP="00D826BA">
      <w:pPr>
        <w:pStyle w:val="Heading3"/>
        <w:numPr>
          <w:ilvl w:val="2"/>
          <w:numId w:val="11"/>
        </w:numPr>
        <w:spacing w:after="240" w:line="240" w:lineRule="auto"/>
        <w:ind w:left="900"/>
        <w:rPr>
          <w:rFonts w:cs="Times New Roman"/>
        </w:rPr>
      </w:pPr>
      <w:bookmarkStart w:id="153" w:name="_Toc16877107"/>
      <w:bookmarkStart w:id="154" w:name="_Toc17808621"/>
      <w:r w:rsidRPr="008445BF">
        <w:rPr>
          <w:rFonts w:cs="Times New Roman"/>
        </w:rPr>
        <w:t>Battery Selection and its Certification</w:t>
      </w:r>
      <w:bookmarkEnd w:id="153"/>
      <w:bookmarkEnd w:id="154"/>
    </w:p>
    <w:p w14:paraId="58395947" w14:textId="77777777" w:rsidR="00D826BA" w:rsidRPr="008445BF" w:rsidRDefault="00D826BA" w:rsidP="00D826BA">
      <w:r w:rsidRPr="008445BF">
        <w:t xml:space="preserve">&lt;This section shall detail the battery selection from different perspective – capacity, mechanical, temperature &amp; other certification requirement including transportation certificate </w:t>
      </w:r>
      <w:proofErr w:type="spellStart"/>
      <w:r w:rsidRPr="008445BF">
        <w:t>etc</w:t>
      </w:r>
      <w:proofErr w:type="spellEnd"/>
      <w:r w:rsidRPr="008445BF">
        <w:t>&gt;</w:t>
      </w:r>
    </w:p>
    <w:p w14:paraId="2B22DBB3" w14:textId="77777777" w:rsidR="00D826BA" w:rsidRPr="008445BF" w:rsidRDefault="00D826BA" w:rsidP="00D826BA"/>
    <w:p w14:paraId="735332DF" w14:textId="77777777" w:rsidR="00D826BA" w:rsidRPr="008445BF" w:rsidRDefault="00D826BA" w:rsidP="00D826BA">
      <w:pPr>
        <w:pStyle w:val="Heading3"/>
        <w:numPr>
          <w:ilvl w:val="2"/>
          <w:numId w:val="11"/>
        </w:numPr>
        <w:spacing w:after="240" w:line="240" w:lineRule="auto"/>
        <w:ind w:left="900"/>
        <w:rPr>
          <w:rFonts w:cs="Times New Roman"/>
        </w:rPr>
      </w:pPr>
      <w:bookmarkStart w:id="155" w:name="_Toc16877108"/>
      <w:bookmarkStart w:id="156" w:name="_Toc17808622"/>
      <w:r w:rsidRPr="008445BF">
        <w:rPr>
          <w:rFonts w:cs="Times New Roman"/>
        </w:rPr>
        <w:t>Power Mode &amp; Use Cases</w:t>
      </w:r>
      <w:bookmarkEnd w:id="155"/>
      <w:bookmarkEnd w:id="156"/>
    </w:p>
    <w:p w14:paraId="59D394D7" w14:textId="77777777" w:rsidR="00D826BA" w:rsidRPr="008445BF" w:rsidRDefault="00D826BA" w:rsidP="00D826BA">
      <w:r w:rsidRPr="008445BF">
        <w:t>List all required power state / modes here along with that mode specific power consumption table. The table may be as detailed in the above section or simple one depending on the no of power rails. This table shall derive the backup time designed for different power modes with the selected battery.</w:t>
      </w:r>
    </w:p>
    <w:tbl>
      <w:tblPr>
        <w:tblW w:w="481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4"/>
        <w:gridCol w:w="1718"/>
        <w:gridCol w:w="1034"/>
        <w:gridCol w:w="1419"/>
        <w:gridCol w:w="1419"/>
        <w:gridCol w:w="1726"/>
      </w:tblGrid>
      <w:tr w:rsidR="00D826BA" w:rsidRPr="008445BF" w14:paraId="6CB283C2" w14:textId="77777777" w:rsidTr="000B2497">
        <w:trPr>
          <w:tblHeader/>
        </w:trPr>
        <w:tc>
          <w:tcPr>
            <w:tcW w:w="545" w:type="pct"/>
            <w:shd w:val="clear" w:color="auto" w:fill="BFBFBF" w:themeFill="background1" w:themeFillShade="BF"/>
          </w:tcPr>
          <w:p w14:paraId="2501D173" w14:textId="77777777" w:rsidR="00D826BA" w:rsidRPr="008445BF" w:rsidRDefault="00D826BA" w:rsidP="000B2497">
            <w:pPr>
              <w:jc w:val="center"/>
              <w:rPr>
                <w:rFonts w:eastAsia="Times New Roman"/>
                <w:b/>
                <w:color w:val="000000"/>
              </w:rPr>
            </w:pPr>
            <w:proofErr w:type="spellStart"/>
            <w:proofErr w:type="gramStart"/>
            <w:r w:rsidRPr="008445BF">
              <w:rPr>
                <w:rFonts w:eastAsia="Times New Roman"/>
                <w:b/>
                <w:color w:val="000000"/>
              </w:rPr>
              <w:t>Sl.No</w:t>
            </w:r>
            <w:proofErr w:type="spellEnd"/>
            <w:proofErr w:type="gramEnd"/>
          </w:p>
        </w:tc>
        <w:tc>
          <w:tcPr>
            <w:tcW w:w="1046" w:type="pct"/>
            <w:shd w:val="clear" w:color="auto" w:fill="BFBFBF" w:themeFill="background1" w:themeFillShade="BF"/>
          </w:tcPr>
          <w:p w14:paraId="51CCFE58" w14:textId="77777777" w:rsidR="00D826BA" w:rsidRPr="008445BF" w:rsidRDefault="00D826BA" w:rsidP="000B2497">
            <w:pPr>
              <w:jc w:val="center"/>
              <w:rPr>
                <w:rFonts w:eastAsia="Times New Roman"/>
                <w:b/>
                <w:color w:val="000000"/>
              </w:rPr>
            </w:pPr>
            <w:r w:rsidRPr="008445BF">
              <w:rPr>
                <w:rFonts w:eastAsia="Times New Roman"/>
                <w:b/>
                <w:color w:val="000000"/>
              </w:rPr>
              <w:t>Power State/Mode</w:t>
            </w:r>
          </w:p>
        </w:tc>
        <w:tc>
          <w:tcPr>
            <w:tcW w:w="630" w:type="pct"/>
            <w:shd w:val="clear" w:color="auto" w:fill="BFBFBF" w:themeFill="background1" w:themeFillShade="BF"/>
          </w:tcPr>
          <w:p w14:paraId="40466071" w14:textId="77777777" w:rsidR="00D826BA" w:rsidRPr="008445BF" w:rsidRDefault="00D826BA" w:rsidP="000B2497">
            <w:pPr>
              <w:rPr>
                <w:rFonts w:eastAsia="Times New Roman"/>
                <w:b/>
                <w:color w:val="000000"/>
              </w:rPr>
            </w:pPr>
            <w:r w:rsidRPr="008445BF">
              <w:rPr>
                <w:rFonts w:eastAsia="Times New Roman"/>
                <w:b/>
                <w:color w:val="000000"/>
              </w:rPr>
              <w:t>Total Power @ VSYS node</w:t>
            </w:r>
          </w:p>
        </w:tc>
        <w:tc>
          <w:tcPr>
            <w:tcW w:w="864" w:type="pct"/>
            <w:shd w:val="clear" w:color="auto" w:fill="BFBFBF" w:themeFill="background1" w:themeFillShade="BF"/>
          </w:tcPr>
          <w:p w14:paraId="66EEAD29" w14:textId="77777777" w:rsidR="00D826BA" w:rsidRPr="008445BF" w:rsidRDefault="00D826BA" w:rsidP="000B2497">
            <w:pPr>
              <w:jc w:val="center"/>
              <w:rPr>
                <w:rFonts w:eastAsia="Times New Roman"/>
                <w:b/>
                <w:color w:val="000000"/>
              </w:rPr>
            </w:pPr>
            <w:r w:rsidRPr="008445BF">
              <w:rPr>
                <w:rFonts w:eastAsia="Times New Roman"/>
                <w:b/>
                <w:color w:val="000000"/>
              </w:rPr>
              <w:t>Battery Capacity @V</w:t>
            </w:r>
          </w:p>
        </w:tc>
        <w:tc>
          <w:tcPr>
            <w:tcW w:w="864" w:type="pct"/>
            <w:shd w:val="clear" w:color="auto" w:fill="BFBFBF" w:themeFill="background1" w:themeFillShade="BF"/>
          </w:tcPr>
          <w:p w14:paraId="6D75DD20" w14:textId="77777777" w:rsidR="00D826BA" w:rsidRPr="008445BF" w:rsidRDefault="00D826BA" w:rsidP="000B2497">
            <w:pPr>
              <w:jc w:val="center"/>
              <w:rPr>
                <w:rFonts w:eastAsia="Times New Roman"/>
                <w:b/>
                <w:color w:val="000000"/>
              </w:rPr>
            </w:pPr>
            <w:r w:rsidRPr="008445BF">
              <w:rPr>
                <w:rFonts w:eastAsia="Times New Roman"/>
                <w:b/>
                <w:color w:val="000000"/>
              </w:rPr>
              <w:t>Battery to Load power path loss</w:t>
            </w:r>
          </w:p>
        </w:tc>
        <w:tc>
          <w:tcPr>
            <w:tcW w:w="1052" w:type="pct"/>
            <w:shd w:val="clear" w:color="auto" w:fill="BFBFBF" w:themeFill="background1" w:themeFillShade="BF"/>
          </w:tcPr>
          <w:p w14:paraId="5DB10FA8" w14:textId="77777777" w:rsidR="00D826BA" w:rsidRPr="008445BF" w:rsidRDefault="00D826BA" w:rsidP="000B2497">
            <w:pPr>
              <w:jc w:val="center"/>
              <w:rPr>
                <w:rFonts w:eastAsia="Times New Roman"/>
                <w:b/>
                <w:color w:val="000000"/>
              </w:rPr>
            </w:pPr>
            <w:r w:rsidRPr="008445BF">
              <w:rPr>
                <w:rFonts w:eastAsia="Times New Roman"/>
                <w:b/>
                <w:color w:val="000000"/>
              </w:rPr>
              <w:t xml:space="preserve">Required Backup Time in </w:t>
            </w:r>
            <w:proofErr w:type="spellStart"/>
            <w:r w:rsidRPr="008445BF">
              <w:rPr>
                <w:rFonts w:eastAsia="Times New Roman"/>
                <w:b/>
                <w:color w:val="000000"/>
              </w:rPr>
              <w:t>hr</w:t>
            </w:r>
            <w:proofErr w:type="spellEnd"/>
          </w:p>
        </w:tc>
      </w:tr>
      <w:tr w:rsidR="00D826BA" w:rsidRPr="008445BF" w14:paraId="31D81741" w14:textId="77777777" w:rsidTr="000B2497">
        <w:tc>
          <w:tcPr>
            <w:tcW w:w="545" w:type="pct"/>
          </w:tcPr>
          <w:p w14:paraId="1775A09E" w14:textId="77777777" w:rsidR="00D826BA" w:rsidRPr="008445BF" w:rsidRDefault="00D826BA" w:rsidP="000B2497">
            <w:pPr>
              <w:rPr>
                <w:rFonts w:eastAsia="Times New Roman"/>
                <w:color w:val="000000"/>
              </w:rPr>
            </w:pPr>
            <w:r w:rsidRPr="008445BF">
              <w:rPr>
                <w:rFonts w:eastAsia="Times New Roman"/>
                <w:color w:val="000000"/>
              </w:rPr>
              <w:t>1</w:t>
            </w:r>
          </w:p>
        </w:tc>
        <w:tc>
          <w:tcPr>
            <w:tcW w:w="1046" w:type="pct"/>
          </w:tcPr>
          <w:p w14:paraId="169F79AF" w14:textId="77777777" w:rsidR="00D826BA" w:rsidRPr="008445BF" w:rsidRDefault="00D826BA" w:rsidP="000B2497">
            <w:pPr>
              <w:rPr>
                <w:rFonts w:eastAsia="Times New Roman"/>
                <w:color w:val="000000"/>
              </w:rPr>
            </w:pPr>
            <w:r w:rsidRPr="008445BF">
              <w:rPr>
                <w:rFonts w:eastAsia="Times New Roman"/>
                <w:color w:val="000000"/>
              </w:rPr>
              <w:t>Sleep Mode</w:t>
            </w:r>
          </w:p>
        </w:tc>
        <w:tc>
          <w:tcPr>
            <w:tcW w:w="630" w:type="pct"/>
          </w:tcPr>
          <w:p w14:paraId="7F0BEF75" w14:textId="77777777" w:rsidR="00D826BA" w:rsidRPr="008445BF" w:rsidRDefault="00D826BA" w:rsidP="000B2497">
            <w:pPr>
              <w:rPr>
                <w:rFonts w:eastAsia="Times New Roman"/>
                <w:color w:val="000000"/>
              </w:rPr>
            </w:pPr>
          </w:p>
        </w:tc>
        <w:tc>
          <w:tcPr>
            <w:tcW w:w="864" w:type="pct"/>
          </w:tcPr>
          <w:p w14:paraId="07EE6740" w14:textId="77777777" w:rsidR="00D826BA" w:rsidRPr="008445BF" w:rsidRDefault="00D826BA" w:rsidP="000B2497">
            <w:pPr>
              <w:rPr>
                <w:rFonts w:eastAsia="Times New Roman"/>
                <w:color w:val="000000"/>
              </w:rPr>
            </w:pPr>
          </w:p>
        </w:tc>
        <w:tc>
          <w:tcPr>
            <w:tcW w:w="864" w:type="pct"/>
          </w:tcPr>
          <w:p w14:paraId="5FFBAC95" w14:textId="77777777" w:rsidR="00D826BA" w:rsidRPr="008445BF" w:rsidRDefault="00D826BA" w:rsidP="000B2497">
            <w:pPr>
              <w:rPr>
                <w:rFonts w:eastAsia="Times New Roman"/>
                <w:color w:val="000000"/>
              </w:rPr>
            </w:pPr>
          </w:p>
        </w:tc>
        <w:tc>
          <w:tcPr>
            <w:tcW w:w="1052" w:type="pct"/>
          </w:tcPr>
          <w:p w14:paraId="5518C205" w14:textId="77777777" w:rsidR="00D826BA" w:rsidRPr="008445BF" w:rsidRDefault="00D826BA" w:rsidP="000B2497">
            <w:pPr>
              <w:rPr>
                <w:rFonts w:eastAsia="Times New Roman"/>
                <w:color w:val="000000"/>
              </w:rPr>
            </w:pPr>
          </w:p>
        </w:tc>
      </w:tr>
      <w:tr w:rsidR="00D826BA" w:rsidRPr="008445BF" w14:paraId="6DAB0E7E" w14:textId="77777777" w:rsidTr="000B2497">
        <w:tc>
          <w:tcPr>
            <w:tcW w:w="545" w:type="pct"/>
          </w:tcPr>
          <w:p w14:paraId="4A00DF7F" w14:textId="77777777" w:rsidR="00D826BA" w:rsidRPr="008445BF" w:rsidRDefault="00D826BA" w:rsidP="000B2497">
            <w:pPr>
              <w:rPr>
                <w:rFonts w:eastAsia="Times New Roman"/>
                <w:color w:val="000000"/>
              </w:rPr>
            </w:pPr>
            <w:r w:rsidRPr="008445BF">
              <w:rPr>
                <w:rFonts w:eastAsia="Times New Roman"/>
                <w:color w:val="000000"/>
              </w:rPr>
              <w:t>2</w:t>
            </w:r>
          </w:p>
        </w:tc>
        <w:tc>
          <w:tcPr>
            <w:tcW w:w="1046" w:type="pct"/>
          </w:tcPr>
          <w:p w14:paraId="1E8ADE89" w14:textId="77777777" w:rsidR="00D826BA" w:rsidRPr="008445BF" w:rsidRDefault="00D826BA" w:rsidP="000B2497">
            <w:pPr>
              <w:rPr>
                <w:rFonts w:eastAsia="Times New Roman"/>
                <w:color w:val="000000"/>
              </w:rPr>
            </w:pPr>
            <w:r w:rsidRPr="008445BF">
              <w:rPr>
                <w:rFonts w:eastAsia="Times New Roman"/>
                <w:color w:val="000000"/>
              </w:rPr>
              <w:t>Voice Calling</w:t>
            </w:r>
          </w:p>
        </w:tc>
        <w:tc>
          <w:tcPr>
            <w:tcW w:w="630" w:type="pct"/>
          </w:tcPr>
          <w:p w14:paraId="5087E79D" w14:textId="77777777" w:rsidR="00D826BA" w:rsidRPr="008445BF" w:rsidRDefault="00D826BA" w:rsidP="000B2497">
            <w:pPr>
              <w:rPr>
                <w:rFonts w:eastAsia="Times New Roman"/>
                <w:color w:val="000000"/>
              </w:rPr>
            </w:pPr>
          </w:p>
        </w:tc>
        <w:tc>
          <w:tcPr>
            <w:tcW w:w="864" w:type="pct"/>
          </w:tcPr>
          <w:p w14:paraId="08CD5492" w14:textId="77777777" w:rsidR="00D826BA" w:rsidRPr="008445BF" w:rsidRDefault="00D826BA" w:rsidP="000B2497">
            <w:pPr>
              <w:rPr>
                <w:rFonts w:eastAsia="Times New Roman"/>
                <w:color w:val="000000"/>
              </w:rPr>
            </w:pPr>
          </w:p>
        </w:tc>
        <w:tc>
          <w:tcPr>
            <w:tcW w:w="864" w:type="pct"/>
          </w:tcPr>
          <w:p w14:paraId="4832130B" w14:textId="77777777" w:rsidR="00D826BA" w:rsidRPr="008445BF" w:rsidRDefault="00D826BA" w:rsidP="000B2497">
            <w:pPr>
              <w:rPr>
                <w:rFonts w:eastAsia="Times New Roman"/>
                <w:color w:val="000000"/>
              </w:rPr>
            </w:pPr>
          </w:p>
        </w:tc>
        <w:tc>
          <w:tcPr>
            <w:tcW w:w="1052" w:type="pct"/>
          </w:tcPr>
          <w:p w14:paraId="44117B11" w14:textId="77777777" w:rsidR="00D826BA" w:rsidRPr="008445BF" w:rsidRDefault="00D826BA" w:rsidP="000B2497">
            <w:pPr>
              <w:rPr>
                <w:rFonts w:eastAsia="Times New Roman"/>
                <w:color w:val="000000"/>
              </w:rPr>
            </w:pPr>
          </w:p>
        </w:tc>
      </w:tr>
      <w:tr w:rsidR="00D826BA" w:rsidRPr="008445BF" w14:paraId="1087A155" w14:textId="77777777" w:rsidTr="000B2497">
        <w:tc>
          <w:tcPr>
            <w:tcW w:w="545" w:type="pct"/>
          </w:tcPr>
          <w:p w14:paraId="5657F760" w14:textId="77777777" w:rsidR="00D826BA" w:rsidRPr="008445BF" w:rsidRDefault="00D826BA" w:rsidP="000B2497">
            <w:pPr>
              <w:rPr>
                <w:rFonts w:eastAsia="Times New Roman"/>
                <w:color w:val="000000"/>
              </w:rPr>
            </w:pPr>
            <w:r w:rsidRPr="008445BF">
              <w:rPr>
                <w:rFonts w:eastAsia="Times New Roman"/>
                <w:color w:val="000000"/>
              </w:rPr>
              <w:t>3</w:t>
            </w:r>
          </w:p>
        </w:tc>
        <w:tc>
          <w:tcPr>
            <w:tcW w:w="1046" w:type="pct"/>
          </w:tcPr>
          <w:p w14:paraId="07BA049B" w14:textId="77777777" w:rsidR="00D826BA" w:rsidRPr="008445BF" w:rsidRDefault="00D826BA" w:rsidP="000B2497">
            <w:pPr>
              <w:rPr>
                <w:rFonts w:eastAsia="Times New Roman"/>
                <w:color w:val="000000"/>
              </w:rPr>
            </w:pPr>
            <w:r w:rsidRPr="008445BF">
              <w:rPr>
                <w:rFonts w:eastAsia="Times New Roman"/>
                <w:color w:val="000000"/>
              </w:rPr>
              <w:t>Video Calling</w:t>
            </w:r>
          </w:p>
        </w:tc>
        <w:tc>
          <w:tcPr>
            <w:tcW w:w="630" w:type="pct"/>
          </w:tcPr>
          <w:p w14:paraId="064F62E9" w14:textId="77777777" w:rsidR="00D826BA" w:rsidRPr="008445BF" w:rsidRDefault="00D826BA" w:rsidP="000B2497">
            <w:pPr>
              <w:rPr>
                <w:rFonts w:eastAsia="Times New Roman"/>
                <w:color w:val="000000"/>
              </w:rPr>
            </w:pPr>
          </w:p>
        </w:tc>
        <w:tc>
          <w:tcPr>
            <w:tcW w:w="864" w:type="pct"/>
          </w:tcPr>
          <w:p w14:paraId="2E924BC1" w14:textId="77777777" w:rsidR="00D826BA" w:rsidRPr="008445BF" w:rsidRDefault="00D826BA" w:rsidP="000B2497">
            <w:pPr>
              <w:rPr>
                <w:rFonts w:eastAsia="Times New Roman"/>
                <w:color w:val="000000"/>
              </w:rPr>
            </w:pPr>
          </w:p>
        </w:tc>
        <w:tc>
          <w:tcPr>
            <w:tcW w:w="864" w:type="pct"/>
          </w:tcPr>
          <w:p w14:paraId="3D70ED0D" w14:textId="77777777" w:rsidR="00D826BA" w:rsidRPr="008445BF" w:rsidRDefault="00D826BA" w:rsidP="000B2497">
            <w:pPr>
              <w:rPr>
                <w:rFonts w:eastAsia="Times New Roman"/>
                <w:color w:val="000000"/>
              </w:rPr>
            </w:pPr>
          </w:p>
        </w:tc>
        <w:tc>
          <w:tcPr>
            <w:tcW w:w="1052" w:type="pct"/>
          </w:tcPr>
          <w:p w14:paraId="3042DF92" w14:textId="77777777" w:rsidR="00D826BA" w:rsidRPr="008445BF" w:rsidRDefault="00D826BA" w:rsidP="000B2497">
            <w:pPr>
              <w:rPr>
                <w:rFonts w:eastAsia="Times New Roman"/>
                <w:color w:val="000000"/>
              </w:rPr>
            </w:pPr>
          </w:p>
        </w:tc>
      </w:tr>
      <w:tr w:rsidR="00D826BA" w:rsidRPr="008445BF" w14:paraId="5F23245D" w14:textId="77777777" w:rsidTr="000B2497">
        <w:tc>
          <w:tcPr>
            <w:tcW w:w="545" w:type="pct"/>
          </w:tcPr>
          <w:p w14:paraId="3E4503AF" w14:textId="77777777" w:rsidR="00D826BA" w:rsidRPr="008445BF" w:rsidRDefault="00D826BA" w:rsidP="000B2497">
            <w:pPr>
              <w:rPr>
                <w:rFonts w:eastAsia="Times New Roman"/>
                <w:color w:val="000000"/>
              </w:rPr>
            </w:pPr>
            <w:r w:rsidRPr="008445BF">
              <w:rPr>
                <w:rFonts w:eastAsia="Times New Roman"/>
                <w:color w:val="000000"/>
              </w:rPr>
              <w:lastRenderedPageBreak/>
              <w:t>4</w:t>
            </w:r>
          </w:p>
        </w:tc>
        <w:tc>
          <w:tcPr>
            <w:tcW w:w="1046" w:type="pct"/>
          </w:tcPr>
          <w:p w14:paraId="78AB2730" w14:textId="77777777" w:rsidR="00D826BA" w:rsidRPr="008445BF" w:rsidRDefault="00D826BA" w:rsidP="000B2497">
            <w:pPr>
              <w:rPr>
                <w:rFonts w:eastAsia="Times New Roman"/>
                <w:color w:val="000000"/>
              </w:rPr>
            </w:pPr>
          </w:p>
        </w:tc>
        <w:tc>
          <w:tcPr>
            <w:tcW w:w="630" w:type="pct"/>
          </w:tcPr>
          <w:p w14:paraId="590B5BBD" w14:textId="77777777" w:rsidR="00D826BA" w:rsidRPr="008445BF" w:rsidRDefault="00D826BA" w:rsidP="000B2497">
            <w:pPr>
              <w:rPr>
                <w:rFonts w:eastAsia="Times New Roman"/>
                <w:color w:val="000000"/>
              </w:rPr>
            </w:pPr>
          </w:p>
        </w:tc>
        <w:tc>
          <w:tcPr>
            <w:tcW w:w="864" w:type="pct"/>
          </w:tcPr>
          <w:p w14:paraId="23CB52E1" w14:textId="77777777" w:rsidR="00D826BA" w:rsidRPr="008445BF" w:rsidRDefault="00D826BA" w:rsidP="000B2497">
            <w:pPr>
              <w:rPr>
                <w:rFonts w:eastAsia="Times New Roman"/>
                <w:color w:val="000000"/>
              </w:rPr>
            </w:pPr>
          </w:p>
        </w:tc>
        <w:tc>
          <w:tcPr>
            <w:tcW w:w="864" w:type="pct"/>
          </w:tcPr>
          <w:p w14:paraId="4A3746D2" w14:textId="77777777" w:rsidR="00D826BA" w:rsidRPr="008445BF" w:rsidRDefault="00D826BA" w:rsidP="000B2497">
            <w:pPr>
              <w:rPr>
                <w:rFonts w:eastAsia="Times New Roman"/>
                <w:color w:val="000000"/>
              </w:rPr>
            </w:pPr>
          </w:p>
        </w:tc>
        <w:tc>
          <w:tcPr>
            <w:tcW w:w="1052" w:type="pct"/>
          </w:tcPr>
          <w:p w14:paraId="45A4D243" w14:textId="77777777" w:rsidR="00D826BA" w:rsidRPr="008445BF" w:rsidRDefault="00D826BA" w:rsidP="000B2497">
            <w:pPr>
              <w:rPr>
                <w:rFonts w:eastAsia="Times New Roman"/>
                <w:color w:val="000000"/>
              </w:rPr>
            </w:pPr>
          </w:p>
        </w:tc>
      </w:tr>
    </w:tbl>
    <w:p w14:paraId="6236DD53" w14:textId="78AE9B8E" w:rsidR="00D826BA" w:rsidRPr="008445BF" w:rsidRDefault="00D826BA" w:rsidP="00D826BA">
      <w:pPr>
        <w:pStyle w:val="Caption"/>
        <w:spacing w:before="240"/>
        <w:jc w:val="center"/>
        <w:rPr>
          <w:rFonts w:ascii="Times New Roman" w:hAnsi="Times New Roman" w:cs="Times New Roman"/>
          <w:i w:val="0"/>
          <w:sz w:val="22"/>
          <w:szCs w:val="22"/>
        </w:rPr>
      </w:pPr>
      <w:bookmarkStart w:id="157" w:name="_Toc16620627"/>
      <w:bookmarkStart w:id="158" w:name="_Toc17818139"/>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10</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Power Modes</w:t>
      </w:r>
      <w:bookmarkEnd w:id="157"/>
      <w:bookmarkEnd w:id="158"/>
      <w:r w:rsidRPr="008445BF">
        <w:rPr>
          <w:rFonts w:ascii="Times New Roman" w:hAnsi="Times New Roman" w:cs="Times New Roman"/>
          <w:i w:val="0"/>
          <w:sz w:val="22"/>
          <w:szCs w:val="22"/>
        </w:rPr>
        <w:t xml:space="preserve"> </w:t>
      </w:r>
    </w:p>
    <w:p w14:paraId="6DD59550" w14:textId="77777777" w:rsidR="00D826BA" w:rsidRPr="008445BF" w:rsidRDefault="00D826BA" w:rsidP="00D826BA"/>
    <w:p w14:paraId="35CE07F0" w14:textId="77777777" w:rsidR="00D826BA" w:rsidRPr="008445BF" w:rsidRDefault="00D826BA" w:rsidP="00D826BA">
      <w:r w:rsidRPr="008445BF">
        <w:t>Explain about different use case modes.</w:t>
      </w:r>
    </w:p>
    <w:p w14:paraId="214EFF6E" w14:textId="77777777" w:rsidR="00DE3788" w:rsidRDefault="00DE3788">
      <w:pPr>
        <w:spacing w:after="160"/>
        <w:jc w:val="left"/>
        <w:rPr>
          <w:rFonts w:eastAsia="Times New Roman"/>
          <w:b/>
          <w:bCs/>
          <w:color w:val="365F91"/>
          <w:sz w:val="32"/>
          <w:szCs w:val="28"/>
        </w:rPr>
      </w:pPr>
      <w:bookmarkStart w:id="159" w:name="_Toc13893532"/>
      <w:bookmarkStart w:id="160" w:name="_Toc16877109"/>
      <w:bookmarkStart w:id="161" w:name="_Toc17808623"/>
      <w:r>
        <w:br w:type="page"/>
      </w:r>
    </w:p>
    <w:p w14:paraId="3C134EFD" w14:textId="3B435635" w:rsidR="00D826BA" w:rsidRPr="008445BF" w:rsidRDefault="00D826BA" w:rsidP="00D826BA">
      <w:pPr>
        <w:pStyle w:val="Heading1"/>
        <w:spacing w:line="240" w:lineRule="auto"/>
        <w:jc w:val="both"/>
        <w:rPr>
          <w:rFonts w:cs="Times New Roman"/>
        </w:rPr>
      </w:pPr>
      <w:r w:rsidRPr="008445BF">
        <w:rPr>
          <w:rFonts w:cs="Times New Roman"/>
        </w:rPr>
        <w:lastRenderedPageBreak/>
        <w:t>Clock Scheme</w:t>
      </w:r>
      <w:bookmarkEnd w:id="159"/>
      <w:bookmarkEnd w:id="160"/>
      <w:bookmarkEnd w:id="161"/>
    </w:p>
    <w:p w14:paraId="4BCA20B8" w14:textId="77777777" w:rsidR="00D826BA" w:rsidRPr="008445BF" w:rsidRDefault="00D826BA" w:rsidP="00D826BA">
      <w:bookmarkStart w:id="162" w:name="_Toc13893533"/>
      <w:r w:rsidRPr="008445BF">
        <w:t xml:space="preserve">&lt;Clock modules are not going to be too much on each of the subsystem and clocks may travel across different subsystems. So, capture complete clock scheme in to one section, no need to divide the clock scheme </w:t>
      </w:r>
      <w:proofErr w:type="gramStart"/>
      <w:r w:rsidRPr="008445BF">
        <w:t>in to</w:t>
      </w:r>
      <w:proofErr w:type="gramEnd"/>
      <w:r w:rsidRPr="008445BF">
        <w:t xml:space="preserve"> multiple section in this HDD. </w:t>
      </w:r>
      <w:proofErr w:type="gramStart"/>
      <w:r w:rsidRPr="008445BF">
        <w:t>But,</w:t>
      </w:r>
      <w:proofErr w:type="gramEnd"/>
      <w:r w:rsidRPr="008445BF">
        <w:t xml:space="preserve"> single diagram shall clearly differentiate different subsystems/boards.</w:t>
      </w:r>
    </w:p>
    <w:p w14:paraId="24560066" w14:textId="77777777" w:rsidR="00D826BA" w:rsidRPr="008445BF" w:rsidRDefault="00D826BA" w:rsidP="00D826BA">
      <w:r w:rsidRPr="008445BF">
        <w:t xml:space="preserve">Give an explanation about the scheme. This should include what is the clock requirement of each – frequency range, stability, load caps </w:t>
      </w:r>
      <w:proofErr w:type="spellStart"/>
      <w:r w:rsidRPr="008445BF">
        <w:t>etc</w:t>
      </w:r>
      <w:proofErr w:type="spellEnd"/>
      <w:r w:rsidRPr="008445BF">
        <w:t xml:space="preserve"> and the reason why we have chosen a specific clock source and its spec. </w:t>
      </w:r>
    </w:p>
    <w:p w14:paraId="1259FC75" w14:textId="77777777" w:rsidR="00D826BA" w:rsidRPr="008445BF" w:rsidRDefault="00D826BA" w:rsidP="00D826BA">
      <w:r w:rsidRPr="008445BF">
        <w:t xml:space="preserve">All glue logic (level translation/buffer) shall be captured &amp; explained here. </w:t>
      </w:r>
    </w:p>
    <w:p w14:paraId="2136DF36" w14:textId="77777777" w:rsidR="00D826BA" w:rsidRPr="008445BF" w:rsidRDefault="00D826BA" w:rsidP="00D826BA">
      <w:r w:rsidRPr="008445BF">
        <w:t xml:space="preserve">Specific software configuration for clocks outputs generated by processor/similar, like frequency, </w:t>
      </w:r>
      <w:proofErr w:type="spellStart"/>
      <w:r w:rsidRPr="008445BF">
        <w:t>slewrate</w:t>
      </w:r>
      <w:proofErr w:type="spellEnd"/>
      <w:r w:rsidRPr="008445BF">
        <w:t xml:space="preserve">/drive strength, spread spectrum </w:t>
      </w:r>
      <w:proofErr w:type="spellStart"/>
      <w:r w:rsidRPr="008445BF">
        <w:t>etc</w:t>
      </w:r>
      <w:proofErr w:type="spellEnd"/>
      <w:r w:rsidRPr="008445BF">
        <w:t xml:space="preserve"> shall be captured.</w:t>
      </w:r>
    </w:p>
    <w:p w14:paraId="511DD1C4" w14:textId="77777777" w:rsidR="00D826BA" w:rsidRPr="008445BF" w:rsidRDefault="00D826BA" w:rsidP="00D826BA">
      <w:r w:rsidRPr="008445BF">
        <w:t xml:space="preserve">Include all on board &amp; external clock sources like </w:t>
      </w:r>
      <w:proofErr w:type="spellStart"/>
      <w:r w:rsidRPr="008445BF">
        <w:t>Osc</w:t>
      </w:r>
      <w:proofErr w:type="spellEnd"/>
      <w:r w:rsidRPr="008445BF">
        <w:t>, Crystals, clock multipliers, clock dividers etc. No need to mention the interface clocks. Clocks that are not tied to interface shall be capture here. For ex, MCLK given to Sensor is not an interface clock, but is a base reference clock to sensor, so it should be captured here. Interface clocks are option to add if you want to&gt;</w:t>
      </w:r>
    </w:p>
    <w:p w14:paraId="00051A0F" w14:textId="77777777" w:rsidR="00D826BA" w:rsidRPr="008445BF" w:rsidRDefault="00D826BA" w:rsidP="00D826BA"/>
    <w:p w14:paraId="5EC55A5C" w14:textId="77777777" w:rsidR="00D826BA" w:rsidRPr="008445BF" w:rsidRDefault="00D826BA" w:rsidP="00D826BA">
      <w:pPr>
        <w:pStyle w:val="Caption"/>
        <w:jc w:val="center"/>
        <w:rPr>
          <w:rFonts w:ascii="Times New Roman" w:hAnsi="Times New Roman" w:cs="Times New Roman"/>
          <w:sz w:val="22"/>
          <w:szCs w:val="22"/>
        </w:rPr>
      </w:pPr>
      <w:bookmarkStart w:id="163" w:name="_Toc16620613"/>
      <w:bookmarkStart w:id="164" w:name="_Toc17818162"/>
      <w:bookmarkEnd w:id="162"/>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10</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Clock Scheme</w:t>
      </w:r>
      <w:bookmarkEnd w:id="163"/>
      <w:bookmarkEnd w:id="164"/>
    </w:p>
    <w:p w14:paraId="54285C01" w14:textId="77777777" w:rsidR="00D826BA" w:rsidRPr="008445BF" w:rsidRDefault="00D826BA" w:rsidP="00D826BA">
      <w:pPr>
        <w:rPr>
          <w:b/>
        </w:rPr>
      </w:pPr>
      <w:r w:rsidRPr="008445BF">
        <w:rPr>
          <w:b/>
        </w:rPr>
        <w:t>IC1: Clock1:</w:t>
      </w:r>
    </w:p>
    <w:p w14:paraId="2B5E7F3C" w14:textId="77777777" w:rsidR="00D826BA" w:rsidRPr="008445BF" w:rsidRDefault="00D826BA" w:rsidP="00D826BA">
      <w:r w:rsidRPr="008445BF">
        <w:t>Explain here</w:t>
      </w:r>
    </w:p>
    <w:p w14:paraId="6343F7B6" w14:textId="77777777" w:rsidR="00D826BA" w:rsidRPr="008445BF" w:rsidRDefault="00D826BA" w:rsidP="00D826BA">
      <w:pPr>
        <w:rPr>
          <w:b/>
        </w:rPr>
      </w:pPr>
      <w:r w:rsidRPr="008445BF">
        <w:rPr>
          <w:b/>
        </w:rPr>
        <w:t>IC1: Clock2:</w:t>
      </w:r>
    </w:p>
    <w:p w14:paraId="4182F5EE" w14:textId="77777777" w:rsidR="00D826BA" w:rsidRPr="008445BF" w:rsidRDefault="00D826BA" w:rsidP="00D826BA">
      <w:r w:rsidRPr="008445BF">
        <w:t>Explain here</w:t>
      </w:r>
    </w:p>
    <w:p w14:paraId="58218C1E" w14:textId="77777777" w:rsidR="00D826BA" w:rsidRPr="008445BF" w:rsidRDefault="00D826BA" w:rsidP="00D826BA">
      <w:pPr>
        <w:rPr>
          <w:b/>
        </w:rPr>
      </w:pPr>
      <w:r w:rsidRPr="008445BF">
        <w:rPr>
          <w:b/>
        </w:rPr>
        <w:t>IC2:Clock1:</w:t>
      </w:r>
    </w:p>
    <w:p w14:paraId="1A0940E1" w14:textId="77777777" w:rsidR="00D826BA" w:rsidRPr="008445BF" w:rsidRDefault="00D826BA" w:rsidP="00D826BA">
      <w:r w:rsidRPr="008445BF">
        <w:t>Explain here</w:t>
      </w:r>
    </w:p>
    <w:p w14:paraId="700AB361" w14:textId="77777777" w:rsidR="00D826BA" w:rsidRPr="008445BF" w:rsidRDefault="00D826BA" w:rsidP="00D826BA"/>
    <w:p w14:paraId="0003A130" w14:textId="77777777" w:rsidR="00DE3788" w:rsidRDefault="00DE3788">
      <w:pPr>
        <w:spacing w:after="160"/>
        <w:jc w:val="left"/>
        <w:rPr>
          <w:rFonts w:eastAsia="Times New Roman"/>
          <w:b/>
          <w:bCs/>
          <w:color w:val="365F91"/>
          <w:sz w:val="32"/>
          <w:szCs w:val="28"/>
        </w:rPr>
      </w:pPr>
      <w:bookmarkStart w:id="165" w:name="_Toc16877110"/>
      <w:bookmarkStart w:id="166" w:name="_Toc17808624"/>
      <w:r>
        <w:br w:type="page"/>
      </w:r>
    </w:p>
    <w:p w14:paraId="6590808E" w14:textId="7D06915D" w:rsidR="00D826BA" w:rsidRPr="008445BF" w:rsidRDefault="00D826BA" w:rsidP="00D826BA">
      <w:pPr>
        <w:pStyle w:val="Heading1"/>
        <w:spacing w:line="240" w:lineRule="auto"/>
        <w:jc w:val="both"/>
        <w:rPr>
          <w:rFonts w:cs="Times New Roman"/>
        </w:rPr>
      </w:pPr>
      <w:r w:rsidRPr="008445BF">
        <w:rPr>
          <w:rFonts w:cs="Times New Roman"/>
        </w:rPr>
        <w:lastRenderedPageBreak/>
        <w:t>Reset Scheme</w:t>
      </w:r>
      <w:bookmarkEnd w:id="165"/>
      <w:bookmarkEnd w:id="166"/>
    </w:p>
    <w:p w14:paraId="73A0AC36" w14:textId="77777777" w:rsidR="00D826BA" w:rsidRPr="008445BF" w:rsidRDefault="00D826BA" w:rsidP="00D826BA">
      <w:r w:rsidRPr="008445BF">
        <w:t xml:space="preserve">&lt;Reset signals are not going to be too much on each of the subsystem and reset may travel across different subsystems. So, capture complete reset scheme in to one section, no need to divide the reset scheme </w:t>
      </w:r>
      <w:proofErr w:type="gramStart"/>
      <w:r w:rsidRPr="008445BF">
        <w:t>in to</w:t>
      </w:r>
      <w:proofErr w:type="gramEnd"/>
      <w:r w:rsidRPr="008445BF">
        <w:t xml:space="preserve"> multiple section in this HDD. </w:t>
      </w:r>
      <w:proofErr w:type="gramStart"/>
      <w:r w:rsidRPr="008445BF">
        <w:t>But,</w:t>
      </w:r>
      <w:proofErr w:type="gramEnd"/>
      <w:r w:rsidRPr="008445BF">
        <w:t xml:space="preserve"> single diagram shall clearly differentiate different subsystems/boards.</w:t>
      </w:r>
    </w:p>
    <w:p w14:paraId="75FB91A5" w14:textId="77777777" w:rsidR="00D826BA" w:rsidRPr="008445BF" w:rsidRDefault="00D826BA" w:rsidP="00D826BA">
      <w:r w:rsidRPr="008445BF">
        <w:t xml:space="preserve">Clearly mention all the reset sources [push button, power on reset, factory reset, GPIO based reset, JTAG reset, external resets </w:t>
      </w:r>
      <w:proofErr w:type="spellStart"/>
      <w:r w:rsidRPr="008445BF">
        <w:t>etc</w:t>
      </w:r>
      <w:proofErr w:type="spellEnd"/>
      <w:r w:rsidRPr="008445BF">
        <w:t>]</w:t>
      </w:r>
    </w:p>
    <w:p w14:paraId="4F0F54DC" w14:textId="77777777" w:rsidR="00D826BA" w:rsidRPr="008445BF" w:rsidRDefault="00D826BA" w:rsidP="00D826BA">
      <w:r w:rsidRPr="008445BF">
        <w:t>Mention reset active level, min pulse width, glue logic details – designed &amp; the requirement by the chipsets</w:t>
      </w:r>
    </w:p>
    <w:p w14:paraId="1A3767BF" w14:textId="77777777" w:rsidR="00D826BA" w:rsidRPr="008445BF" w:rsidRDefault="00D826BA" w:rsidP="00D826BA">
      <w:r w:rsidRPr="008445BF">
        <w:t xml:space="preserve">Mention all HW controlled resets (RC, Voltage supervisor) and SW resets and how they </w:t>
      </w:r>
      <w:proofErr w:type="gramStart"/>
      <w:r w:rsidRPr="008445BF">
        <w:t>have to</w:t>
      </w:r>
      <w:proofErr w:type="gramEnd"/>
      <w:r w:rsidRPr="008445BF">
        <w:t xml:space="preserve"> be timed.</w:t>
      </w:r>
    </w:p>
    <w:p w14:paraId="5A93CC79" w14:textId="77777777" w:rsidR="00D826BA" w:rsidRPr="008445BF" w:rsidRDefault="00D826BA" w:rsidP="00D826BA">
      <w:r w:rsidRPr="008445BF">
        <w:t xml:space="preserve">All GPIO resets shall have clear instruction to software team about what all conditions these resets are to be activated/deactivated [say, during every boot / power up or only when required, based on certain other events, when chip is not software accessible </w:t>
      </w:r>
      <w:proofErr w:type="spellStart"/>
      <w:r w:rsidRPr="008445BF">
        <w:t>etc</w:t>
      </w:r>
      <w:proofErr w:type="spellEnd"/>
      <w:r w:rsidRPr="008445BF">
        <w:t xml:space="preserve">]. </w:t>
      </w:r>
    </w:p>
    <w:p w14:paraId="73181FBC" w14:textId="77777777" w:rsidR="00D826BA" w:rsidRPr="008445BF" w:rsidRDefault="00D826BA" w:rsidP="00D826BA">
      <w:r w:rsidRPr="008445BF">
        <w:t>Expected reset sequencing diagram shall be added&gt;</w:t>
      </w:r>
    </w:p>
    <w:p w14:paraId="7F867112" w14:textId="77777777" w:rsidR="00D826BA" w:rsidRPr="008445BF" w:rsidRDefault="00D826BA" w:rsidP="00D826BA"/>
    <w:p w14:paraId="63ACB074" w14:textId="77777777" w:rsidR="00D826BA" w:rsidRPr="008445BF" w:rsidRDefault="00D826BA" w:rsidP="00D826BA"/>
    <w:p w14:paraId="72FA4826" w14:textId="77777777" w:rsidR="00D826BA" w:rsidRPr="008445BF" w:rsidRDefault="00D826BA" w:rsidP="00D826BA">
      <w:pPr>
        <w:pStyle w:val="Caption"/>
        <w:jc w:val="center"/>
        <w:rPr>
          <w:rFonts w:ascii="Times New Roman" w:hAnsi="Times New Roman" w:cs="Times New Roman"/>
          <w:sz w:val="22"/>
          <w:szCs w:val="22"/>
        </w:rPr>
      </w:pPr>
      <w:bookmarkStart w:id="167" w:name="_Toc16620614"/>
      <w:bookmarkStart w:id="168" w:name="_Toc17818163"/>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11</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Reset Scheme</w:t>
      </w:r>
      <w:bookmarkEnd w:id="167"/>
      <w:bookmarkEnd w:id="168"/>
    </w:p>
    <w:p w14:paraId="495AB339" w14:textId="77777777" w:rsidR="00DE3788" w:rsidRDefault="00DE3788">
      <w:pPr>
        <w:spacing w:after="160"/>
        <w:jc w:val="left"/>
        <w:rPr>
          <w:rFonts w:eastAsia="Times New Roman"/>
          <w:b/>
          <w:bCs/>
          <w:color w:val="365F91"/>
          <w:sz w:val="32"/>
          <w:szCs w:val="28"/>
        </w:rPr>
      </w:pPr>
      <w:bookmarkStart w:id="169" w:name="_Toc13893538"/>
      <w:bookmarkStart w:id="170" w:name="_Toc16877111"/>
      <w:bookmarkStart w:id="171" w:name="_Toc17808625"/>
      <w:r>
        <w:br w:type="page"/>
      </w:r>
    </w:p>
    <w:p w14:paraId="06AEDD3C" w14:textId="70A01BE2" w:rsidR="00D826BA" w:rsidRPr="008445BF" w:rsidRDefault="00D826BA" w:rsidP="00D826BA">
      <w:pPr>
        <w:pStyle w:val="Heading1"/>
        <w:spacing w:line="240" w:lineRule="auto"/>
        <w:jc w:val="both"/>
        <w:rPr>
          <w:rFonts w:cs="Times New Roman"/>
        </w:rPr>
      </w:pPr>
      <w:r w:rsidRPr="008445BF">
        <w:rPr>
          <w:rFonts w:cs="Times New Roman"/>
        </w:rPr>
        <w:lastRenderedPageBreak/>
        <w:t>Hardware Configuration</w:t>
      </w:r>
      <w:bookmarkEnd w:id="169"/>
      <w:r w:rsidRPr="008445BF">
        <w:rPr>
          <w:rFonts w:cs="Times New Roman"/>
        </w:rPr>
        <w:t>s</w:t>
      </w:r>
      <w:bookmarkEnd w:id="170"/>
      <w:bookmarkEnd w:id="171"/>
    </w:p>
    <w:p w14:paraId="7D69EAFC" w14:textId="77777777" w:rsidR="00D826BA" w:rsidRPr="008445BF" w:rsidRDefault="00D826BA" w:rsidP="00D826BA">
      <w:pPr>
        <w:pStyle w:val="Heading2"/>
        <w:numPr>
          <w:ilvl w:val="1"/>
          <w:numId w:val="7"/>
        </w:numPr>
        <w:spacing w:line="240" w:lineRule="auto"/>
        <w:jc w:val="both"/>
        <w:rPr>
          <w:rFonts w:cs="Times New Roman"/>
        </w:rPr>
      </w:pPr>
      <w:bookmarkStart w:id="172" w:name="_Toc16877112"/>
      <w:bookmarkStart w:id="173" w:name="_Toc17808626"/>
      <w:r w:rsidRPr="008445BF">
        <w:rPr>
          <w:rFonts w:cs="Times New Roman"/>
        </w:rPr>
        <w:t>Subsystem1 HW Configurations</w:t>
      </w:r>
      <w:bookmarkEnd w:id="172"/>
      <w:bookmarkEnd w:id="173"/>
    </w:p>
    <w:p w14:paraId="6368BB7B" w14:textId="77777777" w:rsidR="00D826BA" w:rsidRPr="008445BF" w:rsidRDefault="00D826BA" w:rsidP="00D826BA">
      <w:pPr>
        <w:pStyle w:val="Heading3"/>
        <w:spacing w:after="240" w:line="240" w:lineRule="auto"/>
        <w:ind w:left="900"/>
        <w:rPr>
          <w:rFonts w:cs="Times New Roman"/>
        </w:rPr>
      </w:pPr>
      <w:bookmarkStart w:id="174" w:name="_Toc16877113"/>
      <w:bookmarkStart w:id="175" w:name="_Toc17808627"/>
      <w:bookmarkStart w:id="176" w:name="_Toc13893541"/>
      <w:bookmarkStart w:id="177" w:name="_Toc13893540"/>
      <w:r w:rsidRPr="008445BF">
        <w:rPr>
          <w:rFonts w:cs="Times New Roman"/>
        </w:rPr>
        <w:t>Board Type/Assembly Variant</w:t>
      </w:r>
      <w:bookmarkEnd w:id="174"/>
      <w:bookmarkEnd w:id="175"/>
    </w:p>
    <w:p w14:paraId="43ED5A4A" w14:textId="77777777" w:rsidR="00D826BA" w:rsidRPr="008445BF" w:rsidRDefault="00D826BA" w:rsidP="00D826BA">
      <w:r w:rsidRPr="008445BF">
        <w:t xml:space="preserve">&lt;This section shall capture all the board type &amp; assembly variant that need to be detected by some software running on any component (say processor, DSP </w:t>
      </w:r>
      <w:proofErr w:type="spellStart"/>
      <w:r w:rsidRPr="008445BF">
        <w:t>etc</w:t>
      </w:r>
      <w:proofErr w:type="spellEnd"/>
      <w:r w:rsidRPr="008445BF">
        <w:t xml:space="preserve">) of the board. It needs not to be only board type GPIOs of processor. </w:t>
      </w:r>
    </w:p>
    <w:p w14:paraId="03ADA559" w14:textId="77777777" w:rsidR="00D826BA" w:rsidRPr="008445BF" w:rsidRDefault="00D826BA" w:rsidP="00D826BA">
      <w:r w:rsidRPr="008445BF">
        <w:t xml:space="preserve">Note that, the content is not to capture the assembly changes required for different variant. </w:t>
      </w:r>
      <w:proofErr w:type="gramStart"/>
      <w:r w:rsidRPr="008445BF">
        <w:t>But,</w:t>
      </w:r>
      <w:proofErr w:type="gramEnd"/>
      <w:r w:rsidRPr="008445BF">
        <w:t xml:space="preserve"> about how this board type is informed to processor/other modules through GPIOs etc.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2"/>
        <w:gridCol w:w="1189"/>
        <w:gridCol w:w="1243"/>
        <w:gridCol w:w="2678"/>
        <w:gridCol w:w="2690"/>
      </w:tblGrid>
      <w:tr w:rsidR="00D826BA" w:rsidRPr="008445BF" w14:paraId="6963FA03" w14:textId="77777777" w:rsidTr="000B2497">
        <w:trPr>
          <w:tblHeader/>
        </w:trPr>
        <w:tc>
          <w:tcPr>
            <w:tcW w:w="437" w:type="pct"/>
            <w:shd w:val="clear" w:color="auto" w:fill="BFBFBF" w:themeFill="background1" w:themeFillShade="BF"/>
          </w:tcPr>
          <w:p w14:paraId="37AD005A" w14:textId="7F0ABE31" w:rsidR="00D826BA" w:rsidRPr="008445BF" w:rsidRDefault="00D826BA" w:rsidP="000B2497">
            <w:pPr>
              <w:jc w:val="center"/>
              <w:rPr>
                <w:rFonts w:eastAsia="Times New Roman"/>
                <w:b/>
                <w:color w:val="000000"/>
              </w:rPr>
            </w:pPr>
            <w:r w:rsidRPr="008445BF">
              <w:rPr>
                <w:rFonts w:eastAsia="Times New Roman"/>
                <w:b/>
                <w:color w:val="000000"/>
              </w:rPr>
              <w:t>Sl.</w:t>
            </w:r>
            <w:r w:rsidR="00615DE5">
              <w:rPr>
                <w:rFonts w:eastAsia="Times New Roman"/>
                <w:b/>
                <w:color w:val="000000"/>
              </w:rPr>
              <w:t xml:space="preserve"> </w:t>
            </w:r>
            <w:r w:rsidRPr="008445BF">
              <w:rPr>
                <w:rFonts w:eastAsia="Times New Roman"/>
                <w:b/>
                <w:color w:val="000000"/>
              </w:rPr>
              <w:t>No</w:t>
            </w:r>
          </w:p>
        </w:tc>
        <w:tc>
          <w:tcPr>
            <w:tcW w:w="704" w:type="pct"/>
            <w:shd w:val="clear" w:color="auto" w:fill="BFBFBF" w:themeFill="background1" w:themeFillShade="BF"/>
          </w:tcPr>
          <w:p w14:paraId="02F35F4E" w14:textId="77777777" w:rsidR="00D826BA" w:rsidRPr="008445BF" w:rsidRDefault="00D826BA" w:rsidP="000B2497">
            <w:pPr>
              <w:jc w:val="center"/>
              <w:rPr>
                <w:rFonts w:eastAsia="Times New Roman"/>
                <w:b/>
                <w:color w:val="000000"/>
              </w:rPr>
            </w:pPr>
            <w:r w:rsidRPr="008445BF">
              <w:rPr>
                <w:rFonts w:eastAsia="Times New Roman"/>
                <w:b/>
                <w:color w:val="000000"/>
              </w:rPr>
              <w:t>Detection by Module</w:t>
            </w:r>
          </w:p>
        </w:tc>
        <w:tc>
          <w:tcPr>
            <w:tcW w:w="675" w:type="pct"/>
            <w:shd w:val="clear" w:color="auto" w:fill="BFBFBF" w:themeFill="background1" w:themeFillShade="BF"/>
          </w:tcPr>
          <w:p w14:paraId="4D9BE84F" w14:textId="77777777" w:rsidR="00D826BA" w:rsidRPr="008445BF" w:rsidRDefault="00D826BA" w:rsidP="000B2497">
            <w:pPr>
              <w:jc w:val="center"/>
              <w:rPr>
                <w:rFonts w:eastAsia="Times New Roman"/>
                <w:b/>
                <w:color w:val="000000"/>
              </w:rPr>
            </w:pPr>
            <w:r w:rsidRPr="008445BF">
              <w:rPr>
                <w:rFonts w:eastAsia="Times New Roman"/>
                <w:b/>
                <w:color w:val="000000"/>
              </w:rPr>
              <w:t>GPIO/Pin No</w:t>
            </w:r>
          </w:p>
        </w:tc>
        <w:tc>
          <w:tcPr>
            <w:tcW w:w="1592" w:type="pct"/>
            <w:shd w:val="clear" w:color="auto" w:fill="BFBFBF" w:themeFill="background1" w:themeFillShade="BF"/>
          </w:tcPr>
          <w:p w14:paraId="712C08A6" w14:textId="77777777" w:rsidR="00D826BA" w:rsidRPr="008445BF" w:rsidRDefault="00D826BA" w:rsidP="000B2497">
            <w:pPr>
              <w:jc w:val="center"/>
              <w:rPr>
                <w:rFonts w:eastAsia="Times New Roman"/>
                <w:b/>
                <w:color w:val="000000"/>
              </w:rPr>
            </w:pPr>
            <w:r w:rsidRPr="008445BF">
              <w:rPr>
                <w:rFonts w:eastAsia="Times New Roman"/>
                <w:b/>
                <w:color w:val="000000"/>
              </w:rPr>
              <w:t>Signal Name</w:t>
            </w:r>
          </w:p>
        </w:tc>
        <w:tc>
          <w:tcPr>
            <w:tcW w:w="1592" w:type="pct"/>
            <w:shd w:val="clear" w:color="auto" w:fill="BFBFBF" w:themeFill="background1" w:themeFillShade="BF"/>
          </w:tcPr>
          <w:p w14:paraId="4154B301" w14:textId="77777777" w:rsidR="00D826BA" w:rsidRPr="008445BF" w:rsidRDefault="00D826BA" w:rsidP="000B2497">
            <w:pPr>
              <w:jc w:val="center"/>
              <w:rPr>
                <w:rFonts w:eastAsia="Times New Roman"/>
                <w:b/>
                <w:color w:val="000000"/>
              </w:rPr>
            </w:pPr>
            <w:r w:rsidRPr="008445BF">
              <w:rPr>
                <w:rFonts w:eastAsia="Times New Roman"/>
                <w:b/>
                <w:color w:val="000000"/>
              </w:rPr>
              <w:t>Configurations</w:t>
            </w:r>
          </w:p>
        </w:tc>
      </w:tr>
      <w:tr w:rsidR="00D826BA" w:rsidRPr="008445BF" w14:paraId="052B789B" w14:textId="77777777" w:rsidTr="000B2497">
        <w:tc>
          <w:tcPr>
            <w:tcW w:w="437" w:type="pct"/>
          </w:tcPr>
          <w:p w14:paraId="3B7B3E53" w14:textId="77777777" w:rsidR="00D826BA" w:rsidRPr="008445BF" w:rsidRDefault="00D826BA" w:rsidP="000B2497">
            <w:pPr>
              <w:rPr>
                <w:rFonts w:eastAsia="Times New Roman"/>
                <w:color w:val="000000"/>
              </w:rPr>
            </w:pPr>
            <w:r w:rsidRPr="008445BF">
              <w:rPr>
                <w:rFonts w:eastAsia="Times New Roman"/>
                <w:color w:val="000000"/>
              </w:rPr>
              <w:t>1</w:t>
            </w:r>
          </w:p>
        </w:tc>
        <w:tc>
          <w:tcPr>
            <w:tcW w:w="704" w:type="pct"/>
          </w:tcPr>
          <w:p w14:paraId="0212CBF3" w14:textId="77777777" w:rsidR="00D826BA" w:rsidRPr="008445BF" w:rsidRDefault="00D826BA" w:rsidP="000B2497">
            <w:pPr>
              <w:rPr>
                <w:rFonts w:eastAsia="Times New Roman"/>
                <w:color w:val="000000"/>
              </w:rPr>
            </w:pPr>
            <w:r w:rsidRPr="008445BF">
              <w:rPr>
                <w:rFonts w:eastAsia="Times New Roman"/>
                <w:color w:val="000000"/>
              </w:rPr>
              <w:t>Processor</w:t>
            </w:r>
          </w:p>
        </w:tc>
        <w:tc>
          <w:tcPr>
            <w:tcW w:w="675" w:type="pct"/>
          </w:tcPr>
          <w:p w14:paraId="2626DBEE" w14:textId="77777777" w:rsidR="00D826BA" w:rsidRPr="008445BF" w:rsidRDefault="00D826BA" w:rsidP="000B2497">
            <w:pPr>
              <w:rPr>
                <w:rFonts w:eastAsia="Times New Roman"/>
                <w:color w:val="000000"/>
              </w:rPr>
            </w:pPr>
            <w:r w:rsidRPr="008445BF">
              <w:rPr>
                <w:rFonts w:eastAsia="Times New Roman"/>
                <w:color w:val="000000"/>
              </w:rPr>
              <w:t>AA11</w:t>
            </w:r>
          </w:p>
        </w:tc>
        <w:tc>
          <w:tcPr>
            <w:tcW w:w="1592" w:type="pct"/>
          </w:tcPr>
          <w:p w14:paraId="3BD00B36" w14:textId="77777777" w:rsidR="00D826BA" w:rsidRPr="008445BF" w:rsidRDefault="00D826BA" w:rsidP="000B2497">
            <w:pPr>
              <w:rPr>
                <w:rFonts w:eastAsia="Times New Roman"/>
                <w:color w:val="000000"/>
              </w:rPr>
            </w:pPr>
            <w:r w:rsidRPr="008445BF">
              <w:rPr>
                <w:rFonts w:eastAsia="Times New Roman"/>
                <w:color w:val="000000"/>
              </w:rPr>
              <w:t>BRD_TYPE1</w:t>
            </w:r>
          </w:p>
        </w:tc>
        <w:tc>
          <w:tcPr>
            <w:tcW w:w="1592" w:type="pct"/>
            <w:vMerge w:val="restart"/>
          </w:tcPr>
          <w:p w14:paraId="374AE79E" w14:textId="77777777" w:rsidR="00D826BA" w:rsidRPr="008445BF" w:rsidRDefault="00D826BA" w:rsidP="000B2497">
            <w:pPr>
              <w:rPr>
                <w:rFonts w:eastAsia="Times New Roman"/>
                <w:color w:val="000000"/>
              </w:rPr>
            </w:pPr>
            <w:r w:rsidRPr="008445BF">
              <w:rPr>
                <w:rFonts w:eastAsia="Times New Roman"/>
                <w:color w:val="000000"/>
              </w:rPr>
              <w:t>0000: 2E1 75E Card</w:t>
            </w:r>
          </w:p>
          <w:p w14:paraId="4FA45970" w14:textId="77777777" w:rsidR="00D826BA" w:rsidRPr="008445BF" w:rsidRDefault="00D826BA" w:rsidP="000B2497">
            <w:pPr>
              <w:rPr>
                <w:rFonts w:eastAsia="Times New Roman"/>
                <w:color w:val="000000"/>
              </w:rPr>
            </w:pPr>
            <w:r w:rsidRPr="008445BF">
              <w:rPr>
                <w:rFonts w:eastAsia="Times New Roman"/>
                <w:color w:val="000000"/>
              </w:rPr>
              <w:t>0001: 4E1 75E Card</w:t>
            </w:r>
          </w:p>
          <w:p w14:paraId="6F07EAA3" w14:textId="77777777" w:rsidR="00D826BA" w:rsidRPr="008445BF" w:rsidRDefault="00D826BA" w:rsidP="000B2497">
            <w:pPr>
              <w:rPr>
                <w:rFonts w:eastAsia="Times New Roman"/>
                <w:color w:val="000000"/>
              </w:rPr>
            </w:pPr>
            <w:r w:rsidRPr="008445BF">
              <w:rPr>
                <w:rFonts w:eastAsia="Times New Roman"/>
                <w:color w:val="000000"/>
              </w:rPr>
              <w:t>0010: 8E1 75E Card</w:t>
            </w:r>
          </w:p>
          <w:p w14:paraId="1DC15DF6" w14:textId="77777777" w:rsidR="00D826BA" w:rsidRPr="008445BF" w:rsidRDefault="00D826BA" w:rsidP="000B2497">
            <w:pPr>
              <w:rPr>
                <w:rFonts w:eastAsia="Times New Roman"/>
                <w:color w:val="000000"/>
              </w:rPr>
            </w:pPr>
            <w:r w:rsidRPr="008445BF">
              <w:rPr>
                <w:rFonts w:eastAsia="Times New Roman"/>
                <w:color w:val="000000"/>
              </w:rPr>
              <w:t>0011: 16E1 75E Card</w:t>
            </w:r>
          </w:p>
          <w:p w14:paraId="1E3E6BD4" w14:textId="77777777" w:rsidR="00D826BA" w:rsidRPr="008445BF" w:rsidRDefault="00D826BA" w:rsidP="000B2497">
            <w:pPr>
              <w:rPr>
                <w:rFonts w:eastAsia="Times New Roman"/>
                <w:color w:val="000000"/>
              </w:rPr>
            </w:pPr>
            <w:r w:rsidRPr="008445BF">
              <w:rPr>
                <w:rFonts w:eastAsia="Times New Roman"/>
                <w:color w:val="000000"/>
              </w:rPr>
              <w:t>0100: 2E1 120E Card</w:t>
            </w:r>
          </w:p>
          <w:p w14:paraId="5BBB661A" w14:textId="77777777" w:rsidR="00D826BA" w:rsidRPr="008445BF" w:rsidRDefault="00D826BA" w:rsidP="000B2497">
            <w:pPr>
              <w:rPr>
                <w:rFonts w:eastAsia="Times New Roman"/>
                <w:color w:val="000000"/>
              </w:rPr>
            </w:pPr>
            <w:r w:rsidRPr="008445BF">
              <w:rPr>
                <w:rFonts w:eastAsia="Times New Roman"/>
                <w:color w:val="000000"/>
              </w:rPr>
              <w:t>0101: 4E1 120E Card</w:t>
            </w:r>
          </w:p>
          <w:p w14:paraId="3F48D53A" w14:textId="77777777" w:rsidR="00D826BA" w:rsidRPr="008445BF" w:rsidRDefault="00D826BA" w:rsidP="000B2497">
            <w:pPr>
              <w:rPr>
                <w:rFonts w:eastAsia="Times New Roman"/>
                <w:color w:val="000000"/>
              </w:rPr>
            </w:pPr>
            <w:r w:rsidRPr="008445BF">
              <w:rPr>
                <w:rFonts w:eastAsia="Times New Roman"/>
                <w:color w:val="000000"/>
              </w:rPr>
              <w:t>0110: 8E1 120E Card</w:t>
            </w:r>
          </w:p>
          <w:p w14:paraId="6828ED7B" w14:textId="77777777" w:rsidR="00D826BA" w:rsidRPr="008445BF" w:rsidRDefault="00D826BA" w:rsidP="000B2497">
            <w:pPr>
              <w:rPr>
                <w:rFonts w:eastAsia="Times New Roman"/>
                <w:color w:val="000000"/>
              </w:rPr>
            </w:pPr>
            <w:r w:rsidRPr="008445BF">
              <w:rPr>
                <w:rFonts w:eastAsia="Times New Roman"/>
                <w:color w:val="000000"/>
              </w:rPr>
              <w:t>0111: 16E1 120E Card</w:t>
            </w:r>
          </w:p>
        </w:tc>
      </w:tr>
      <w:tr w:rsidR="00D826BA" w:rsidRPr="008445BF" w14:paraId="657737DE" w14:textId="77777777" w:rsidTr="000B2497">
        <w:tc>
          <w:tcPr>
            <w:tcW w:w="437" w:type="pct"/>
          </w:tcPr>
          <w:p w14:paraId="6FBE7B84" w14:textId="77777777" w:rsidR="00D826BA" w:rsidRPr="008445BF" w:rsidRDefault="00D826BA" w:rsidP="000B2497">
            <w:pPr>
              <w:rPr>
                <w:rFonts w:eastAsia="Times New Roman"/>
                <w:color w:val="000000"/>
              </w:rPr>
            </w:pPr>
            <w:r w:rsidRPr="008445BF">
              <w:rPr>
                <w:rFonts w:eastAsia="Times New Roman"/>
                <w:color w:val="000000"/>
              </w:rPr>
              <w:t>2</w:t>
            </w:r>
          </w:p>
        </w:tc>
        <w:tc>
          <w:tcPr>
            <w:tcW w:w="704" w:type="pct"/>
          </w:tcPr>
          <w:p w14:paraId="79957368" w14:textId="77777777" w:rsidR="00D826BA" w:rsidRPr="008445BF" w:rsidRDefault="00D826BA" w:rsidP="000B2497">
            <w:pPr>
              <w:rPr>
                <w:rFonts w:eastAsia="Times New Roman"/>
                <w:color w:val="000000"/>
              </w:rPr>
            </w:pPr>
            <w:r w:rsidRPr="008445BF">
              <w:rPr>
                <w:rFonts w:eastAsia="Times New Roman"/>
                <w:color w:val="000000"/>
              </w:rPr>
              <w:t>Processor</w:t>
            </w:r>
          </w:p>
        </w:tc>
        <w:tc>
          <w:tcPr>
            <w:tcW w:w="675" w:type="pct"/>
          </w:tcPr>
          <w:p w14:paraId="757951BE" w14:textId="77777777" w:rsidR="00D826BA" w:rsidRPr="008445BF" w:rsidRDefault="00D826BA" w:rsidP="000B2497">
            <w:pPr>
              <w:rPr>
                <w:rFonts w:eastAsia="Times New Roman"/>
                <w:color w:val="000000"/>
              </w:rPr>
            </w:pPr>
            <w:r w:rsidRPr="008445BF">
              <w:rPr>
                <w:rFonts w:eastAsia="Times New Roman"/>
                <w:color w:val="000000"/>
              </w:rPr>
              <w:t>AA12</w:t>
            </w:r>
          </w:p>
        </w:tc>
        <w:tc>
          <w:tcPr>
            <w:tcW w:w="1592" w:type="pct"/>
          </w:tcPr>
          <w:p w14:paraId="4A41D4B1" w14:textId="77777777" w:rsidR="00D826BA" w:rsidRPr="008445BF" w:rsidRDefault="00D826BA" w:rsidP="000B2497">
            <w:pPr>
              <w:rPr>
                <w:rFonts w:eastAsia="Times New Roman"/>
                <w:color w:val="000000"/>
              </w:rPr>
            </w:pPr>
            <w:r w:rsidRPr="008445BF">
              <w:rPr>
                <w:rFonts w:eastAsia="Times New Roman"/>
                <w:color w:val="000000"/>
              </w:rPr>
              <w:t>BRD_TYPE2</w:t>
            </w:r>
          </w:p>
        </w:tc>
        <w:tc>
          <w:tcPr>
            <w:tcW w:w="1592" w:type="pct"/>
            <w:vMerge/>
          </w:tcPr>
          <w:p w14:paraId="5A896F14" w14:textId="77777777" w:rsidR="00D826BA" w:rsidRPr="008445BF" w:rsidRDefault="00D826BA" w:rsidP="000B2497">
            <w:pPr>
              <w:rPr>
                <w:rFonts w:eastAsia="Times New Roman"/>
                <w:color w:val="000000"/>
              </w:rPr>
            </w:pPr>
          </w:p>
        </w:tc>
      </w:tr>
      <w:tr w:rsidR="00D826BA" w:rsidRPr="008445BF" w14:paraId="520D1F22" w14:textId="77777777" w:rsidTr="000B2497">
        <w:tc>
          <w:tcPr>
            <w:tcW w:w="437" w:type="pct"/>
          </w:tcPr>
          <w:p w14:paraId="29A7252E" w14:textId="77777777" w:rsidR="00D826BA" w:rsidRPr="008445BF" w:rsidRDefault="00D826BA" w:rsidP="000B2497">
            <w:pPr>
              <w:rPr>
                <w:rFonts w:eastAsia="Times New Roman"/>
                <w:color w:val="000000"/>
              </w:rPr>
            </w:pPr>
            <w:r w:rsidRPr="008445BF">
              <w:rPr>
                <w:rFonts w:eastAsia="Times New Roman"/>
                <w:color w:val="000000"/>
              </w:rPr>
              <w:t>3</w:t>
            </w:r>
          </w:p>
        </w:tc>
        <w:tc>
          <w:tcPr>
            <w:tcW w:w="704" w:type="pct"/>
          </w:tcPr>
          <w:p w14:paraId="0C4A0DE9" w14:textId="77777777" w:rsidR="00D826BA" w:rsidRPr="008445BF" w:rsidRDefault="00D826BA" w:rsidP="000B2497">
            <w:pPr>
              <w:rPr>
                <w:rFonts w:eastAsia="Times New Roman"/>
                <w:color w:val="000000"/>
              </w:rPr>
            </w:pPr>
            <w:r w:rsidRPr="008445BF">
              <w:rPr>
                <w:rFonts w:eastAsia="Times New Roman"/>
                <w:color w:val="000000"/>
              </w:rPr>
              <w:t>I2C GPIO Expander</w:t>
            </w:r>
          </w:p>
        </w:tc>
        <w:tc>
          <w:tcPr>
            <w:tcW w:w="675" w:type="pct"/>
          </w:tcPr>
          <w:p w14:paraId="10045FF7" w14:textId="77777777" w:rsidR="00D826BA" w:rsidRPr="008445BF" w:rsidRDefault="00D826BA" w:rsidP="000B2497">
            <w:pPr>
              <w:rPr>
                <w:rFonts w:eastAsia="Times New Roman"/>
                <w:color w:val="000000"/>
              </w:rPr>
            </w:pPr>
            <w:r w:rsidRPr="008445BF">
              <w:rPr>
                <w:rFonts w:eastAsia="Times New Roman"/>
                <w:color w:val="000000"/>
              </w:rPr>
              <w:t>GPIO1</w:t>
            </w:r>
          </w:p>
        </w:tc>
        <w:tc>
          <w:tcPr>
            <w:tcW w:w="1592" w:type="pct"/>
          </w:tcPr>
          <w:p w14:paraId="12E242AD" w14:textId="77777777" w:rsidR="00D826BA" w:rsidRPr="008445BF" w:rsidRDefault="00D826BA" w:rsidP="000B2497">
            <w:pPr>
              <w:rPr>
                <w:rFonts w:eastAsia="Times New Roman"/>
                <w:color w:val="000000"/>
              </w:rPr>
            </w:pPr>
            <w:r w:rsidRPr="008445BF">
              <w:rPr>
                <w:rFonts w:eastAsia="Times New Roman"/>
                <w:color w:val="000000"/>
              </w:rPr>
              <w:t>BRD_TYPE3</w:t>
            </w:r>
          </w:p>
        </w:tc>
        <w:tc>
          <w:tcPr>
            <w:tcW w:w="1592" w:type="pct"/>
            <w:vMerge/>
          </w:tcPr>
          <w:p w14:paraId="0D24A651" w14:textId="77777777" w:rsidR="00D826BA" w:rsidRPr="008445BF" w:rsidRDefault="00D826BA" w:rsidP="000B2497">
            <w:pPr>
              <w:rPr>
                <w:rFonts w:eastAsia="Times New Roman"/>
                <w:color w:val="000000"/>
              </w:rPr>
            </w:pPr>
          </w:p>
        </w:tc>
      </w:tr>
      <w:tr w:rsidR="00D826BA" w:rsidRPr="008445BF" w14:paraId="17E246A8" w14:textId="77777777" w:rsidTr="000B2497">
        <w:tc>
          <w:tcPr>
            <w:tcW w:w="437" w:type="pct"/>
          </w:tcPr>
          <w:p w14:paraId="5C702D8C" w14:textId="77777777" w:rsidR="00D826BA" w:rsidRPr="008445BF" w:rsidRDefault="00D826BA" w:rsidP="000B2497">
            <w:pPr>
              <w:rPr>
                <w:rFonts w:eastAsia="Times New Roman"/>
                <w:color w:val="000000"/>
              </w:rPr>
            </w:pPr>
            <w:r w:rsidRPr="008445BF">
              <w:rPr>
                <w:rFonts w:eastAsia="Times New Roman"/>
                <w:color w:val="000000"/>
              </w:rPr>
              <w:t>4</w:t>
            </w:r>
          </w:p>
        </w:tc>
        <w:tc>
          <w:tcPr>
            <w:tcW w:w="704" w:type="pct"/>
          </w:tcPr>
          <w:p w14:paraId="569037AA" w14:textId="77777777" w:rsidR="00D826BA" w:rsidRPr="008445BF" w:rsidRDefault="00D826BA" w:rsidP="000B2497">
            <w:pPr>
              <w:rPr>
                <w:rFonts w:eastAsia="Times New Roman"/>
                <w:color w:val="000000"/>
              </w:rPr>
            </w:pPr>
            <w:r w:rsidRPr="008445BF">
              <w:rPr>
                <w:rFonts w:eastAsia="Times New Roman"/>
                <w:color w:val="000000"/>
              </w:rPr>
              <w:t>I2C GPIO Expander</w:t>
            </w:r>
          </w:p>
        </w:tc>
        <w:tc>
          <w:tcPr>
            <w:tcW w:w="675" w:type="pct"/>
          </w:tcPr>
          <w:p w14:paraId="75B44C7F" w14:textId="77777777" w:rsidR="00D826BA" w:rsidRPr="008445BF" w:rsidRDefault="00D826BA" w:rsidP="000B2497">
            <w:pPr>
              <w:rPr>
                <w:rFonts w:eastAsia="Times New Roman"/>
                <w:color w:val="000000"/>
              </w:rPr>
            </w:pPr>
            <w:r w:rsidRPr="008445BF">
              <w:rPr>
                <w:rFonts w:eastAsia="Times New Roman"/>
                <w:color w:val="000000"/>
              </w:rPr>
              <w:t>GPIO2</w:t>
            </w:r>
          </w:p>
        </w:tc>
        <w:tc>
          <w:tcPr>
            <w:tcW w:w="1592" w:type="pct"/>
          </w:tcPr>
          <w:p w14:paraId="20E798E1" w14:textId="77777777" w:rsidR="00D826BA" w:rsidRPr="008445BF" w:rsidRDefault="00D826BA" w:rsidP="000B2497">
            <w:pPr>
              <w:rPr>
                <w:rFonts w:eastAsia="Times New Roman"/>
                <w:color w:val="000000"/>
              </w:rPr>
            </w:pPr>
            <w:r w:rsidRPr="008445BF">
              <w:rPr>
                <w:rFonts w:eastAsia="Times New Roman"/>
                <w:color w:val="000000"/>
              </w:rPr>
              <w:t>BRD_TYPE4</w:t>
            </w:r>
          </w:p>
        </w:tc>
        <w:tc>
          <w:tcPr>
            <w:tcW w:w="1592" w:type="pct"/>
            <w:vMerge/>
          </w:tcPr>
          <w:p w14:paraId="6FE0A336" w14:textId="77777777" w:rsidR="00D826BA" w:rsidRPr="008445BF" w:rsidRDefault="00D826BA" w:rsidP="000B2497">
            <w:pPr>
              <w:rPr>
                <w:rFonts w:eastAsia="Times New Roman"/>
                <w:color w:val="000000"/>
              </w:rPr>
            </w:pPr>
          </w:p>
        </w:tc>
      </w:tr>
      <w:tr w:rsidR="00D826BA" w:rsidRPr="008445BF" w14:paraId="65153CFD" w14:textId="77777777" w:rsidTr="000B2497">
        <w:tc>
          <w:tcPr>
            <w:tcW w:w="437" w:type="pct"/>
          </w:tcPr>
          <w:p w14:paraId="5EBD4E35" w14:textId="77777777" w:rsidR="00D826BA" w:rsidRPr="008445BF" w:rsidRDefault="00D826BA" w:rsidP="000B2497">
            <w:pPr>
              <w:rPr>
                <w:rFonts w:eastAsia="Times New Roman"/>
                <w:color w:val="000000"/>
              </w:rPr>
            </w:pPr>
            <w:r w:rsidRPr="008445BF">
              <w:rPr>
                <w:rFonts w:eastAsia="Times New Roman"/>
                <w:color w:val="000000"/>
              </w:rPr>
              <w:t>5</w:t>
            </w:r>
          </w:p>
        </w:tc>
        <w:tc>
          <w:tcPr>
            <w:tcW w:w="704" w:type="pct"/>
          </w:tcPr>
          <w:p w14:paraId="1F6E236B" w14:textId="77777777" w:rsidR="00D826BA" w:rsidRPr="008445BF" w:rsidRDefault="00D826BA" w:rsidP="000B2497">
            <w:pPr>
              <w:rPr>
                <w:rFonts w:eastAsia="Times New Roman"/>
                <w:color w:val="000000"/>
              </w:rPr>
            </w:pPr>
            <w:r w:rsidRPr="008445BF">
              <w:rPr>
                <w:rFonts w:eastAsia="Times New Roman"/>
                <w:color w:val="000000"/>
              </w:rPr>
              <w:t>DSP</w:t>
            </w:r>
          </w:p>
        </w:tc>
        <w:tc>
          <w:tcPr>
            <w:tcW w:w="675" w:type="pct"/>
          </w:tcPr>
          <w:p w14:paraId="5F518361" w14:textId="77777777" w:rsidR="00D826BA" w:rsidRPr="008445BF" w:rsidRDefault="00D826BA" w:rsidP="000B2497">
            <w:pPr>
              <w:rPr>
                <w:rFonts w:eastAsia="Times New Roman"/>
                <w:color w:val="000000"/>
              </w:rPr>
            </w:pPr>
            <w:r w:rsidRPr="008445BF">
              <w:rPr>
                <w:rFonts w:eastAsia="Times New Roman"/>
                <w:color w:val="000000"/>
              </w:rPr>
              <w:t>B11</w:t>
            </w:r>
          </w:p>
        </w:tc>
        <w:tc>
          <w:tcPr>
            <w:tcW w:w="1592" w:type="pct"/>
          </w:tcPr>
          <w:p w14:paraId="552A1354" w14:textId="77777777" w:rsidR="00D826BA" w:rsidRPr="008445BF" w:rsidRDefault="00D826BA" w:rsidP="000B2497">
            <w:pPr>
              <w:rPr>
                <w:rFonts w:eastAsia="Times New Roman"/>
                <w:color w:val="000000"/>
              </w:rPr>
            </w:pPr>
            <w:r w:rsidRPr="008445BF">
              <w:rPr>
                <w:rFonts w:eastAsia="Times New Roman"/>
                <w:color w:val="000000"/>
              </w:rPr>
              <w:t>DSP_CHANNEL0</w:t>
            </w:r>
          </w:p>
        </w:tc>
        <w:tc>
          <w:tcPr>
            <w:tcW w:w="1592" w:type="pct"/>
            <w:vMerge w:val="restart"/>
          </w:tcPr>
          <w:p w14:paraId="4A34575B" w14:textId="77777777" w:rsidR="00D826BA" w:rsidRPr="008445BF" w:rsidRDefault="00D826BA" w:rsidP="000B2497">
            <w:pPr>
              <w:rPr>
                <w:rFonts w:eastAsia="Times New Roman"/>
                <w:color w:val="000000"/>
              </w:rPr>
            </w:pPr>
            <w:r w:rsidRPr="008445BF">
              <w:rPr>
                <w:rFonts w:eastAsia="Times New Roman"/>
                <w:color w:val="000000"/>
              </w:rPr>
              <w:t>00: 2 audio analog input</w:t>
            </w:r>
          </w:p>
          <w:p w14:paraId="55080FBB" w14:textId="77777777" w:rsidR="00D826BA" w:rsidRPr="008445BF" w:rsidRDefault="00D826BA" w:rsidP="000B2497">
            <w:pPr>
              <w:rPr>
                <w:rFonts w:eastAsia="Times New Roman"/>
                <w:color w:val="000000"/>
              </w:rPr>
            </w:pPr>
            <w:r w:rsidRPr="008445BF">
              <w:rPr>
                <w:rFonts w:eastAsia="Times New Roman"/>
                <w:color w:val="000000"/>
              </w:rPr>
              <w:t>01: 4 audio analog input</w:t>
            </w:r>
          </w:p>
          <w:p w14:paraId="31505253" w14:textId="77777777" w:rsidR="00D826BA" w:rsidRPr="008445BF" w:rsidRDefault="00D826BA" w:rsidP="000B2497">
            <w:pPr>
              <w:rPr>
                <w:rFonts w:eastAsia="Times New Roman"/>
                <w:color w:val="000000"/>
              </w:rPr>
            </w:pPr>
            <w:r w:rsidRPr="008445BF">
              <w:rPr>
                <w:rFonts w:eastAsia="Times New Roman"/>
                <w:color w:val="000000"/>
              </w:rPr>
              <w:t>10: 2 audio digital input</w:t>
            </w:r>
          </w:p>
          <w:p w14:paraId="71730860" w14:textId="77777777" w:rsidR="00D826BA" w:rsidRPr="008445BF" w:rsidRDefault="00D826BA" w:rsidP="000B2497">
            <w:pPr>
              <w:rPr>
                <w:rFonts w:eastAsia="Times New Roman"/>
                <w:color w:val="000000"/>
              </w:rPr>
            </w:pPr>
            <w:r w:rsidRPr="008445BF">
              <w:rPr>
                <w:rFonts w:eastAsia="Times New Roman"/>
                <w:color w:val="000000"/>
              </w:rPr>
              <w:t>11: 2 audio digital input</w:t>
            </w:r>
          </w:p>
        </w:tc>
      </w:tr>
      <w:tr w:rsidR="00D826BA" w:rsidRPr="008445BF" w14:paraId="350D6379" w14:textId="77777777" w:rsidTr="000B2497">
        <w:tc>
          <w:tcPr>
            <w:tcW w:w="437" w:type="pct"/>
          </w:tcPr>
          <w:p w14:paraId="7AD1A853" w14:textId="77777777" w:rsidR="00D826BA" w:rsidRPr="008445BF" w:rsidRDefault="00D826BA" w:rsidP="000B2497">
            <w:pPr>
              <w:rPr>
                <w:rFonts w:eastAsia="Times New Roman"/>
                <w:color w:val="000000"/>
              </w:rPr>
            </w:pPr>
            <w:r w:rsidRPr="008445BF">
              <w:rPr>
                <w:rFonts w:eastAsia="Times New Roman"/>
                <w:color w:val="000000"/>
              </w:rPr>
              <w:t>6</w:t>
            </w:r>
          </w:p>
        </w:tc>
        <w:tc>
          <w:tcPr>
            <w:tcW w:w="704" w:type="pct"/>
          </w:tcPr>
          <w:p w14:paraId="58336000" w14:textId="77777777" w:rsidR="00D826BA" w:rsidRPr="008445BF" w:rsidRDefault="00D826BA" w:rsidP="000B2497">
            <w:pPr>
              <w:rPr>
                <w:rFonts w:eastAsia="Times New Roman"/>
                <w:color w:val="000000"/>
              </w:rPr>
            </w:pPr>
            <w:r w:rsidRPr="008445BF">
              <w:rPr>
                <w:rFonts w:eastAsia="Times New Roman"/>
                <w:color w:val="000000"/>
              </w:rPr>
              <w:t>DSP</w:t>
            </w:r>
          </w:p>
        </w:tc>
        <w:tc>
          <w:tcPr>
            <w:tcW w:w="675" w:type="pct"/>
          </w:tcPr>
          <w:p w14:paraId="45F6D6E9" w14:textId="77777777" w:rsidR="00D826BA" w:rsidRPr="008445BF" w:rsidRDefault="00D826BA" w:rsidP="000B2497">
            <w:pPr>
              <w:rPr>
                <w:rFonts w:eastAsia="Times New Roman"/>
                <w:color w:val="000000"/>
              </w:rPr>
            </w:pPr>
            <w:r w:rsidRPr="008445BF">
              <w:rPr>
                <w:rFonts w:eastAsia="Times New Roman"/>
                <w:color w:val="000000"/>
              </w:rPr>
              <w:t>B12</w:t>
            </w:r>
          </w:p>
        </w:tc>
        <w:tc>
          <w:tcPr>
            <w:tcW w:w="1592" w:type="pct"/>
          </w:tcPr>
          <w:p w14:paraId="299F8C9A" w14:textId="77777777" w:rsidR="00D826BA" w:rsidRPr="008445BF" w:rsidRDefault="00D826BA" w:rsidP="000B2497">
            <w:pPr>
              <w:rPr>
                <w:rFonts w:eastAsia="Times New Roman"/>
                <w:color w:val="000000"/>
              </w:rPr>
            </w:pPr>
            <w:r w:rsidRPr="008445BF">
              <w:rPr>
                <w:rFonts w:eastAsia="Times New Roman"/>
                <w:color w:val="000000"/>
              </w:rPr>
              <w:t>DSP_CHANNEL1</w:t>
            </w:r>
          </w:p>
        </w:tc>
        <w:tc>
          <w:tcPr>
            <w:tcW w:w="1592" w:type="pct"/>
            <w:vMerge/>
          </w:tcPr>
          <w:p w14:paraId="68E1AF42" w14:textId="77777777" w:rsidR="00D826BA" w:rsidRPr="008445BF" w:rsidRDefault="00D826BA" w:rsidP="000B2497">
            <w:pPr>
              <w:rPr>
                <w:rFonts w:eastAsia="Times New Roman"/>
                <w:color w:val="000000"/>
              </w:rPr>
            </w:pPr>
          </w:p>
        </w:tc>
      </w:tr>
      <w:tr w:rsidR="00D826BA" w:rsidRPr="008445BF" w14:paraId="59D40D01" w14:textId="77777777" w:rsidTr="000B2497">
        <w:tc>
          <w:tcPr>
            <w:tcW w:w="437" w:type="pct"/>
          </w:tcPr>
          <w:p w14:paraId="5DADF365" w14:textId="77777777" w:rsidR="00D826BA" w:rsidRPr="008445BF" w:rsidRDefault="00D826BA" w:rsidP="000B2497">
            <w:pPr>
              <w:rPr>
                <w:rFonts w:eastAsia="Times New Roman"/>
                <w:color w:val="000000"/>
              </w:rPr>
            </w:pPr>
          </w:p>
        </w:tc>
        <w:tc>
          <w:tcPr>
            <w:tcW w:w="704" w:type="pct"/>
          </w:tcPr>
          <w:p w14:paraId="755F4CBE" w14:textId="77777777" w:rsidR="00D826BA" w:rsidRPr="008445BF" w:rsidRDefault="00D826BA" w:rsidP="000B2497">
            <w:pPr>
              <w:rPr>
                <w:rFonts w:eastAsia="Times New Roman"/>
                <w:color w:val="000000"/>
              </w:rPr>
            </w:pPr>
          </w:p>
        </w:tc>
        <w:tc>
          <w:tcPr>
            <w:tcW w:w="675" w:type="pct"/>
          </w:tcPr>
          <w:p w14:paraId="64101A2B" w14:textId="77777777" w:rsidR="00D826BA" w:rsidRPr="008445BF" w:rsidRDefault="00D826BA" w:rsidP="000B2497">
            <w:pPr>
              <w:rPr>
                <w:rFonts w:eastAsia="Times New Roman"/>
                <w:color w:val="000000"/>
              </w:rPr>
            </w:pPr>
          </w:p>
        </w:tc>
        <w:tc>
          <w:tcPr>
            <w:tcW w:w="1592" w:type="pct"/>
          </w:tcPr>
          <w:p w14:paraId="58C8DB48" w14:textId="77777777" w:rsidR="00D826BA" w:rsidRPr="008445BF" w:rsidRDefault="00D826BA" w:rsidP="000B2497">
            <w:pPr>
              <w:rPr>
                <w:rFonts w:eastAsia="Times New Roman"/>
                <w:color w:val="000000"/>
              </w:rPr>
            </w:pPr>
          </w:p>
        </w:tc>
        <w:tc>
          <w:tcPr>
            <w:tcW w:w="1592" w:type="pct"/>
          </w:tcPr>
          <w:p w14:paraId="2C913612" w14:textId="77777777" w:rsidR="00D826BA" w:rsidRPr="008445BF" w:rsidRDefault="00D826BA" w:rsidP="000B2497">
            <w:pPr>
              <w:rPr>
                <w:rFonts w:eastAsia="Times New Roman"/>
                <w:color w:val="000000"/>
              </w:rPr>
            </w:pPr>
          </w:p>
        </w:tc>
      </w:tr>
    </w:tbl>
    <w:p w14:paraId="3703CF9B" w14:textId="14CD132A" w:rsidR="00D826BA" w:rsidRPr="008445BF" w:rsidRDefault="00D826BA" w:rsidP="00D826BA">
      <w:pPr>
        <w:pStyle w:val="Caption"/>
        <w:spacing w:before="240"/>
        <w:jc w:val="center"/>
        <w:rPr>
          <w:rFonts w:ascii="Times New Roman" w:hAnsi="Times New Roman" w:cs="Times New Roman"/>
          <w:i w:val="0"/>
          <w:sz w:val="22"/>
          <w:szCs w:val="22"/>
        </w:rPr>
      </w:pPr>
      <w:bookmarkStart w:id="178" w:name="_Toc16620628"/>
      <w:bookmarkStart w:id="179" w:name="_Toc17818140"/>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11</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Assembly Variants</w:t>
      </w:r>
      <w:bookmarkEnd w:id="178"/>
      <w:bookmarkEnd w:id="179"/>
      <w:r w:rsidRPr="008445BF">
        <w:rPr>
          <w:rFonts w:ascii="Times New Roman" w:hAnsi="Times New Roman" w:cs="Times New Roman"/>
          <w:i w:val="0"/>
          <w:sz w:val="22"/>
          <w:szCs w:val="22"/>
        </w:rPr>
        <w:t xml:space="preserve"> </w:t>
      </w:r>
    </w:p>
    <w:p w14:paraId="28404AE5" w14:textId="77777777" w:rsidR="00D826BA" w:rsidRPr="008445BF" w:rsidRDefault="00D826BA" w:rsidP="00D826BA"/>
    <w:p w14:paraId="45860803" w14:textId="77777777" w:rsidR="00D826BA" w:rsidRPr="008445BF" w:rsidRDefault="00D826BA" w:rsidP="00D826BA">
      <w:pPr>
        <w:pStyle w:val="Heading3"/>
        <w:spacing w:after="240" w:line="240" w:lineRule="auto"/>
        <w:ind w:left="900"/>
        <w:rPr>
          <w:rFonts w:cs="Times New Roman"/>
        </w:rPr>
      </w:pPr>
      <w:bookmarkStart w:id="180" w:name="_Toc16877114"/>
      <w:bookmarkStart w:id="181" w:name="_Toc17808628"/>
      <w:r w:rsidRPr="008445BF">
        <w:rPr>
          <w:rFonts w:cs="Times New Roman"/>
        </w:rPr>
        <w:t>Board Revision</w:t>
      </w:r>
      <w:bookmarkEnd w:id="176"/>
      <w:bookmarkEnd w:id="180"/>
      <w:bookmarkEnd w:id="181"/>
    </w:p>
    <w:p w14:paraId="41EE263E" w14:textId="77777777" w:rsidR="00D826BA" w:rsidRPr="008445BF" w:rsidRDefault="00D826BA" w:rsidP="00D826BA">
      <w:r w:rsidRPr="008445BF">
        <w:t xml:space="preserve">&lt;This section should capture the planned/supported HW revision/detection in the design – say 4 revisions or 8 revisions. </w:t>
      </w:r>
      <w:proofErr w:type="gramStart"/>
      <w:r w:rsidRPr="008445BF">
        <w:t>Again</w:t>
      </w:r>
      <w:proofErr w:type="gramEnd"/>
      <w:r w:rsidRPr="008445BF">
        <w:t xml:space="preserve"> need not to be only the revision that </w:t>
      </w:r>
      <w:r w:rsidRPr="008445BF">
        <w:lastRenderedPageBreak/>
        <w:t xml:space="preserve">should be known to Processor. Any software that </w:t>
      </w:r>
      <w:proofErr w:type="gramStart"/>
      <w:r w:rsidRPr="008445BF">
        <w:t>have to</w:t>
      </w:r>
      <w:proofErr w:type="gramEnd"/>
      <w:r w:rsidRPr="008445BF">
        <w:t xml:space="preserve"> behave in different way for different HW revision, shall be captured here.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0"/>
        <w:gridCol w:w="1457"/>
        <w:gridCol w:w="1243"/>
        <w:gridCol w:w="2527"/>
        <w:gridCol w:w="2525"/>
      </w:tblGrid>
      <w:tr w:rsidR="00D826BA" w:rsidRPr="008445BF" w14:paraId="12DD5517" w14:textId="77777777" w:rsidTr="000B2497">
        <w:trPr>
          <w:tblHeader/>
        </w:trPr>
        <w:tc>
          <w:tcPr>
            <w:tcW w:w="387" w:type="pct"/>
            <w:shd w:val="clear" w:color="auto" w:fill="BFBFBF" w:themeFill="background1" w:themeFillShade="BF"/>
          </w:tcPr>
          <w:p w14:paraId="683DF97B" w14:textId="77777777" w:rsidR="00D826BA" w:rsidRPr="008445BF" w:rsidRDefault="00D826BA" w:rsidP="000B2497">
            <w:pPr>
              <w:jc w:val="center"/>
              <w:rPr>
                <w:rFonts w:eastAsia="Times New Roman"/>
                <w:b/>
                <w:color w:val="000000"/>
              </w:rPr>
            </w:pPr>
            <w:proofErr w:type="spellStart"/>
            <w:proofErr w:type="gramStart"/>
            <w:r w:rsidRPr="008445BF">
              <w:rPr>
                <w:rFonts w:eastAsia="Times New Roman"/>
                <w:b/>
                <w:color w:val="000000"/>
              </w:rPr>
              <w:t>Sl.No</w:t>
            </w:r>
            <w:proofErr w:type="spellEnd"/>
            <w:proofErr w:type="gramEnd"/>
          </w:p>
        </w:tc>
        <w:tc>
          <w:tcPr>
            <w:tcW w:w="913" w:type="pct"/>
            <w:shd w:val="clear" w:color="auto" w:fill="BFBFBF" w:themeFill="background1" w:themeFillShade="BF"/>
          </w:tcPr>
          <w:p w14:paraId="2C98BF2C" w14:textId="77777777" w:rsidR="00D826BA" w:rsidRPr="008445BF" w:rsidRDefault="00D826BA" w:rsidP="000B2497">
            <w:pPr>
              <w:jc w:val="center"/>
              <w:rPr>
                <w:rFonts w:eastAsia="Times New Roman"/>
                <w:b/>
                <w:color w:val="000000"/>
              </w:rPr>
            </w:pPr>
            <w:r w:rsidRPr="008445BF">
              <w:rPr>
                <w:rFonts w:eastAsia="Times New Roman"/>
                <w:b/>
                <w:color w:val="000000"/>
              </w:rPr>
              <w:t>Detection by Module</w:t>
            </w:r>
          </w:p>
        </w:tc>
        <w:tc>
          <w:tcPr>
            <w:tcW w:w="621" w:type="pct"/>
            <w:shd w:val="clear" w:color="auto" w:fill="BFBFBF" w:themeFill="background1" w:themeFillShade="BF"/>
          </w:tcPr>
          <w:p w14:paraId="7AEACC81" w14:textId="77777777" w:rsidR="00D826BA" w:rsidRPr="008445BF" w:rsidRDefault="00D826BA" w:rsidP="000B2497">
            <w:pPr>
              <w:jc w:val="center"/>
              <w:rPr>
                <w:rFonts w:eastAsia="Times New Roman"/>
                <w:b/>
                <w:color w:val="000000"/>
              </w:rPr>
            </w:pPr>
            <w:r w:rsidRPr="008445BF">
              <w:rPr>
                <w:rFonts w:eastAsia="Times New Roman"/>
                <w:b/>
                <w:color w:val="000000"/>
              </w:rPr>
              <w:t>GPIO/Pin No</w:t>
            </w:r>
          </w:p>
        </w:tc>
        <w:tc>
          <w:tcPr>
            <w:tcW w:w="1540" w:type="pct"/>
            <w:shd w:val="clear" w:color="auto" w:fill="BFBFBF" w:themeFill="background1" w:themeFillShade="BF"/>
          </w:tcPr>
          <w:p w14:paraId="1CB462AF" w14:textId="77777777" w:rsidR="00D826BA" w:rsidRPr="008445BF" w:rsidRDefault="00D826BA" w:rsidP="000B2497">
            <w:pPr>
              <w:jc w:val="center"/>
              <w:rPr>
                <w:rFonts w:eastAsia="Times New Roman"/>
                <w:b/>
                <w:color w:val="000000"/>
              </w:rPr>
            </w:pPr>
            <w:r w:rsidRPr="008445BF">
              <w:rPr>
                <w:rFonts w:eastAsia="Times New Roman"/>
                <w:b/>
                <w:color w:val="000000"/>
              </w:rPr>
              <w:t>Signal Name</w:t>
            </w:r>
          </w:p>
        </w:tc>
        <w:tc>
          <w:tcPr>
            <w:tcW w:w="1540" w:type="pct"/>
            <w:shd w:val="clear" w:color="auto" w:fill="BFBFBF" w:themeFill="background1" w:themeFillShade="BF"/>
          </w:tcPr>
          <w:p w14:paraId="4F3A83C1" w14:textId="77777777" w:rsidR="00D826BA" w:rsidRPr="008445BF" w:rsidRDefault="00D826BA" w:rsidP="000B2497">
            <w:pPr>
              <w:jc w:val="center"/>
              <w:rPr>
                <w:rFonts w:eastAsia="Times New Roman"/>
                <w:b/>
                <w:color w:val="000000"/>
              </w:rPr>
            </w:pPr>
            <w:r w:rsidRPr="008445BF">
              <w:rPr>
                <w:rFonts w:eastAsia="Times New Roman"/>
                <w:b/>
                <w:color w:val="000000"/>
              </w:rPr>
              <w:t>Configurations</w:t>
            </w:r>
          </w:p>
        </w:tc>
      </w:tr>
      <w:tr w:rsidR="00D826BA" w:rsidRPr="008445BF" w14:paraId="7020FCE1" w14:textId="77777777" w:rsidTr="000B2497">
        <w:tc>
          <w:tcPr>
            <w:tcW w:w="387" w:type="pct"/>
          </w:tcPr>
          <w:p w14:paraId="5015FBE4" w14:textId="77777777" w:rsidR="00D826BA" w:rsidRPr="008445BF" w:rsidRDefault="00D826BA" w:rsidP="000B2497">
            <w:pPr>
              <w:rPr>
                <w:rFonts w:eastAsia="Times New Roman"/>
                <w:color w:val="000000"/>
              </w:rPr>
            </w:pPr>
            <w:r w:rsidRPr="008445BF">
              <w:rPr>
                <w:rFonts w:eastAsia="Times New Roman"/>
                <w:color w:val="000000"/>
              </w:rPr>
              <w:t>1</w:t>
            </w:r>
          </w:p>
        </w:tc>
        <w:tc>
          <w:tcPr>
            <w:tcW w:w="913" w:type="pct"/>
          </w:tcPr>
          <w:p w14:paraId="766D3DEE" w14:textId="77777777" w:rsidR="00D826BA" w:rsidRPr="008445BF" w:rsidRDefault="00D826BA" w:rsidP="000B2497">
            <w:pPr>
              <w:rPr>
                <w:rFonts w:eastAsia="Times New Roman"/>
                <w:color w:val="000000"/>
              </w:rPr>
            </w:pPr>
            <w:r w:rsidRPr="008445BF">
              <w:rPr>
                <w:rFonts w:eastAsia="Times New Roman"/>
                <w:color w:val="000000"/>
              </w:rPr>
              <w:t>Processor</w:t>
            </w:r>
          </w:p>
        </w:tc>
        <w:tc>
          <w:tcPr>
            <w:tcW w:w="621" w:type="pct"/>
          </w:tcPr>
          <w:p w14:paraId="57EDC713" w14:textId="77777777" w:rsidR="00D826BA" w:rsidRPr="008445BF" w:rsidRDefault="00D826BA" w:rsidP="000B2497">
            <w:pPr>
              <w:rPr>
                <w:rFonts w:eastAsia="Times New Roman"/>
                <w:color w:val="000000"/>
              </w:rPr>
            </w:pPr>
            <w:r w:rsidRPr="008445BF">
              <w:rPr>
                <w:rFonts w:eastAsia="Times New Roman"/>
                <w:color w:val="000000"/>
              </w:rPr>
              <w:t>AA11</w:t>
            </w:r>
          </w:p>
        </w:tc>
        <w:tc>
          <w:tcPr>
            <w:tcW w:w="1540" w:type="pct"/>
          </w:tcPr>
          <w:p w14:paraId="57FB083B" w14:textId="77777777" w:rsidR="00D826BA" w:rsidRPr="008445BF" w:rsidRDefault="00D826BA" w:rsidP="000B2497">
            <w:pPr>
              <w:rPr>
                <w:rFonts w:eastAsia="Times New Roman"/>
                <w:color w:val="000000"/>
              </w:rPr>
            </w:pPr>
            <w:r w:rsidRPr="008445BF">
              <w:rPr>
                <w:rFonts w:eastAsia="Times New Roman"/>
                <w:color w:val="000000"/>
              </w:rPr>
              <w:t>BRD_REV1</w:t>
            </w:r>
          </w:p>
        </w:tc>
        <w:tc>
          <w:tcPr>
            <w:tcW w:w="1540" w:type="pct"/>
            <w:vMerge w:val="restart"/>
          </w:tcPr>
          <w:p w14:paraId="5477A197" w14:textId="77777777" w:rsidR="00D826BA" w:rsidRPr="008445BF" w:rsidRDefault="00D826BA" w:rsidP="000B2497">
            <w:pPr>
              <w:rPr>
                <w:rFonts w:eastAsia="Times New Roman"/>
                <w:color w:val="000000"/>
              </w:rPr>
            </w:pPr>
            <w:r w:rsidRPr="008445BF">
              <w:rPr>
                <w:rFonts w:eastAsia="Times New Roman"/>
                <w:color w:val="000000"/>
              </w:rPr>
              <w:t>00: RevA1</w:t>
            </w:r>
          </w:p>
          <w:p w14:paraId="0C7EF5C0" w14:textId="77777777" w:rsidR="00D826BA" w:rsidRPr="008445BF" w:rsidRDefault="00D826BA" w:rsidP="000B2497">
            <w:pPr>
              <w:rPr>
                <w:rFonts w:eastAsia="Times New Roman"/>
                <w:color w:val="000000"/>
              </w:rPr>
            </w:pPr>
            <w:r w:rsidRPr="008445BF">
              <w:rPr>
                <w:rFonts w:eastAsia="Times New Roman"/>
                <w:color w:val="000000"/>
              </w:rPr>
              <w:t>01: RevB2</w:t>
            </w:r>
          </w:p>
          <w:p w14:paraId="7DA67CB2" w14:textId="77777777" w:rsidR="00D826BA" w:rsidRPr="008445BF" w:rsidRDefault="00D826BA" w:rsidP="000B2497">
            <w:pPr>
              <w:rPr>
                <w:rFonts w:eastAsia="Times New Roman"/>
                <w:color w:val="000000"/>
              </w:rPr>
            </w:pPr>
            <w:r w:rsidRPr="008445BF">
              <w:rPr>
                <w:rFonts w:eastAsia="Times New Roman"/>
                <w:color w:val="000000"/>
              </w:rPr>
              <w:t>10: RevC1</w:t>
            </w:r>
          </w:p>
          <w:p w14:paraId="770AB079" w14:textId="77777777" w:rsidR="00D826BA" w:rsidRPr="008445BF" w:rsidRDefault="00D826BA" w:rsidP="000B2497">
            <w:pPr>
              <w:rPr>
                <w:rFonts w:eastAsia="Times New Roman"/>
                <w:color w:val="000000"/>
              </w:rPr>
            </w:pPr>
            <w:r w:rsidRPr="008445BF">
              <w:rPr>
                <w:rFonts w:eastAsia="Times New Roman"/>
                <w:color w:val="000000"/>
              </w:rPr>
              <w:t>11: RevC2</w:t>
            </w:r>
          </w:p>
        </w:tc>
      </w:tr>
      <w:tr w:rsidR="00D826BA" w:rsidRPr="008445BF" w14:paraId="5D1E0CA8" w14:textId="77777777" w:rsidTr="000B2497">
        <w:tc>
          <w:tcPr>
            <w:tcW w:w="387" w:type="pct"/>
          </w:tcPr>
          <w:p w14:paraId="3C92255F" w14:textId="77777777" w:rsidR="00D826BA" w:rsidRPr="008445BF" w:rsidRDefault="00D826BA" w:rsidP="000B2497">
            <w:pPr>
              <w:rPr>
                <w:rFonts w:eastAsia="Times New Roman"/>
                <w:color w:val="000000"/>
              </w:rPr>
            </w:pPr>
            <w:r w:rsidRPr="008445BF">
              <w:rPr>
                <w:rFonts w:eastAsia="Times New Roman"/>
                <w:color w:val="000000"/>
              </w:rPr>
              <w:t>2</w:t>
            </w:r>
          </w:p>
        </w:tc>
        <w:tc>
          <w:tcPr>
            <w:tcW w:w="913" w:type="pct"/>
          </w:tcPr>
          <w:p w14:paraId="4DB07B10" w14:textId="77777777" w:rsidR="00D826BA" w:rsidRPr="008445BF" w:rsidRDefault="00D826BA" w:rsidP="000B2497">
            <w:pPr>
              <w:rPr>
                <w:rFonts w:eastAsia="Times New Roman"/>
                <w:color w:val="000000"/>
              </w:rPr>
            </w:pPr>
            <w:r w:rsidRPr="008445BF">
              <w:rPr>
                <w:rFonts w:eastAsia="Times New Roman"/>
                <w:color w:val="000000"/>
              </w:rPr>
              <w:t>Processor</w:t>
            </w:r>
          </w:p>
        </w:tc>
        <w:tc>
          <w:tcPr>
            <w:tcW w:w="621" w:type="pct"/>
          </w:tcPr>
          <w:p w14:paraId="066DEE95" w14:textId="77777777" w:rsidR="00D826BA" w:rsidRPr="008445BF" w:rsidRDefault="00D826BA" w:rsidP="000B2497">
            <w:pPr>
              <w:rPr>
                <w:rFonts w:eastAsia="Times New Roman"/>
                <w:color w:val="000000"/>
              </w:rPr>
            </w:pPr>
            <w:r w:rsidRPr="008445BF">
              <w:rPr>
                <w:rFonts w:eastAsia="Times New Roman"/>
                <w:color w:val="000000"/>
              </w:rPr>
              <w:t>AA12</w:t>
            </w:r>
          </w:p>
        </w:tc>
        <w:tc>
          <w:tcPr>
            <w:tcW w:w="1540" w:type="pct"/>
          </w:tcPr>
          <w:p w14:paraId="42666E78" w14:textId="77777777" w:rsidR="00D826BA" w:rsidRPr="008445BF" w:rsidRDefault="00D826BA" w:rsidP="000B2497">
            <w:pPr>
              <w:rPr>
                <w:rFonts w:eastAsia="Times New Roman"/>
                <w:color w:val="000000"/>
              </w:rPr>
            </w:pPr>
            <w:r w:rsidRPr="008445BF">
              <w:rPr>
                <w:rFonts w:eastAsia="Times New Roman"/>
                <w:color w:val="000000"/>
              </w:rPr>
              <w:t>BRD_REV1</w:t>
            </w:r>
          </w:p>
        </w:tc>
        <w:tc>
          <w:tcPr>
            <w:tcW w:w="1540" w:type="pct"/>
            <w:vMerge/>
          </w:tcPr>
          <w:p w14:paraId="6EA8CF1A" w14:textId="77777777" w:rsidR="00D826BA" w:rsidRPr="008445BF" w:rsidRDefault="00D826BA" w:rsidP="000B2497">
            <w:pPr>
              <w:rPr>
                <w:rFonts w:eastAsia="Times New Roman"/>
                <w:color w:val="000000"/>
              </w:rPr>
            </w:pPr>
          </w:p>
        </w:tc>
      </w:tr>
      <w:tr w:rsidR="00D826BA" w:rsidRPr="008445BF" w14:paraId="35120777" w14:textId="77777777" w:rsidTr="000B2497">
        <w:tc>
          <w:tcPr>
            <w:tcW w:w="387" w:type="pct"/>
          </w:tcPr>
          <w:p w14:paraId="64D87EBE" w14:textId="77777777" w:rsidR="00D826BA" w:rsidRPr="008445BF" w:rsidRDefault="00D826BA" w:rsidP="000B2497">
            <w:pPr>
              <w:rPr>
                <w:rFonts w:eastAsia="Times New Roman"/>
                <w:color w:val="000000"/>
              </w:rPr>
            </w:pPr>
            <w:r w:rsidRPr="008445BF">
              <w:rPr>
                <w:rFonts w:eastAsia="Times New Roman"/>
                <w:color w:val="000000"/>
              </w:rPr>
              <w:t>3</w:t>
            </w:r>
          </w:p>
        </w:tc>
        <w:tc>
          <w:tcPr>
            <w:tcW w:w="913" w:type="pct"/>
          </w:tcPr>
          <w:p w14:paraId="60832693" w14:textId="77777777" w:rsidR="00D826BA" w:rsidRPr="008445BF" w:rsidRDefault="00D826BA" w:rsidP="000B2497">
            <w:pPr>
              <w:rPr>
                <w:rFonts w:eastAsia="Times New Roman"/>
                <w:color w:val="000000"/>
              </w:rPr>
            </w:pPr>
            <w:r w:rsidRPr="008445BF">
              <w:rPr>
                <w:rFonts w:eastAsia="Times New Roman"/>
                <w:color w:val="000000"/>
              </w:rPr>
              <w:t>DSP</w:t>
            </w:r>
          </w:p>
        </w:tc>
        <w:tc>
          <w:tcPr>
            <w:tcW w:w="621" w:type="pct"/>
          </w:tcPr>
          <w:p w14:paraId="226BB04B" w14:textId="77777777" w:rsidR="00D826BA" w:rsidRPr="008445BF" w:rsidRDefault="00D826BA" w:rsidP="000B2497">
            <w:pPr>
              <w:rPr>
                <w:rFonts w:eastAsia="Times New Roman"/>
                <w:color w:val="000000"/>
              </w:rPr>
            </w:pPr>
            <w:r w:rsidRPr="008445BF">
              <w:rPr>
                <w:rFonts w:eastAsia="Times New Roman"/>
                <w:color w:val="000000"/>
              </w:rPr>
              <w:t>B11</w:t>
            </w:r>
          </w:p>
        </w:tc>
        <w:tc>
          <w:tcPr>
            <w:tcW w:w="1540" w:type="pct"/>
          </w:tcPr>
          <w:p w14:paraId="1856ED63" w14:textId="77777777" w:rsidR="00D826BA" w:rsidRPr="008445BF" w:rsidRDefault="00D826BA" w:rsidP="000B2497">
            <w:pPr>
              <w:rPr>
                <w:rFonts w:eastAsia="Times New Roman"/>
                <w:color w:val="000000"/>
              </w:rPr>
            </w:pPr>
            <w:r w:rsidRPr="008445BF">
              <w:rPr>
                <w:rFonts w:eastAsia="Times New Roman"/>
                <w:color w:val="000000"/>
              </w:rPr>
              <w:t>DSP_REV0</w:t>
            </w:r>
          </w:p>
        </w:tc>
        <w:tc>
          <w:tcPr>
            <w:tcW w:w="1540" w:type="pct"/>
            <w:vMerge w:val="restart"/>
          </w:tcPr>
          <w:p w14:paraId="59DDB506" w14:textId="77777777" w:rsidR="00D826BA" w:rsidRPr="008445BF" w:rsidRDefault="00D826BA" w:rsidP="000B2497">
            <w:pPr>
              <w:rPr>
                <w:rFonts w:eastAsia="Times New Roman"/>
                <w:color w:val="000000"/>
              </w:rPr>
            </w:pPr>
            <w:r w:rsidRPr="008445BF">
              <w:rPr>
                <w:rFonts w:eastAsia="Times New Roman"/>
                <w:color w:val="000000"/>
              </w:rPr>
              <w:t>00: RevA1</w:t>
            </w:r>
          </w:p>
          <w:p w14:paraId="29767AA7" w14:textId="77777777" w:rsidR="00D826BA" w:rsidRPr="008445BF" w:rsidRDefault="00D826BA" w:rsidP="000B2497">
            <w:pPr>
              <w:rPr>
                <w:rFonts w:eastAsia="Times New Roman"/>
                <w:color w:val="000000"/>
              </w:rPr>
            </w:pPr>
            <w:r w:rsidRPr="008445BF">
              <w:rPr>
                <w:rFonts w:eastAsia="Times New Roman"/>
                <w:color w:val="000000"/>
              </w:rPr>
              <w:t>01: RevB1</w:t>
            </w:r>
          </w:p>
          <w:p w14:paraId="414C197B" w14:textId="77777777" w:rsidR="00D826BA" w:rsidRPr="008445BF" w:rsidRDefault="00D826BA" w:rsidP="000B2497">
            <w:pPr>
              <w:rPr>
                <w:rFonts w:eastAsia="Times New Roman"/>
                <w:color w:val="000000"/>
              </w:rPr>
            </w:pPr>
            <w:r w:rsidRPr="008445BF">
              <w:rPr>
                <w:rFonts w:eastAsia="Times New Roman"/>
                <w:color w:val="000000"/>
              </w:rPr>
              <w:t>10: RevC1</w:t>
            </w:r>
          </w:p>
          <w:p w14:paraId="1F7A6218" w14:textId="77777777" w:rsidR="00D826BA" w:rsidRPr="008445BF" w:rsidRDefault="00D826BA" w:rsidP="000B2497">
            <w:pPr>
              <w:rPr>
                <w:rFonts w:eastAsia="Times New Roman"/>
                <w:color w:val="000000"/>
              </w:rPr>
            </w:pPr>
            <w:r w:rsidRPr="008445BF">
              <w:rPr>
                <w:rFonts w:eastAsia="Times New Roman"/>
                <w:color w:val="000000"/>
              </w:rPr>
              <w:t>11: RevD1</w:t>
            </w:r>
          </w:p>
        </w:tc>
      </w:tr>
      <w:tr w:rsidR="00D826BA" w:rsidRPr="008445BF" w14:paraId="4D9267B5" w14:textId="77777777" w:rsidTr="000B2497">
        <w:tc>
          <w:tcPr>
            <w:tcW w:w="387" w:type="pct"/>
          </w:tcPr>
          <w:p w14:paraId="0FB5246B" w14:textId="77777777" w:rsidR="00D826BA" w:rsidRPr="008445BF" w:rsidRDefault="00D826BA" w:rsidP="000B2497">
            <w:pPr>
              <w:rPr>
                <w:rFonts w:eastAsia="Times New Roman"/>
                <w:color w:val="000000"/>
              </w:rPr>
            </w:pPr>
            <w:r w:rsidRPr="008445BF">
              <w:rPr>
                <w:rFonts w:eastAsia="Times New Roman"/>
                <w:color w:val="000000"/>
              </w:rPr>
              <w:t>4</w:t>
            </w:r>
          </w:p>
        </w:tc>
        <w:tc>
          <w:tcPr>
            <w:tcW w:w="913" w:type="pct"/>
          </w:tcPr>
          <w:p w14:paraId="3342DB96" w14:textId="77777777" w:rsidR="00D826BA" w:rsidRPr="008445BF" w:rsidRDefault="00D826BA" w:rsidP="000B2497">
            <w:pPr>
              <w:rPr>
                <w:rFonts w:eastAsia="Times New Roman"/>
                <w:color w:val="000000"/>
              </w:rPr>
            </w:pPr>
            <w:r w:rsidRPr="008445BF">
              <w:rPr>
                <w:rFonts w:eastAsia="Times New Roman"/>
                <w:color w:val="000000"/>
              </w:rPr>
              <w:t>DSP</w:t>
            </w:r>
          </w:p>
        </w:tc>
        <w:tc>
          <w:tcPr>
            <w:tcW w:w="621" w:type="pct"/>
          </w:tcPr>
          <w:p w14:paraId="26EEE49B" w14:textId="77777777" w:rsidR="00D826BA" w:rsidRPr="008445BF" w:rsidRDefault="00D826BA" w:rsidP="000B2497">
            <w:pPr>
              <w:rPr>
                <w:rFonts w:eastAsia="Times New Roman"/>
                <w:color w:val="000000"/>
              </w:rPr>
            </w:pPr>
            <w:r w:rsidRPr="008445BF">
              <w:rPr>
                <w:rFonts w:eastAsia="Times New Roman"/>
                <w:color w:val="000000"/>
              </w:rPr>
              <w:t>B12</w:t>
            </w:r>
          </w:p>
        </w:tc>
        <w:tc>
          <w:tcPr>
            <w:tcW w:w="1540" w:type="pct"/>
          </w:tcPr>
          <w:p w14:paraId="35C4E35A" w14:textId="77777777" w:rsidR="00D826BA" w:rsidRPr="008445BF" w:rsidRDefault="00D826BA" w:rsidP="000B2497">
            <w:pPr>
              <w:rPr>
                <w:rFonts w:eastAsia="Times New Roman"/>
                <w:color w:val="000000"/>
              </w:rPr>
            </w:pPr>
            <w:r w:rsidRPr="008445BF">
              <w:rPr>
                <w:rFonts w:eastAsia="Times New Roman"/>
                <w:color w:val="000000"/>
              </w:rPr>
              <w:t>DSP_REV1</w:t>
            </w:r>
          </w:p>
        </w:tc>
        <w:tc>
          <w:tcPr>
            <w:tcW w:w="1540" w:type="pct"/>
            <w:vMerge/>
          </w:tcPr>
          <w:p w14:paraId="5D52D3C0" w14:textId="77777777" w:rsidR="00D826BA" w:rsidRPr="008445BF" w:rsidRDefault="00D826BA" w:rsidP="000B2497">
            <w:pPr>
              <w:rPr>
                <w:rFonts w:eastAsia="Times New Roman"/>
                <w:color w:val="000000"/>
              </w:rPr>
            </w:pPr>
          </w:p>
        </w:tc>
      </w:tr>
      <w:tr w:rsidR="00D826BA" w:rsidRPr="008445BF" w14:paraId="1ABD6144" w14:textId="77777777" w:rsidTr="000B2497">
        <w:tc>
          <w:tcPr>
            <w:tcW w:w="387" w:type="pct"/>
          </w:tcPr>
          <w:p w14:paraId="04A1675F" w14:textId="77777777" w:rsidR="00D826BA" w:rsidRPr="008445BF" w:rsidRDefault="00D826BA" w:rsidP="000B2497">
            <w:pPr>
              <w:rPr>
                <w:rFonts w:eastAsia="Times New Roman"/>
                <w:color w:val="000000"/>
              </w:rPr>
            </w:pPr>
          </w:p>
        </w:tc>
        <w:tc>
          <w:tcPr>
            <w:tcW w:w="913" w:type="pct"/>
          </w:tcPr>
          <w:p w14:paraId="3F07481B" w14:textId="77777777" w:rsidR="00D826BA" w:rsidRPr="008445BF" w:rsidRDefault="00D826BA" w:rsidP="000B2497">
            <w:pPr>
              <w:rPr>
                <w:rFonts w:eastAsia="Times New Roman"/>
                <w:color w:val="000000"/>
              </w:rPr>
            </w:pPr>
          </w:p>
        </w:tc>
        <w:tc>
          <w:tcPr>
            <w:tcW w:w="621" w:type="pct"/>
          </w:tcPr>
          <w:p w14:paraId="15660E2D" w14:textId="77777777" w:rsidR="00D826BA" w:rsidRPr="008445BF" w:rsidRDefault="00D826BA" w:rsidP="000B2497">
            <w:pPr>
              <w:rPr>
                <w:rFonts w:eastAsia="Times New Roman"/>
                <w:color w:val="000000"/>
              </w:rPr>
            </w:pPr>
          </w:p>
        </w:tc>
        <w:tc>
          <w:tcPr>
            <w:tcW w:w="1540" w:type="pct"/>
          </w:tcPr>
          <w:p w14:paraId="073A8A13" w14:textId="77777777" w:rsidR="00D826BA" w:rsidRPr="008445BF" w:rsidRDefault="00D826BA" w:rsidP="000B2497">
            <w:pPr>
              <w:rPr>
                <w:rFonts w:eastAsia="Times New Roman"/>
                <w:color w:val="000000"/>
              </w:rPr>
            </w:pPr>
          </w:p>
        </w:tc>
        <w:tc>
          <w:tcPr>
            <w:tcW w:w="1540" w:type="pct"/>
          </w:tcPr>
          <w:p w14:paraId="6BCFB771" w14:textId="77777777" w:rsidR="00D826BA" w:rsidRPr="008445BF" w:rsidRDefault="00D826BA" w:rsidP="000B2497">
            <w:pPr>
              <w:rPr>
                <w:rFonts w:eastAsia="Times New Roman"/>
                <w:color w:val="000000"/>
              </w:rPr>
            </w:pPr>
          </w:p>
        </w:tc>
      </w:tr>
    </w:tbl>
    <w:p w14:paraId="6E4920E0" w14:textId="2B7415D2" w:rsidR="00D826BA" w:rsidRPr="008445BF" w:rsidRDefault="00D826BA" w:rsidP="00D826BA">
      <w:pPr>
        <w:pStyle w:val="Caption"/>
        <w:spacing w:before="240"/>
        <w:jc w:val="center"/>
        <w:rPr>
          <w:rFonts w:ascii="Times New Roman" w:hAnsi="Times New Roman" w:cs="Times New Roman"/>
          <w:i w:val="0"/>
          <w:sz w:val="22"/>
          <w:szCs w:val="22"/>
        </w:rPr>
      </w:pPr>
      <w:bookmarkStart w:id="182" w:name="_Toc16620629"/>
      <w:bookmarkStart w:id="183" w:name="_Toc17818141"/>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12</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Board Revisions</w:t>
      </w:r>
      <w:bookmarkEnd w:id="182"/>
      <w:bookmarkEnd w:id="183"/>
      <w:r w:rsidRPr="008445BF">
        <w:rPr>
          <w:rFonts w:ascii="Times New Roman" w:hAnsi="Times New Roman" w:cs="Times New Roman"/>
          <w:i w:val="0"/>
          <w:sz w:val="22"/>
          <w:szCs w:val="22"/>
        </w:rPr>
        <w:t xml:space="preserve"> </w:t>
      </w:r>
    </w:p>
    <w:p w14:paraId="067F33E7" w14:textId="77777777" w:rsidR="00D826BA" w:rsidRPr="008445BF" w:rsidRDefault="00D826BA" w:rsidP="00D826BA"/>
    <w:p w14:paraId="58F6E894" w14:textId="77777777" w:rsidR="00D826BA" w:rsidRPr="008445BF" w:rsidRDefault="00D826BA" w:rsidP="00D826BA">
      <w:pPr>
        <w:pStyle w:val="Heading3"/>
        <w:spacing w:after="240" w:line="240" w:lineRule="auto"/>
        <w:ind w:left="900"/>
        <w:rPr>
          <w:rFonts w:cs="Times New Roman"/>
        </w:rPr>
      </w:pPr>
      <w:bookmarkStart w:id="184" w:name="_Toc16877115"/>
      <w:bookmarkStart w:id="185" w:name="_Toc17808629"/>
      <w:bookmarkEnd w:id="177"/>
      <w:r w:rsidRPr="008445BF">
        <w:rPr>
          <w:rFonts w:cs="Times New Roman"/>
        </w:rPr>
        <w:t>Jumper Configuration</w:t>
      </w:r>
      <w:bookmarkEnd w:id="184"/>
      <w:bookmarkEnd w:id="185"/>
    </w:p>
    <w:p w14:paraId="1345506F" w14:textId="77777777" w:rsidR="00D826BA" w:rsidRPr="008445BF" w:rsidRDefault="00D826BA" w:rsidP="00D826BA">
      <w:r w:rsidRPr="008445BF">
        <w:t>&lt;These are pure HW configuration / design options that are planned in the design by doing some HW/assembly changes. For ex, 0E resistor option provided to route console UART of a Microcontroller which is on Daughter board, to either Main board through B2B or to 4 pin header option.</w:t>
      </w:r>
    </w:p>
    <w:p w14:paraId="652B5D8E" w14:textId="77777777" w:rsidR="00D826BA" w:rsidRPr="008445BF" w:rsidRDefault="00D826BA" w:rsidP="00D826BA">
      <w:r w:rsidRPr="008445BF">
        <w:t>These configurations may be 0E resistor, jumper/header, DIP switches, mounting/</w:t>
      </w:r>
      <w:proofErr w:type="spellStart"/>
      <w:r w:rsidRPr="008445BF">
        <w:t>nomounting</w:t>
      </w:r>
      <w:proofErr w:type="spellEnd"/>
      <w:r w:rsidRPr="008445BF">
        <w:t xml:space="preserve"> complete circuit. Capture all these in relevant subsections below.</w:t>
      </w:r>
    </w:p>
    <w:p w14:paraId="4BB1095F"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Processor UART path selection</w:t>
      </w:r>
    </w:p>
    <w:p w14:paraId="61C153DB" w14:textId="77777777" w:rsidR="00D826BA" w:rsidRPr="008445BF" w:rsidRDefault="00D826BA" w:rsidP="00D826BA">
      <w:r w:rsidRPr="008445BF">
        <w:t>&lt;Explain here.&gt;</w:t>
      </w:r>
    </w:p>
    <w:p w14:paraId="50BAEA4D" w14:textId="77777777" w:rsidR="00D826BA" w:rsidRPr="008445BF" w:rsidRDefault="00D826BA" w:rsidP="00D826BA">
      <w:pPr>
        <w:pStyle w:val="Heading4"/>
        <w:spacing w:line="240" w:lineRule="auto"/>
        <w:rPr>
          <w:rFonts w:ascii="Times New Roman" w:hAnsi="Times New Roman" w:cs="Times New Roman"/>
        </w:rPr>
      </w:pPr>
      <w:r w:rsidRPr="00E57F56">
        <w:rPr>
          <w:rFonts w:ascii="Times New Roman" w:hAnsi="Times New Roman" w:cs="Times New Roman"/>
          <w:sz w:val="24"/>
        </w:rPr>
        <w:t>SPI Flash programming path selection</w:t>
      </w:r>
    </w:p>
    <w:p w14:paraId="2DBB5B79" w14:textId="77777777" w:rsidR="00D826BA" w:rsidRPr="008445BF" w:rsidRDefault="00D826BA" w:rsidP="00D826BA">
      <w:r w:rsidRPr="008445BF">
        <w:t>&lt;Explain here.&gt;</w:t>
      </w:r>
    </w:p>
    <w:p w14:paraId="07B10016" w14:textId="77777777" w:rsidR="00D826BA" w:rsidRPr="008445BF" w:rsidRDefault="00D826BA" w:rsidP="00D826BA"/>
    <w:p w14:paraId="2C5CF847" w14:textId="77777777" w:rsidR="00D826BA" w:rsidRPr="008445BF" w:rsidRDefault="00D826BA" w:rsidP="00D826BA">
      <w:pPr>
        <w:pStyle w:val="Heading2"/>
        <w:numPr>
          <w:ilvl w:val="1"/>
          <w:numId w:val="7"/>
        </w:numPr>
        <w:spacing w:line="240" w:lineRule="auto"/>
        <w:jc w:val="both"/>
        <w:rPr>
          <w:rFonts w:cs="Times New Roman"/>
        </w:rPr>
      </w:pPr>
      <w:bookmarkStart w:id="186" w:name="_Toc16877116"/>
      <w:bookmarkStart w:id="187" w:name="_Toc17808630"/>
      <w:r w:rsidRPr="008445BF">
        <w:rPr>
          <w:rFonts w:cs="Times New Roman"/>
        </w:rPr>
        <w:t>Subsystem2 HW Configurations</w:t>
      </w:r>
      <w:bookmarkEnd w:id="186"/>
      <w:bookmarkEnd w:id="187"/>
    </w:p>
    <w:p w14:paraId="05AD7CAF" w14:textId="77777777" w:rsidR="00D826BA" w:rsidRPr="008445BF" w:rsidRDefault="00D826BA" w:rsidP="00D826BA">
      <w:r w:rsidRPr="008445BF">
        <w:t>&lt;Same as above&gt;</w:t>
      </w:r>
    </w:p>
    <w:p w14:paraId="6B950496" w14:textId="77777777" w:rsidR="00D826BA" w:rsidRPr="008445BF" w:rsidRDefault="00D826BA" w:rsidP="00D826BA"/>
    <w:p w14:paraId="4EDDE57A" w14:textId="77777777" w:rsidR="00D826BA" w:rsidRPr="008445BF" w:rsidRDefault="00D826BA" w:rsidP="00D826BA">
      <w:pPr>
        <w:pStyle w:val="Heading1"/>
        <w:spacing w:line="240" w:lineRule="auto"/>
        <w:jc w:val="both"/>
        <w:rPr>
          <w:rFonts w:cs="Times New Roman"/>
        </w:rPr>
      </w:pPr>
      <w:bookmarkStart w:id="188" w:name="_Toc16877117"/>
      <w:bookmarkStart w:id="189" w:name="_Toc17808631"/>
      <w:r w:rsidRPr="008445BF">
        <w:rPr>
          <w:rFonts w:cs="Times New Roman"/>
        </w:rPr>
        <w:lastRenderedPageBreak/>
        <w:t>Design Analysis – Subsysem1</w:t>
      </w:r>
      <w:bookmarkEnd w:id="188"/>
      <w:bookmarkEnd w:id="189"/>
    </w:p>
    <w:p w14:paraId="31B9643F" w14:textId="77777777" w:rsidR="00D826BA" w:rsidRPr="008445BF" w:rsidRDefault="00D826BA" w:rsidP="00D826BA">
      <w:r w:rsidRPr="008445BF">
        <w:t>&lt;This section shall capture all analysis of subsystem1 (say, main board). For other subsystems, create new sections as required. DC, AC, Pre-layout SI analysis sections may have an interface that runs between two subsystems. In those cases, capture those interfaces in only one Design Analysis-Subsystem section, not in both.</w:t>
      </w:r>
    </w:p>
    <w:p w14:paraId="30478015" w14:textId="77777777" w:rsidR="00D826BA" w:rsidRPr="008445BF" w:rsidRDefault="00D826BA" w:rsidP="00D826BA">
      <w:pPr>
        <w:pStyle w:val="Heading2"/>
        <w:numPr>
          <w:ilvl w:val="1"/>
          <w:numId w:val="7"/>
        </w:numPr>
        <w:spacing w:line="240" w:lineRule="auto"/>
        <w:jc w:val="both"/>
        <w:rPr>
          <w:rFonts w:cs="Times New Roman"/>
        </w:rPr>
      </w:pPr>
      <w:bookmarkStart w:id="190" w:name="_Toc16877118"/>
      <w:bookmarkStart w:id="191" w:name="_Toc17808632"/>
      <w:r w:rsidRPr="008445BF">
        <w:rPr>
          <w:rFonts w:cs="Times New Roman"/>
        </w:rPr>
        <w:t>DC Analysis</w:t>
      </w:r>
      <w:bookmarkEnd w:id="190"/>
      <w:bookmarkEnd w:id="191"/>
      <w:r w:rsidRPr="008445BF">
        <w:rPr>
          <w:rFonts w:cs="Times New Roman"/>
        </w:rPr>
        <w:t xml:space="preserve"> </w:t>
      </w:r>
    </w:p>
    <w:p w14:paraId="42096C23" w14:textId="77777777" w:rsidR="00D826BA" w:rsidRPr="008445BF" w:rsidRDefault="00D826BA" w:rsidP="00D826BA">
      <w:r w:rsidRPr="008445BF">
        <w:t xml:space="preserve">&lt;This section shall capture all interfaces (Standard </w:t>
      </w:r>
      <w:proofErr w:type="spellStart"/>
      <w:r w:rsidRPr="008445BF">
        <w:t>i</w:t>
      </w:r>
      <w:proofErr w:type="spellEnd"/>
      <w:r w:rsidRPr="008445BF">
        <w:t>/f also) and additionally any signal that is directly connected between two major modules (say GPIO connected between processor and board management microcontroller).&gt;</w:t>
      </w:r>
    </w:p>
    <w:p w14:paraId="7E8651A1" w14:textId="77777777" w:rsidR="00D826BA" w:rsidRPr="008445BF" w:rsidRDefault="00D826BA" w:rsidP="00D826BA">
      <w:pPr>
        <w:pStyle w:val="Heading3"/>
        <w:spacing w:after="240" w:line="240" w:lineRule="auto"/>
        <w:ind w:left="900"/>
        <w:rPr>
          <w:rFonts w:cs="Times New Roman"/>
        </w:rPr>
      </w:pPr>
      <w:bookmarkStart w:id="192" w:name="_Toc16877119"/>
      <w:bookmarkStart w:id="193" w:name="_Toc17808633"/>
      <w:r w:rsidRPr="008445BF">
        <w:rPr>
          <w:rFonts w:cs="Times New Roman"/>
        </w:rPr>
        <w:t>Module1 – Module2 Interface (Ex: Processor – Flash SPI Interface)</w:t>
      </w:r>
      <w:bookmarkEnd w:id="192"/>
      <w:bookmarkEnd w:id="193"/>
    </w:p>
    <w:p w14:paraId="01F6824E" w14:textId="77777777" w:rsidR="00D826BA" w:rsidRPr="008445BF" w:rsidRDefault="00D826BA" w:rsidP="00D826BA">
      <w:r w:rsidRPr="008445BF">
        <w:t xml:space="preserve">&lt;Capture the table as shown in below format. </w:t>
      </w:r>
    </w:p>
    <w:p w14:paraId="68F1A4B4" w14:textId="77777777" w:rsidR="00D826BA" w:rsidRPr="008445BF" w:rsidRDefault="00D826BA" w:rsidP="00D826BA">
      <w:r w:rsidRPr="008445BF">
        <w:t xml:space="preserve">IC may have different </w:t>
      </w:r>
      <w:proofErr w:type="spellStart"/>
      <w:proofErr w:type="gramStart"/>
      <w:r w:rsidRPr="008445BF">
        <w:t>Voh,Vol</w:t>
      </w:r>
      <w:proofErr w:type="gramEnd"/>
      <w:r w:rsidRPr="008445BF">
        <w:t>,Vih,Vil</w:t>
      </w:r>
      <w:proofErr w:type="spellEnd"/>
      <w:r w:rsidRPr="008445BF">
        <w:t xml:space="preserve"> mentioned for different supply voltage and load current. Capture correct values as per the supply voltage used in design and appx load current (source/sink). </w:t>
      </w:r>
    </w:p>
    <w:p w14:paraId="19487A57" w14:textId="77777777" w:rsidR="00D826BA" w:rsidRPr="008445BF" w:rsidRDefault="00D826BA" w:rsidP="00D826BA">
      <w:r w:rsidRPr="008445BF">
        <w:t xml:space="preserve">If noise margin is 0 or negative, highlight it in red and explain the design precautions taken to avoid any communication issues – like ensure lower load current, trace resistance </w:t>
      </w:r>
      <w:proofErr w:type="spellStart"/>
      <w:r w:rsidRPr="008445BF">
        <w:t>etc</w:t>
      </w:r>
      <w:proofErr w:type="spellEnd"/>
      <w:r w:rsidRPr="008445BF">
        <w:t>&gt;</w:t>
      </w:r>
    </w:p>
    <w:p w14:paraId="0C8A2A22" w14:textId="77777777" w:rsidR="00D826BA" w:rsidRPr="008445BF" w:rsidRDefault="00D826BA" w:rsidP="00D826BA">
      <w:pPr>
        <w:rPr>
          <w:b/>
        </w:rPr>
      </w:pPr>
      <w:r w:rsidRPr="008445BF">
        <w:rPr>
          <w:b/>
        </w:rPr>
        <w:t>Logic High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1400"/>
        <w:gridCol w:w="1199"/>
        <w:gridCol w:w="750"/>
        <w:gridCol w:w="1137"/>
        <w:gridCol w:w="1470"/>
        <w:gridCol w:w="813"/>
        <w:gridCol w:w="990"/>
      </w:tblGrid>
      <w:tr w:rsidR="00D826BA" w:rsidRPr="008445BF" w14:paraId="345898A4" w14:textId="77777777" w:rsidTr="00615DE5">
        <w:tc>
          <w:tcPr>
            <w:tcW w:w="370" w:type="pct"/>
            <w:shd w:val="clear" w:color="auto" w:fill="BFBFBF" w:themeFill="background1" w:themeFillShade="BF"/>
          </w:tcPr>
          <w:p w14:paraId="2B7F1B9E" w14:textId="77777777" w:rsidR="00D826BA" w:rsidRPr="008445BF" w:rsidRDefault="00D826BA" w:rsidP="000B2497">
            <w:pPr>
              <w:jc w:val="center"/>
              <w:rPr>
                <w:b/>
              </w:rPr>
            </w:pPr>
            <w:proofErr w:type="spellStart"/>
            <w:r w:rsidRPr="008445BF">
              <w:rPr>
                <w:b/>
              </w:rPr>
              <w:t>S.No</w:t>
            </w:r>
            <w:proofErr w:type="spellEnd"/>
            <w:r w:rsidRPr="008445BF">
              <w:rPr>
                <w:b/>
              </w:rPr>
              <w:t>.</w:t>
            </w:r>
          </w:p>
        </w:tc>
        <w:tc>
          <w:tcPr>
            <w:tcW w:w="893" w:type="pct"/>
            <w:shd w:val="clear" w:color="auto" w:fill="BFBFBF" w:themeFill="background1" w:themeFillShade="BF"/>
          </w:tcPr>
          <w:p w14:paraId="465337E4" w14:textId="77777777" w:rsidR="00D826BA" w:rsidRPr="008445BF" w:rsidRDefault="00D826BA" w:rsidP="000B2497">
            <w:pPr>
              <w:jc w:val="center"/>
              <w:rPr>
                <w:b/>
              </w:rPr>
            </w:pPr>
            <w:r w:rsidRPr="008445BF">
              <w:rPr>
                <w:b/>
              </w:rPr>
              <w:t>Driver</w:t>
            </w:r>
          </w:p>
        </w:tc>
        <w:tc>
          <w:tcPr>
            <w:tcW w:w="712" w:type="pct"/>
            <w:shd w:val="clear" w:color="auto" w:fill="BFBFBF" w:themeFill="background1" w:themeFillShade="BF"/>
          </w:tcPr>
          <w:p w14:paraId="01940837" w14:textId="77777777" w:rsidR="00D826BA" w:rsidRPr="008445BF" w:rsidRDefault="00D826BA" w:rsidP="000B2497">
            <w:pPr>
              <w:rPr>
                <w:b/>
              </w:rPr>
            </w:pPr>
            <w:proofErr w:type="gramStart"/>
            <w:r w:rsidRPr="008445BF">
              <w:rPr>
                <w:b/>
              </w:rPr>
              <w:t>V</w:t>
            </w:r>
            <w:r w:rsidRPr="008445BF">
              <w:rPr>
                <w:b/>
                <w:sz w:val="16"/>
                <w:szCs w:val="16"/>
              </w:rPr>
              <w:t>OH</w:t>
            </w:r>
            <w:r w:rsidRPr="008445BF">
              <w:rPr>
                <w:b/>
              </w:rPr>
              <w:t>(</w:t>
            </w:r>
            <w:proofErr w:type="gramEnd"/>
            <w:r w:rsidRPr="008445BF">
              <w:rPr>
                <w:b/>
              </w:rPr>
              <w:t>min) (V)</w:t>
            </w:r>
          </w:p>
        </w:tc>
        <w:tc>
          <w:tcPr>
            <w:tcW w:w="569" w:type="pct"/>
            <w:shd w:val="clear" w:color="auto" w:fill="BFBFBF" w:themeFill="background1" w:themeFillShade="BF"/>
          </w:tcPr>
          <w:p w14:paraId="270BC60D" w14:textId="77777777" w:rsidR="00D826BA" w:rsidRPr="008445BF" w:rsidRDefault="00D826BA" w:rsidP="000B2497">
            <w:pPr>
              <w:jc w:val="center"/>
              <w:rPr>
                <w:b/>
                <w:sz w:val="16"/>
                <w:szCs w:val="16"/>
              </w:rPr>
            </w:pPr>
            <w:r w:rsidRPr="008445BF">
              <w:rPr>
                <w:b/>
              </w:rPr>
              <w:t>I</w:t>
            </w:r>
            <w:r w:rsidRPr="008445BF">
              <w:rPr>
                <w:b/>
                <w:sz w:val="16"/>
                <w:szCs w:val="16"/>
              </w:rPr>
              <w:t xml:space="preserve">OH </w:t>
            </w:r>
            <w:r w:rsidRPr="008445BF">
              <w:rPr>
                <w:b/>
              </w:rPr>
              <w:t>(mA)</w:t>
            </w:r>
          </w:p>
        </w:tc>
        <w:tc>
          <w:tcPr>
            <w:tcW w:w="640" w:type="pct"/>
            <w:shd w:val="clear" w:color="auto" w:fill="BFBFBF" w:themeFill="background1" w:themeFillShade="BF"/>
          </w:tcPr>
          <w:p w14:paraId="09B9B0AD" w14:textId="77777777" w:rsidR="00D826BA" w:rsidRPr="008445BF" w:rsidRDefault="00D826BA" w:rsidP="000B2497">
            <w:pPr>
              <w:jc w:val="center"/>
              <w:rPr>
                <w:b/>
              </w:rPr>
            </w:pPr>
            <w:r w:rsidRPr="008445BF">
              <w:rPr>
                <w:b/>
              </w:rPr>
              <w:t>Receiver</w:t>
            </w:r>
          </w:p>
        </w:tc>
        <w:tc>
          <w:tcPr>
            <w:tcW w:w="712" w:type="pct"/>
            <w:shd w:val="clear" w:color="auto" w:fill="BFBFBF" w:themeFill="background1" w:themeFillShade="BF"/>
          </w:tcPr>
          <w:p w14:paraId="33BB948F" w14:textId="77777777" w:rsidR="00D826BA" w:rsidRPr="008445BF" w:rsidRDefault="00D826BA" w:rsidP="000B2497">
            <w:pPr>
              <w:jc w:val="center"/>
              <w:rPr>
                <w:b/>
                <w:sz w:val="16"/>
                <w:szCs w:val="16"/>
              </w:rPr>
            </w:pPr>
            <w:proofErr w:type="gramStart"/>
            <w:r w:rsidRPr="008445BF">
              <w:rPr>
                <w:b/>
              </w:rPr>
              <w:t>V</w:t>
            </w:r>
            <w:r w:rsidRPr="008445BF">
              <w:rPr>
                <w:b/>
                <w:sz w:val="16"/>
                <w:szCs w:val="16"/>
              </w:rPr>
              <w:t>IH</w:t>
            </w:r>
            <w:r w:rsidRPr="008445BF">
              <w:rPr>
                <w:b/>
              </w:rPr>
              <w:t>(</w:t>
            </w:r>
            <w:proofErr w:type="gramEnd"/>
            <w:r w:rsidRPr="008445BF">
              <w:rPr>
                <w:b/>
              </w:rPr>
              <w:t>min)(V)</w:t>
            </w:r>
          </w:p>
        </w:tc>
        <w:tc>
          <w:tcPr>
            <w:tcW w:w="552" w:type="pct"/>
            <w:shd w:val="clear" w:color="auto" w:fill="BFBFBF" w:themeFill="background1" w:themeFillShade="BF"/>
          </w:tcPr>
          <w:p w14:paraId="3E3EFA85" w14:textId="77777777" w:rsidR="00D826BA" w:rsidRPr="008445BF" w:rsidRDefault="00D826BA" w:rsidP="000B2497">
            <w:pPr>
              <w:jc w:val="center"/>
              <w:rPr>
                <w:b/>
                <w:sz w:val="16"/>
                <w:szCs w:val="16"/>
              </w:rPr>
            </w:pPr>
            <w:r w:rsidRPr="008445BF">
              <w:rPr>
                <w:b/>
              </w:rPr>
              <w:t>I</w:t>
            </w:r>
            <w:r w:rsidRPr="008445BF">
              <w:rPr>
                <w:b/>
                <w:sz w:val="16"/>
                <w:szCs w:val="16"/>
              </w:rPr>
              <w:t>IH (</w:t>
            </w:r>
            <w:proofErr w:type="spellStart"/>
            <w:r w:rsidRPr="008445BF">
              <w:rPr>
                <w:b/>
                <w:sz w:val="16"/>
                <w:szCs w:val="16"/>
              </w:rPr>
              <w:t>uA</w:t>
            </w:r>
            <w:proofErr w:type="spellEnd"/>
            <w:r w:rsidRPr="008445BF">
              <w:rPr>
                <w:b/>
                <w:sz w:val="16"/>
                <w:szCs w:val="16"/>
              </w:rPr>
              <w:t>)</w:t>
            </w:r>
          </w:p>
        </w:tc>
        <w:tc>
          <w:tcPr>
            <w:tcW w:w="552" w:type="pct"/>
            <w:shd w:val="clear" w:color="auto" w:fill="BFBFBF" w:themeFill="background1" w:themeFillShade="BF"/>
          </w:tcPr>
          <w:p w14:paraId="111D83DE" w14:textId="77777777" w:rsidR="00D826BA" w:rsidRPr="008445BF" w:rsidRDefault="00D826BA" w:rsidP="000B2497">
            <w:pPr>
              <w:jc w:val="center"/>
              <w:rPr>
                <w:b/>
              </w:rPr>
            </w:pPr>
            <w:r w:rsidRPr="008445BF">
              <w:rPr>
                <w:b/>
              </w:rPr>
              <w:t>Margin</w:t>
            </w:r>
          </w:p>
        </w:tc>
      </w:tr>
      <w:tr w:rsidR="00D826BA" w:rsidRPr="008445BF" w14:paraId="0327EA97" w14:textId="77777777" w:rsidTr="000B2497">
        <w:tc>
          <w:tcPr>
            <w:tcW w:w="370" w:type="pct"/>
            <w:shd w:val="clear" w:color="auto" w:fill="auto"/>
          </w:tcPr>
          <w:p w14:paraId="45E49FDF" w14:textId="77777777" w:rsidR="00D826BA" w:rsidRPr="008445BF" w:rsidRDefault="00D826BA" w:rsidP="000B2497">
            <w:pPr>
              <w:autoSpaceDE w:val="0"/>
              <w:autoSpaceDN w:val="0"/>
              <w:adjustRightInd w:val="0"/>
              <w:jc w:val="center"/>
            </w:pPr>
            <w:r w:rsidRPr="008445BF">
              <w:t>1</w:t>
            </w:r>
          </w:p>
        </w:tc>
        <w:tc>
          <w:tcPr>
            <w:tcW w:w="893" w:type="pct"/>
            <w:shd w:val="clear" w:color="auto" w:fill="auto"/>
          </w:tcPr>
          <w:p w14:paraId="6ED6151C" w14:textId="77777777" w:rsidR="00D826BA" w:rsidRPr="008445BF" w:rsidRDefault="00D826BA" w:rsidP="000B2497">
            <w:pPr>
              <w:jc w:val="center"/>
            </w:pPr>
            <w:r w:rsidRPr="008445BF">
              <w:t>LPC1833</w:t>
            </w:r>
          </w:p>
        </w:tc>
        <w:tc>
          <w:tcPr>
            <w:tcW w:w="712" w:type="pct"/>
            <w:shd w:val="clear" w:color="auto" w:fill="auto"/>
          </w:tcPr>
          <w:p w14:paraId="25F4D0FA" w14:textId="77777777" w:rsidR="00D826BA" w:rsidRPr="008445BF" w:rsidRDefault="00D826BA" w:rsidP="000B2497">
            <w:pPr>
              <w:jc w:val="center"/>
            </w:pPr>
            <w:r w:rsidRPr="008445BF">
              <w:t>2.9</w:t>
            </w:r>
          </w:p>
        </w:tc>
        <w:tc>
          <w:tcPr>
            <w:tcW w:w="569" w:type="pct"/>
            <w:shd w:val="clear" w:color="auto" w:fill="auto"/>
          </w:tcPr>
          <w:p w14:paraId="3C01DFC3" w14:textId="77777777" w:rsidR="00D826BA" w:rsidRPr="008445BF" w:rsidRDefault="00D826BA" w:rsidP="000B2497">
            <w:pPr>
              <w:jc w:val="center"/>
            </w:pPr>
            <w:r w:rsidRPr="008445BF">
              <w:t>6</w:t>
            </w:r>
          </w:p>
        </w:tc>
        <w:tc>
          <w:tcPr>
            <w:tcW w:w="640" w:type="pct"/>
            <w:shd w:val="clear" w:color="auto" w:fill="auto"/>
          </w:tcPr>
          <w:p w14:paraId="2EF2069F" w14:textId="77777777" w:rsidR="00D826BA" w:rsidRPr="008445BF" w:rsidRDefault="00D826BA" w:rsidP="000B2497">
            <w:pPr>
              <w:jc w:val="center"/>
            </w:pPr>
            <w:r w:rsidRPr="008445BF">
              <w:t>S25FL21</w:t>
            </w:r>
          </w:p>
        </w:tc>
        <w:tc>
          <w:tcPr>
            <w:tcW w:w="712" w:type="pct"/>
            <w:shd w:val="clear" w:color="auto" w:fill="auto"/>
          </w:tcPr>
          <w:p w14:paraId="15F4BFE1" w14:textId="77777777" w:rsidR="00D826BA" w:rsidRPr="008445BF" w:rsidRDefault="00D826BA" w:rsidP="000B2497">
            <w:pPr>
              <w:jc w:val="center"/>
            </w:pPr>
            <w:r w:rsidRPr="008445BF">
              <w:t>2.31</w:t>
            </w:r>
          </w:p>
        </w:tc>
        <w:tc>
          <w:tcPr>
            <w:tcW w:w="552" w:type="pct"/>
            <w:shd w:val="clear" w:color="auto" w:fill="auto"/>
          </w:tcPr>
          <w:p w14:paraId="6971E477" w14:textId="77777777" w:rsidR="00D826BA" w:rsidRPr="008445BF" w:rsidRDefault="00D826BA" w:rsidP="000B2497">
            <w:pPr>
              <w:jc w:val="center"/>
            </w:pPr>
            <w:r w:rsidRPr="008445BF">
              <w:t>2</w:t>
            </w:r>
          </w:p>
        </w:tc>
        <w:tc>
          <w:tcPr>
            <w:tcW w:w="552" w:type="pct"/>
          </w:tcPr>
          <w:p w14:paraId="51569F3E" w14:textId="77777777" w:rsidR="00D826BA" w:rsidRPr="008445BF" w:rsidRDefault="00D826BA" w:rsidP="000B2497">
            <w:pPr>
              <w:jc w:val="center"/>
            </w:pPr>
            <w:r w:rsidRPr="008445BF">
              <w:t>+0.59</w:t>
            </w:r>
          </w:p>
        </w:tc>
      </w:tr>
      <w:tr w:rsidR="00D826BA" w:rsidRPr="008445BF" w14:paraId="35864CF3" w14:textId="77777777" w:rsidTr="000B2497">
        <w:tc>
          <w:tcPr>
            <w:tcW w:w="370" w:type="pct"/>
            <w:shd w:val="clear" w:color="auto" w:fill="auto"/>
          </w:tcPr>
          <w:p w14:paraId="2D5F46E6" w14:textId="77777777" w:rsidR="00D826BA" w:rsidRPr="008445BF" w:rsidRDefault="00D826BA" w:rsidP="000B2497">
            <w:pPr>
              <w:autoSpaceDE w:val="0"/>
              <w:autoSpaceDN w:val="0"/>
              <w:adjustRightInd w:val="0"/>
              <w:jc w:val="center"/>
            </w:pPr>
            <w:r w:rsidRPr="008445BF">
              <w:t>2</w:t>
            </w:r>
          </w:p>
        </w:tc>
        <w:tc>
          <w:tcPr>
            <w:tcW w:w="893" w:type="pct"/>
            <w:shd w:val="clear" w:color="auto" w:fill="auto"/>
          </w:tcPr>
          <w:p w14:paraId="3B2FA732" w14:textId="77777777" w:rsidR="00D826BA" w:rsidRPr="008445BF" w:rsidRDefault="00D826BA" w:rsidP="000B2497">
            <w:pPr>
              <w:jc w:val="center"/>
            </w:pPr>
            <w:r w:rsidRPr="008445BF">
              <w:t>S25FL21</w:t>
            </w:r>
          </w:p>
        </w:tc>
        <w:tc>
          <w:tcPr>
            <w:tcW w:w="712" w:type="pct"/>
            <w:shd w:val="clear" w:color="auto" w:fill="auto"/>
          </w:tcPr>
          <w:p w14:paraId="2E2DF824" w14:textId="77777777" w:rsidR="00D826BA" w:rsidRPr="008445BF" w:rsidRDefault="00D826BA" w:rsidP="000B2497">
            <w:pPr>
              <w:jc w:val="center"/>
            </w:pPr>
            <w:r w:rsidRPr="008445BF">
              <w:t>3.1</w:t>
            </w:r>
          </w:p>
        </w:tc>
        <w:tc>
          <w:tcPr>
            <w:tcW w:w="569" w:type="pct"/>
            <w:shd w:val="clear" w:color="auto" w:fill="auto"/>
          </w:tcPr>
          <w:p w14:paraId="349541CA" w14:textId="77777777" w:rsidR="00D826BA" w:rsidRPr="008445BF" w:rsidRDefault="00D826BA" w:rsidP="000B2497">
            <w:pPr>
              <w:jc w:val="center"/>
            </w:pPr>
            <w:r w:rsidRPr="008445BF">
              <w:t>0.1</w:t>
            </w:r>
          </w:p>
        </w:tc>
        <w:tc>
          <w:tcPr>
            <w:tcW w:w="640" w:type="pct"/>
            <w:shd w:val="clear" w:color="auto" w:fill="auto"/>
          </w:tcPr>
          <w:p w14:paraId="5D09AB83" w14:textId="77777777" w:rsidR="00D826BA" w:rsidRPr="008445BF" w:rsidRDefault="00D826BA" w:rsidP="000B2497">
            <w:pPr>
              <w:jc w:val="center"/>
            </w:pPr>
            <w:r w:rsidRPr="008445BF">
              <w:t>LPC1833</w:t>
            </w:r>
          </w:p>
        </w:tc>
        <w:tc>
          <w:tcPr>
            <w:tcW w:w="712" w:type="pct"/>
            <w:shd w:val="clear" w:color="auto" w:fill="auto"/>
          </w:tcPr>
          <w:p w14:paraId="5705A538" w14:textId="77777777" w:rsidR="00D826BA" w:rsidRPr="008445BF" w:rsidRDefault="00D826BA" w:rsidP="000B2497">
            <w:pPr>
              <w:jc w:val="center"/>
            </w:pPr>
            <w:r w:rsidRPr="008445BF">
              <w:t>2.31</w:t>
            </w:r>
          </w:p>
        </w:tc>
        <w:tc>
          <w:tcPr>
            <w:tcW w:w="552" w:type="pct"/>
            <w:shd w:val="clear" w:color="auto" w:fill="auto"/>
          </w:tcPr>
          <w:p w14:paraId="0EA02D03" w14:textId="77777777" w:rsidR="00D826BA" w:rsidRPr="008445BF" w:rsidRDefault="00D826BA" w:rsidP="000B2497">
            <w:pPr>
              <w:jc w:val="center"/>
            </w:pPr>
            <w:r w:rsidRPr="008445BF">
              <w:t>0.003</w:t>
            </w:r>
          </w:p>
        </w:tc>
        <w:tc>
          <w:tcPr>
            <w:tcW w:w="552" w:type="pct"/>
          </w:tcPr>
          <w:p w14:paraId="31EB937F" w14:textId="77777777" w:rsidR="00D826BA" w:rsidRPr="008445BF" w:rsidRDefault="00D826BA" w:rsidP="000B2497">
            <w:pPr>
              <w:jc w:val="center"/>
            </w:pPr>
            <w:r w:rsidRPr="008445BF">
              <w:t>+0.79</w:t>
            </w:r>
          </w:p>
        </w:tc>
      </w:tr>
    </w:tbl>
    <w:p w14:paraId="7C42C9A2" w14:textId="77777777" w:rsidR="00D826BA" w:rsidRPr="008445BF" w:rsidRDefault="00D826BA" w:rsidP="00D826BA">
      <w:pPr>
        <w:rPr>
          <w:b/>
        </w:rPr>
      </w:pPr>
      <w:r w:rsidRPr="008445BF">
        <w:rPr>
          <w:b/>
        </w:rPr>
        <w:t>Logic Low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1258"/>
        <w:gridCol w:w="1221"/>
        <w:gridCol w:w="816"/>
        <w:gridCol w:w="1137"/>
        <w:gridCol w:w="1492"/>
        <w:gridCol w:w="845"/>
        <w:gridCol w:w="990"/>
      </w:tblGrid>
      <w:tr w:rsidR="00D826BA" w:rsidRPr="008445BF" w14:paraId="062D4E8D" w14:textId="77777777" w:rsidTr="00615DE5">
        <w:tc>
          <w:tcPr>
            <w:tcW w:w="390" w:type="pct"/>
            <w:shd w:val="clear" w:color="auto" w:fill="BFBFBF" w:themeFill="background1" w:themeFillShade="BF"/>
          </w:tcPr>
          <w:p w14:paraId="293E575F" w14:textId="77777777" w:rsidR="00D826BA" w:rsidRPr="008445BF" w:rsidRDefault="00D826BA" w:rsidP="000B2497">
            <w:pPr>
              <w:jc w:val="center"/>
              <w:rPr>
                <w:b/>
              </w:rPr>
            </w:pPr>
            <w:proofErr w:type="spellStart"/>
            <w:r w:rsidRPr="008445BF">
              <w:rPr>
                <w:b/>
              </w:rPr>
              <w:t>S.No</w:t>
            </w:r>
            <w:proofErr w:type="spellEnd"/>
            <w:r w:rsidRPr="008445BF">
              <w:rPr>
                <w:b/>
              </w:rPr>
              <w:t>.</w:t>
            </w:r>
          </w:p>
        </w:tc>
        <w:tc>
          <w:tcPr>
            <w:tcW w:w="808" w:type="pct"/>
            <w:shd w:val="clear" w:color="auto" w:fill="BFBFBF" w:themeFill="background1" w:themeFillShade="BF"/>
          </w:tcPr>
          <w:p w14:paraId="57AA9361" w14:textId="77777777" w:rsidR="00D826BA" w:rsidRPr="008445BF" w:rsidRDefault="00D826BA" w:rsidP="000B2497">
            <w:pPr>
              <w:jc w:val="center"/>
              <w:rPr>
                <w:b/>
              </w:rPr>
            </w:pPr>
            <w:r w:rsidRPr="008445BF">
              <w:rPr>
                <w:b/>
              </w:rPr>
              <w:t>Driver</w:t>
            </w:r>
          </w:p>
        </w:tc>
        <w:tc>
          <w:tcPr>
            <w:tcW w:w="777" w:type="pct"/>
            <w:shd w:val="clear" w:color="auto" w:fill="BFBFBF" w:themeFill="background1" w:themeFillShade="BF"/>
          </w:tcPr>
          <w:p w14:paraId="45E4CF19" w14:textId="77777777" w:rsidR="00D826BA" w:rsidRPr="008445BF" w:rsidRDefault="00D826BA" w:rsidP="000B2497">
            <w:pPr>
              <w:rPr>
                <w:b/>
              </w:rPr>
            </w:pPr>
            <w:proofErr w:type="gramStart"/>
            <w:r w:rsidRPr="008445BF">
              <w:rPr>
                <w:b/>
              </w:rPr>
              <w:t>V</w:t>
            </w:r>
            <w:r w:rsidRPr="008445BF">
              <w:rPr>
                <w:b/>
                <w:sz w:val="16"/>
                <w:szCs w:val="16"/>
              </w:rPr>
              <w:t>OL</w:t>
            </w:r>
            <w:r w:rsidRPr="008445BF">
              <w:rPr>
                <w:b/>
              </w:rPr>
              <w:t>(</w:t>
            </w:r>
            <w:proofErr w:type="gramEnd"/>
            <w:r w:rsidRPr="008445BF">
              <w:rPr>
                <w:b/>
              </w:rPr>
              <w:t>max) (V)</w:t>
            </w:r>
          </w:p>
        </w:tc>
        <w:tc>
          <w:tcPr>
            <w:tcW w:w="557" w:type="pct"/>
            <w:shd w:val="clear" w:color="auto" w:fill="BFBFBF" w:themeFill="background1" w:themeFillShade="BF"/>
          </w:tcPr>
          <w:p w14:paraId="75E9CA45" w14:textId="77777777" w:rsidR="00D826BA" w:rsidRPr="008445BF" w:rsidRDefault="00D826BA" w:rsidP="000B2497">
            <w:pPr>
              <w:jc w:val="center"/>
              <w:rPr>
                <w:b/>
                <w:sz w:val="16"/>
                <w:szCs w:val="16"/>
              </w:rPr>
            </w:pPr>
            <w:r w:rsidRPr="008445BF">
              <w:rPr>
                <w:b/>
              </w:rPr>
              <w:t>I</w:t>
            </w:r>
            <w:r w:rsidRPr="008445BF">
              <w:rPr>
                <w:b/>
                <w:sz w:val="16"/>
                <w:szCs w:val="16"/>
              </w:rPr>
              <w:t xml:space="preserve">OL </w:t>
            </w:r>
            <w:r w:rsidRPr="008445BF">
              <w:rPr>
                <w:b/>
              </w:rPr>
              <w:t>(mA)</w:t>
            </w:r>
          </w:p>
        </w:tc>
        <w:tc>
          <w:tcPr>
            <w:tcW w:w="649" w:type="pct"/>
            <w:shd w:val="clear" w:color="auto" w:fill="BFBFBF" w:themeFill="background1" w:themeFillShade="BF"/>
          </w:tcPr>
          <w:p w14:paraId="2501B141" w14:textId="77777777" w:rsidR="00D826BA" w:rsidRPr="008445BF" w:rsidRDefault="00D826BA" w:rsidP="000B2497">
            <w:pPr>
              <w:jc w:val="center"/>
              <w:rPr>
                <w:b/>
              </w:rPr>
            </w:pPr>
            <w:r w:rsidRPr="008445BF">
              <w:rPr>
                <w:b/>
              </w:rPr>
              <w:t>Receiver</w:t>
            </w:r>
          </w:p>
        </w:tc>
        <w:tc>
          <w:tcPr>
            <w:tcW w:w="734" w:type="pct"/>
            <w:shd w:val="clear" w:color="auto" w:fill="BFBFBF" w:themeFill="background1" w:themeFillShade="BF"/>
          </w:tcPr>
          <w:p w14:paraId="4CF9CB93" w14:textId="77777777" w:rsidR="00D826BA" w:rsidRPr="008445BF" w:rsidRDefault="00D826BA" w:rsidP="000B2497">
            <w:pPr>
              <w:jc w:val="center"/>
              <w:rPr>
                <w:b/>
                <w:sz w:val="16"/>
                <w:szCs w:val="16"/>
              </w:rPr>
            </w:pPr>
            <w:proofErr w:type="gramStart"/>
            <w:r w:rsidRPr="008445BF">
              <w:rPr>
                <w:b/>
              </w:rPr>
              <w:t>V</w:t>
            </w:r>
            <w:r w:rsidRPr="008445BF">
              <w:rPr>
                <w:b/>
                <w:sz w:val="16"/>
                <w:szCs w:val="16"/>
              </w:rPr>
              <w:t>IL</w:t>
            </w:r>
            <w:r w:rsidRPr="008445BF">
              <w:rPr>
                <w:b/>
              </w:rPr>
              <w:t>(</w:t>
            </w:r>
            <w:proofErr w:type="gramEnd"/>
            <w:r w:rsidRPr="008445BF">
              <w:rPr>
                <w:b/>
              </w:rPr>
              <w:t>max)(V)</w:t>
            </w:r>
          </w:p>
        </w:tc>
        <w:tc>
          <w:tcPr>
            <w:tcW w:w="565" w:type="pct"/>
            <w:shd w:val="clear" w:color="auto" w:fill="BFBFBF" w:themeFill="background1" w:themeFillShade="BF"/>
          </w:tcPr>
          <w:p w14:paraId="2603B2C0" w14:textId="77777777" w:rsidR="00D826BA" w:rsidRPr="008445BF" w:rsidRDefault="00D826BA" w:rsidP="000B2497">
            <w:pPr>
              <w:jc w:val="center"/>
              <w:rPr>
                <w:b/>
                <w:sz w:val="16"/>
                <w:szCs w:val="16"/>
              </w:rPr>
            </w:pPr>
            <w:r w:rsidRPr="008445BF">
              <w:rPr>
                <w:b/>
              </w:rPr>
              <w:t>I</w:t>
            </w:r>
            <w:r w:rsidRPr="008445BF">
              <w:rPr>
                <w:b/>
                <w:sz w:val="16"/>
                <w:szCs w:val="16"/>
              </w:rPr>
              <w:t>IL (</w:t>
            </w:r>
            <w:proofErr w:type="spellStart"/>
            <w:r w:rsidRPr="008445BF">
              <w:rPr>
                <w:b/>
                <w:sz w:val="16"/>
                <w:szCs w:val="16"/>
              </w:rPr>
              <w:t>uA</w:t>
            </w:r>
            <w:proofErr w:type="spellEnd"/>
            <w:r w:rsidRPr="008445BF">
              <w:rPr>
                <w:b/>
                <w:sz w:val="16"/>
                <w:szCs w:val="16"/>
              </w:rPr>
              <w:t>)</w:t>
            </w:r>
          </w:p>
        </w:tc>
        <w:tc>
          <w:tcPr>
            <w:tcW w:w="520" w:type="pct"/>
            <w:shd w:val="clear" w:color="auto" w:fill="BFBFBF" w:themeFill="background1" w:themeFillShade="BF"/>
          </w:tcPr>
          <w:p w14:paraId="76ED3C40" w14:textId="77777777" w:rsidR="00D826BA" w:rsidRPr="008445BF" w:rsidRDefault="00D826BA" w:rsidP="000B2497">
            <w:pPr>
              <w:jc w:val="center"/>
              <w:rPr>
                <w:b/>
              </w:rPr>
            </w:pPr>
            <w:r w:rsidRPr="008445BF">
              <w:rPr>
                <w:b/>
              </w:rPr>
              <w:t>Margin</w:t>
            </w:r>
          </w:p>
        </w:tc>
      </w:tr>
      <w:tr w:rsidR="00D826BA" w:rsidRPr="008445BF" w14:paraId="0A2B2E96" w14:textId="77777777" w:rsidTr="000B2497">
        <w:tc>
          <w:tcPr>
            <w:tcW w:w="390" w:type="pct"/>
            <w:shd w:val="clear" w:color="auto" w:fill="auto"/>
          </w:tcPr>
          <w:p w14:paraId="132B2EE6" w14:textId="77777777" w:rsidR="00D826BA" w:rsidRPr="008445BF" w:rsidRDefault="00D826BA" w:rsidP="000B2497">
            <w:pPr>
              <w:autoSpaceDE w:val="0"/>
              <w:autoSpaceDN w:val="0"/>
              <w:adjustRightInd w:val="0"/>
              <w:jc w:val="center"/>
            </w:pPr>
            <w:r w:rsidRPr="008445BF">
              <w:t>1</w:t>
            </w:r>
          </w:p>
        </w:tc>
        <w:tc>
          <w:tcPr>
            <w:tcW w:w="808" w:type="pct"/>
            <w:shd w:val="clear" w:color="auto" w:fill="auto"/>
          </w:tcPr>
          <w:p w14:paraId="7AB2DF74" w14:textId="77777777" w:rsidR="00D826BA" w:rsidRPr="008445BF" w:rsidRDefault="00D826BA" w:rsidP="000B2497">
            <w:pPr>
              <w:jc w:val="center"/>
            </w:pPr>
            <w:r w:rsidRPr="008445BF">
              <w:t>LPC1833</w:t>
            </w:r>
          </w:p>
        </w:tc>
        <w:tc>
          <w:tcPr>
            <w:tcW w:w="777" w:type="pct"/>
            <w:shd w:val="clear" w:color="auto" w:fill="auto"/>
          </w:tcPr>
          <w:p w14:paraId="3B33644B" w14:textId="77777777" w:rsidR="00D826BA" w:rsidRPr="008445BF" w:rsidRDefault="00D826BA" w:rsidP="000B2497">
            <w:pPr>
              <w:jc w:val="center"/>
            </w:pPr>
            <w:r w:rsidRPr="008445BF">
              <w:t>0.4</w:t>
            </w:r>
          </w:p>
        </w:tc>
        <w:tc>
          <w:tcPr>
            <w:tcW w:w="557" w:type="pct"/>
            <w:shd w:val="clear" w:color="auto" w:fill="auto"/>
          </w:tcPr>
          <w:p w14:paraId="3D9B7487" w14:textId="77777777" w:rsidR="00D826BA" w:rsidRPr="008445BF" w:rsidRDefault="00D826BA" w:rsidP="000B2497">
            <w:pPr>
              <w:jc w:val="center"/>
            </w:pPr>
            <w:r w:rsidRPr="008445BF">
              <w:t>6</w:t>
            </w:r>
          </w:p>
        </w:tc>
        <w:tc>
          <w:tcPr>
            <w:tcW w:w="649" w:type="pct"/>
            <w:shd w:val="clear" w:color="auto" w:fill="auto"/>
          </w:tcPr>
          <w:p w14:paraId="0FD22C5F" w14:textId="77777777" w:rsidR="00D826BA" w:rsidRPr="008445BF" w:rsidRDefault="00D826BA" w:rsidP="000B2497">
            <w:pPr>
              <w:jc w:val="center"/>
            </w:pPr>
            <w:r w:rsidRPr="008445BF">
              <w:t>S25FL21</w:t>
            </w:r>
          </w:p>
        </w:tc>
        <w:tc>
          <w:tcPr>
            <w:tcW w:w="734" w:type="pct"/>
            <w:shd w:val="clear" w:color="auto" w:fill="auto"/>
          </w:tcPr>
          <w:p w14:paraId="0CFCFD60" w14:textId="77777777" w:rsidR="00D826BA" w:rsidRPr="008445BF" w:rsidRDefault="00D826BA" w:rsidP="000B2497">
            <w:pPr>
              <w:jc w:val="center"/>
            </w:pPr>
            <w:r w:rsidRPr="008445BF">
              <w:t>0.35</w:t>
            </w:r>
          </w:p>
        </w:tc>
        <w:tc>
          <w:tcPr>
            <w:tcW w:w="565" w:type="pct"/>
            <w:shd w:val="clear" w:color="auto" w:fill="auto"/>
          </w:tcPr>
          <w:p w14:paraId="6090FC94" w14:textId="77777777" w:rsidR="00D826BA" w:rsidRPr="008445BF" w:rsidRDefault="00D826BA" w:rsidP="000B2497">
            <w:pPr>
              <w:jc w:val="center"/>
            </w:pPr>
            <w:r w:rsidRPr="008445BF">
              <w:t>2</w:t>
            </w:r>
          </w:p>
        </w:tc>
        <w:tc>
          <w:tcPr>
            <w:tcW w:w="520" w:type="pct"/>
          </w:tcPr>
          <w:p w14:paraId="35369627" w14:textId="77777777" w:rsidR="00D826BA" w:rsidRPr="008445BF" w:rsidRDefault="00D826BA" w:rsidP="000B2497">
            <w:pPr>
              <w:jc w:val="center"/>
            </w:pPr>
            <w:r w:rsidRPr="008445BF">
              <w:rPr>
                <w:color w:val="FF0000"/>
              </w:rPr>
              <w:t>-0.05</w:t>
            </w:r>
          </w:p>
        </w:tc>
      </w:tr>
      <w:tr w:rsidR="00D826BA" w:rsidRPr="008445BF" w14:paraId="0C1111E5" w14:textId="77777777" w:rsidTr="000B2497">
        <w:tc>
          <w:tcPr>
            <w:tcW w:w="390" w:type="pct"/>
            <w:shd w:val="clear" w:color="auto" w:fill="auto"/>
          </w:tcPr>
          <w:p w14:paraId="35A6F0DB" w14:textId="77777777" w:rsidR="00D826BA" w:rsidRPr="008445BF" w:rsidRDefault="00D826BA" w:rsidP="000B2497">
            <w:pPr>
              <w:autoSpaceDE w:val="0"/>
              <w:autoSpaceDN w:val="0"/>
              <w:adjustRightInd w:val="0"/>
              <w:jc w:val="center"/>
            </w:pPr>
            <w:r w:rsidRPr="008445BF">
              <w:t>2</w:t>
            </w:r>
          </w:p>
        </w:tc>
        <w:tc>
          <w:tcPr>
            <w:tcW w:w="808" w:type="pct"/>
            <w:shd w:val="clear" w:color="auto" w:fill="auto"/>
          </w:tcPr>
          <w:p w14:paraId="6072DC85" w14:textId="77777777" w:rsidR="00D826BA" w:rsidRPr="008445BF" w:rsidRDefault="00D826BA" w:rsidP="000B2497">
            <w:pPr>
              <w:jc w:val="center"/>
            </w:pPr>
            <w:r w:rsidRPr="008445BF">
              <w:t>S25FL21</w:t>
            </w:r>
          </w:p>
        </w:tc>
        <w:tc>
          <w:tcPr>
            <w:tcW w:w="777" w:type="pct"/>
            <w:shd w:val="clear" w:color="auto" w:fill="auto"/>
          </w:tcPr>
          <w:p w14:paraId="3182C7CA" w14:textId="77777777" w:rsidR="00D826BA" w:rsidRPr="008445BF" w:rsidRDefault="00D826BA" w:rsidP="000B2497">
            <w:pPr>
              <w:jc w:val="center"/>
            </w:pPr>
            <w:r w:rsidRPr="008445BF">
              <w:t>0.4</w:t>
            </w:r>
          </w:p>
        </w:tc>
        <w:tc>
          <w:tcPr>
            <w:tcW w:w="557" w:type="pct"/>
            <w:shd w:val="clear" w:color="auto" w:fill="auto"/>
          </w:tcPr>
          <w:p w14:paraId="01375253" w14:textId="77777777" w:rsidR="00D826BA" w:rsidRPr="008445BF" w:rsidRDefault="00D826BA" w:rsidP="000B2497">
            <w:pPr>
              <w:jc w:val="center"/>
            </w:pPr>
            <w:r w:rsidRPr="008445BF">
              <w:t>1.6</w:t>
            </w:r>
          </w:p>
        </w:tc>
        <w:tc>
          <w:tcPr>
            <w:tcW w:w="649" w:type="pct"/>
            <w:shd w:val="clear" w:color="auto" w:fill="auto"/>
          </w:tcPr>
          <w:p w14:paraId="425DE7A2" w14:textId="77777777" w:rsidR="00D826BA" w:rsidRPr="008445BF" w:rsidRDefault="00D826BA" w:rsidP="000B2497">
            <w:pPr>
              <w:jc w:val="center"/>
            </w:pPr>
            <w:r w:rsidRPr="008445BF">
              <w:t>LPC1833</w:t>
            </w:r>
          </w:p>
        </w:tc>
        <w:tc>
          <w:tcPr>
            <w:tcW w:w="734" w:type="pct"/>
            <w:shd w:val="clear" w:color="auto" w:fill="auto"/>
          </w:tcPr>
          <w:p w14:paraId="278C1582" w14:textId="77777777" w:rsidR="00D826BA" w:rsidRPr="008445BF" w:rsidRDefault="00D826BA" w:rsidP="000B2497">
            <w:pPr>
              <w:jc w:val="center"/>
            </w:pPr>
            <w:r w:rsidRPr="008445BF">
              <w:t>0.99</w:t>
            </w:r>
          </w:p>
        </w:tc>
        <w:tc>
          <w:tcPr>
            <w:tcW w:w="565" w:type="pct"/>
            <w:shd w:val="clear" w:color="auto" w:fill="auto"/>
          </w:tcPr>
          <w:p w14:paraId="4421F17F" w14:textId="77777777" w:rsidR="00D826BA" w:rsidRPr="008445BF" w:rsidRDefault="00D826BA" w:rsidP="000B2497">
            <w:pPr>
              <w:jc w:val="center"/>
            </w:pPr>
            <w:r w:rsidRPr="008445BF">
              <w:t>0.003</w:t>
            </w:r>
          </w:p>
        </w:tc>
        <w:tc>
          <w:tcPr>
            <w:tcW w:w="520" w:type="pct"/>
          </w:tcPr>
          <w:p w14:paraId="653A63BC" w14:textId="77777777" w:rsidR="00D826BA" w:rsidRPr="008445BF" w:rsidRDefault="00D826BA" w:rsidP="000B2497">
            <w:pPr>
              <w:jc w:val="center"/>
            </w:pPr>
            <w:r w:rsidRPr="008445BF">
              <w:t>+0.59</w:t>
            </w:r>
          </w:p>
        </w:tc>
      </w:tr>
    </w:tbl>
    <w:p w14:paraId="05E83591" w14:textId="75D5E206" w:rsidR="00D826BA" w:rsidRPr="008445BF" w:rsidRDefault="00D826BA" w:rsidP="00D826BA">
      <w:pPr>
        <w:pStyle w:val="Caption"/>
        <w:spacing w:before="240"/>
        <w:jc w:val="center"/>
        <w:rPr>
          <w:rFonts w:ascii="Times New Roman" w:hAnsi="Times New Roman" w:cs="Times New Roman"/>
          <w:i w:val="0"/>
          <w:sz w:val="22"/>
          <w:szCs w:val="22"/>
        </w:rPr>
      </w:pPr>
      <w:bookmarkStart w:id="194" w:name="_Toc16620630"/>
      <w:bookmarkStart w:id="195" w:name="_Toc17818142"/>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13</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DC Analysis – Module1-Module2 Interface</w:t>
      </w:r>
      <w:bookmarkEnd w:id="194"/>
      <w:bookmarkEnd w:id="195"/>
      <w:r w:rsidRPr="008445BF">
        <w:rPr>
          <w:rFonts w:ascii="Times New Roman" w:hAnsi="Times New Roman" w:cs="Times New Roman"/>
          <w:i w:val="0"/>
          <w:sz w:val="22"/>
          <w:szCs w:val="22"/>
        </w:rPr>
        <w:t xml:space="preserve"> </w:t>
      </w:r>
    </w:p>
    <w:p w14:paraId="385BB812" w14:textId="77777777" w:rsidR="00D826BA" w:rsidRPr="008445BF" w:rsidRDefault="00D826BA" w:rsidP="00D826BA">
      <w:pPr>
        <w:pStyle w:val="Caption"/>
        <w:spacing w:before="240"/>
        <w:jc w:val="center"/>
        <w:rPr>
          <w:rFonts w:ascii="Times New Roman" w:hAnsi="Times New Roman" w:cs="Times New Roman"/>
          <w:i w:val="0"/>
          <w:sz w:val="22"/>
          <w:szCs w:val="22"/>
        </w:rPr>
      </w:pPr>
    </w:p>
    <w:p w14:paraId="31B14D74" w14:textId="77777777" w:rsidR="00D826BA" w:rsidRPr="008445BF" w:rsidRDefault="00D826BA" w:rsidP="00D826BA">
      <w:pPr>
        <w:pStyle w:val="Heading3"/>
        <w:spacing w:after="0" w:line="240" w:lineRule="auto"/>
        <w:ind w:left="900"/>
        <w:rPr>
          <w:rFonts w:cs="Times New Roman"/>
        </w:rPr>
      </w:pPr>
      <w:bookmarkStart w:id="196" w:name="_Toc16877120"/>
      <w:bookmarkStart w:id="197" w:name="_Toc17808634"/>
      <w:r w:rsidRPr="008445BF">
        <w:rPr>
          <w:rFonts w:cs="Times New Roman"/>
        </w:rPr>
        <w:t>Module1 – Module3 Interface (Ex: Processor – Microcontroller Interface)</w:t>
      </w:r>
      <w:bookmarkEnd w:id="196"/>
      <w:bookmarkEnd w:id="197"/>
    </w:p>
    <w:p w14:paraId="79F5167B" w14:textId="77777777" w:rsidR="00D826BA" w:rsidRPr="008445BF" w:rsidRDefault="00D826BA" w:rsidP="00D826BA">
      <w:r w:rsidRPr="008445BF">
        <w:t xml:space="preserve">&lt;Same as above section. Add as many as sections as required&gt; </w:t>
      </w:r>
    </w:p>
    <w:p w14:paraId="4A6C677E" w14:textId="77777777" w:rsidR="00D826BA" w:rsidRPr="008445BF" w:rsidRDefault="00D826BA" w:rsidP="00D826BA"/>
    <w:p w14:paraId="3BCB1B86" w14:textId="77777777" w:rsidR="00D826BA" w:rsidRPr="008445BF" w:rsidRDefault="00D826BA" w:rsidP="00D826BA">
      <w:pPr>
        <w:pStyle w:val="Heading2"/>
        <w:numPr>
          <w:ilvl w:val="1"/>
          <w:numId w:val="7"/>
        </w:numPr>
        <w:spacing w:line="240" w:lineRule="auto"/>
        <w:jc w:val="both"/>
        <w:rPr>
          <w:rFonts w:cs="Times New Roman"/>
        </w:rPr>
      </w:pPr>
      <w:bookmarkStart w:id="198" w:name="_Toc13893543"/>
      <w:bookmarkStart w:id="199" w:name="_Toc16877121"/>
      <w:bookmarkStart w:id="200" w:name="_Toc17808635"/>
      <w:r w:rsidRPr="008445BF">
        <w:rPr>
          <w:rFonts w:cs="Times New Roman"/>
        </w:rPr>
        <w:lastRenderedPageBreak/>
        <w:t>Timing Analysis</w:t>
      </w:r>
      <w:bookmarkEnd w:id="198"/>
      <w:bookmarkEnd w:id="199"/>
      <w:bookmarkEnd w:id="200"/>
      <w:r w:rsidRPr="008445BF">
        <w:rPr>
          <w:rFonts w:cs="Times New Roman"/>
        </w:rPr>
        <w:t xml:space="preserve"> </w:t>
      </w:r>
    </w:p>
    <w:p w14:paraId="79EBB9D8" w14:textId="77777777" w:rsidR="00D826BA" w:rsidRPr="008445BF" w:rsidRDefault="00D826BA" w:rsidP="00D826BA">
      <w:r w:rsidRPr="008445BF">
        <w:t xml:space="preserve">&lt;This section shall capture input setup, input hold time of all receivers along with their respective driver’s output setup &amp; output hold times to ensure that driver &amp; receiver are compatible to each other. </w:t>
      </w:r>
    </w:p>
    <w:p w14:paraId="63458F53" w14:textId="77777777" w:rsidR="00D826BA" w:rsidRPr="008445BF" w:rsidRDefault="00D826BA" w:rsidP="00D826BA">
      <w:r w:rsidRPr="008445BF">
        <w:t xml:space="preserve">In case the driver </w:t>
      </w:r>
      <w:proofErr w:type="gramStart"/>
      <w:r w:rsidRPr="008445BF">
        <w:t>doesn’t</w:t>
      </w:r>
      <w:proofErr w:type="gramEnd"/>
      <w:r w:rsidRPr="008445BF">
        <w:t xml:space="preserve"> state output setup/hold time explicitly, derive it from output delay and other parameters and mention in the table.</w:t>
      </w:r>
    </w:p>
    <w:p w14:paraId="7E9846BB" w14:textId="77777777" w:rsidR="00D826BA" w:rsidRPr="008445BF" w:rsidRDefault="00D826BA" w:rsidP="00D826BA">
      <w:r w:rsidRPr="008445BF">
        <w:t>If timing margin is less than +30pS (corresponding to appx 200mils trace length), then capture length matching constraints to be followed in layout design, like matching trace lengths tightly or loosely intentionally.</w:t>
      </w:r>
    </w:p>
    <w:p w14:paraId="6F544BC8" w14:textId="7BD956E1" w:rsidR="00FE32A2" w:rsidRPr="00CB4509" w:rsidRDefault="00D826BA" w:rsidP="00CB4509">
      <w:r w:rsidRPr="008445BF">
        <w:t xml:space="preserve">As the same timing information would need to be validated, capture the analysis in an </w:t>
      </w:r>
      <w:proofErr w:type="spellStart"/>
      <w:r w:rsidRPr="008445BF">
        <w:t>xls</w:t>
      </w:r>
      <w:proofErr w:type="spellEnd"/>
      <w:r w:rsidRPr="008445BF">
        <w:t>. Capture all required interfaces in different sheets of a single file and embed that file here&gt;</w:t>
      </w:r>
    </w:p>
    <w:p w14:paraId="7870497E" w14:textId="491A90A2" w:rsidR="00D826BA" w:rsidRPr="008445BF" w:rsidRDefault="004A4B31" w:rsidP="00B41F5F">
      <w:pPr>
        <w:spacing w:before="240"/>
        <w:rPr>
          <w:color w:val="548DD4" w:themeColor="text2" w:themeTint="99"/>
        </w:rPr>
      </w:pP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object w:dxaOrig="1534" w:dyaOrig="997" w14:anchorId="1B2B7125">
          <v:shape id="_x0000_i1026" type="#_x0000_t75" style="width:77.25pt;height:51.75pt" o:ole="">
            <v:imagedata r:id="rId14" o:title=""/>
          </v:shape>
          <o:OLEObject Type="Embed" ProgID="Excel.Sheet.8" ShapeID="_x0000_i1026" DrawAspect="Icon" ObjectID="_1652167654" r:id="rId15"/>
        </w:object>
      </w:r>
    </w:p>
    <w:p w14:paraId="3B12EA49" w14:textId="77777777" w:rsidR="00D826BA" w:rsidRPr="008445BF" w:rsidRDefault="00D826BA" w:rsidP="00D826BA">
      <w:pPr>
        <w:pStyle w:val="Heading2"/>
        <w:numPr>
          <w:ilvl w:val="1"/>
          <w:numId w:val="7"/>
        </w:numPr>
        <w:spacing w:line="240" w:lineRule="auto"/>
        <w:jc w:val="both"/>
        <w:rPr>
          <w:rFonts w:cs="Times New Roman"/>
        </w:rPr>
      </w:pPr>
      <w:bookmarkStart w:id="201" w:name="_Toc16877122"/>
      <w:bookmarkStart w:id="202" w:name="_Toc17808636"/>
      <w:r w:rsidRPr="008445BF">
        <w:rPr>
          <w:rFonts w:cs="Times New Roman"/>
        </w:rPr>
        <w:t>PCB Layer Stack-up Analysis</w:t>
      </w:r>
      <w:bookmarkEnd w:id="201"/>
      <w:bookmarkEnd w:id="202"/>
    </w:p>
    <w:p w14:paraId="5FB2BB0C" w14:textId="77777777" w:rsidR="00D826BA" w:rsidRPr="008445BF" w:rsidRDefault="00D826BA" w:rsidP="00D826BA">
      <w:r w:rsidRPr="008445BF">
        <w:t xml:space="preserve">&lt;This section shall capture the planned layer </w:t>
      </w:r>
      <w:proofErr w:type="spellStart"/>
      <w:r w:rsidRPr="008445BF">
        <w:t>stackup</w:t>
      </w:r>
      <w:proofErr w:type="spellEnd"/>
      <w:r w:rsidRPr="008445BF">
        <w:t xml:space="preserve"> design for this board along with the justification for the same. Technical justification shall cover below details,</w:t>
      </w:r>
    </w:p>
    <w:p w14:paraId="66BEB4F7" w14:textId="77777777" w:rsidR="00D826BA" w:rsidRPr="008445BF" w:rsidRDefault="00D826BA" w:rsidP="00D826BA">
      <w:pPr>
        <w:pStyle w:val="ListParagraph"/>
        <w:numPr>
          <w:ilvl w:val="0"/>
          <w:numId w:val="15"/>
        </w:numPr>
        <w:spacing w:line="240" w:lineRule="auto"/>
        <w:jc w:val="left"/>
      </w:pPr>
      <w:r w:rsidRPr="008445BF">
        <w:t>Appx component area &amp; Net count</w:t>
      </w:r>
    </w:p>
    <w:p w14:paraId="3D31605E" w14:textId="77777777" w:rsidR="00D826BA" w:rsidRPr="008445BF" w:rsidRDefault="00D826BA" w:rsidP="00D826BA">
      <w:pPr>
        <w:pStyle w:val="ListParagraph"/>
        <w:numPr>
          <w:ilvl w:val="0"/>
          <w:numId w:val="15"/>
        </w:numPr>
        <w:spacing w:line="240" w:lineRule="auto"/>
        <w:jc w:val="left"/>
      </w:pPr>
      <w:r w:rsidRPr="008445BF">
        <w:t>No of BGA along with their pitch &amp; no of rows/cols</w:t>
      </w:r>
    </w:p>
    <w:p w14:paraId="2A4ABA8F" w14:textId="77777777" w:rsidR="00D826BA" w:rsidRPr="008445BF" w:rsidRDefault="00D826BA" w:rsidP="00D826BA">
      <w:pPr>
        <w:pStyle w:val="ListParagraph"/>
        <w:numPr>
          <w:ilvl w:val="0"/>
          <w:numId w:val="15"/>
        </w:numPr>
        <w:spacing w:line="240" w:lineRule="auto"/>
        <w:jc w:val="left"/>
      </w:pPr>
      <w:r w:rsidRPr="008445BF">
        <w:t>Single Ended &amp; Differential Ended Impedances required</w:t>
      </w:r>
    </w:p>
    <w:p w14:paraId="0FE3D393" w14:textId="77777777" w:rsidR="00D826BA" w:rsidRPr="008445BF" w:rsidRDefault="00D826BA" w:rsidP="00D826BA">
      <w:pPr>
        <w:pStyle w:val="ListParagraph"/>
        <w:numPr>
          <w:ilvl w:val="0"/>
          <w:numId w:val="15"/>
        </w:numPr>
        <w:spacing w:line="240" w:lineRule="auto"/>
        <w:jc w:val="left"/>
      </w:pPr>
      <w:r w:rsidRPr="008445BF">
        <w:t>Total power dissipation</w:t>
      </w:r>
    </w:p>
    <w:p w14:paraId="323856CA" w14:textId="77777777" w:rsidR="00D826BA" w:rsidRPr="008445BF" w:rsidRDefault="00D826BA" w:rsidP="00D826BA">
      <w:pPr>
        <w:pStyle w:val="ListParagraph"/>
        <w:numPr>
          <w:ilvl w:val="0"/>
          <w:numId w:val="15"/>
        </w:numPr>
        <w:spacing w:line="240" w:lineRule="auto"/>
        <w:jc w:val="left"/>
      </w:pPr>
      <w:r w:rsidRPr="008445BF">
        <w:t>PCB size &amp; shape</w:t>
      </w:r>
    </w:p>
    <w:p w14:paraId="0F864BB8" w14:textId="072967A5" w:rsidR="00D826BA" w:rsidRPr="008445BF" w:rsidRDefault="00D826BA" w:rsidP="00D826BA">
      <w:pPr>
        <w:pStyle w:val="ListParagraph"/>
        <w:numPr>
          <w:ilvl w:val="0"/>
          <w:numId w:val="15"/>
        </w:numPr>
        <w:spacing w:line="240" w:lineRule="auto"/>
        <w:jc w:val="left"/>
      </w:pPr>
      <w:r w:rsidRPr="008445BF">
        <w:t>PCB mounting style&gt;</w:t>
      </w:r>
    </w:p>
    <w:p w14:paraId="2E138EFD" w14:textId="77777777" w:rsidR="00D826BA" w:rsidRPr="008445BF" w:rsidRDefault="00D826BA" w:rsidP="00D826BA">
      <w:pPr>
        <w:pStyle w:val="Caption"/>
        <w:jc w:val="center"/>
        <w:rPr>
          <w:rFonts w:ascii="Times New Roman" w:hAnsi="Times New Roman" w:cs="Times New Roman"/>
          <w:sz w:val="22"/>
          <w:szCs w:val="22"/>
        </w:rPr>
      </w:pPr>
      <w:bookmarkStart w:id="203" w:name="_Toc16620615"/>
      <w:bookmarkStart w:id="204" w:name="_Toc17818164"/>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12</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Subsystem1 – PCB Layer Stack-up</w:t>
      </w:r>
      <w:bookmarkEnd w:id="203"/>
      <w:bookmarkEnd w:id="204"/>
    </w:p>
    <w:p w14:paraId="4AFDCC73" w14:textId="77777777" w:rsidR="00D826BA" w:rsidRPr="008445BF" w:rsidRDefault="00D826BA" w:rsidP="00D826BA"/>
    <w:p w14:paraId="05992568" w14:textId="77777777" w:rsidR="00D826BA" w:rsidRPr="008445BF" w:rsidRDefault="00D826BA" w:rsidP="00D826BA">
      <w:pPr>
        <w:pStyle w:val="Heading2"/>
        <w:numPr>
          <w:ilvl w:val="1"/>
          <w:numId w:val="7"/>
        </w:numPr>
        <w:spacing w:line="240" w:lineRule="auto"/>
        <w:jc w:val="both"/>
        <w:rPr>
          <w:rFonts w:cs="Times New Roman"/>
        </w:rPr>
      </w:pPr>
      <w:bookmarkStart w:id="205" w:name="_Toc16877123"/>
      <w:bookmarkStart w:id="206" w:name="_Toc17808637"/>
      <w:r w:rsidRPr="008445BF">
        <w:rPr>
          <w:rFonts w:cs="Times New Roman"/>
        </w:rPr>
        <w:t>Pre-Layout SI Analysis</w:t>
      </w:r>
      <w:bookmarkEnd w:id="205"/>
      <w:bookmarkEnd w:id="206"/>
    </w:p>
    <w:p w14:paraId="5F3CC126" w14:textId="77777777" w:rsidR="00D826BA" w:rsidRPr="008445BF" w:rsidRDefault="00D826BA" w:rsidP="00D826BA">
      <w:r w:rsidRPr="008445BF">
        <w:t>&lt;Capture the pre-layout SI simulation report here. Simulation is limited to scope of identifying following to maintain setup/hold time requirements &amp; signal quality.,</w:t>
      </w:r>
    </w:p>
    <w:p w14:paraId="38CABBC0" w14:textId="77777777" w:rsidR="00D826BA" w:rsidRPr="008445BF" w:rsidRDefault="00D826BA" w:rsidP="00D826BA">
      <w:pPr>
        <w:pStyle w:val="ListParagraph"/>
        <w:numPr>
          <w:ilvl w:val="0"/>
          <w:numId w:val="16"/>
        </w:numPr>
        <w:spacing w:line="240" w:lineRule="auto"/>
      </w:pPr>
      <w:r w:rsidRPr="008445BF">
        <w:t>Maximum allowable trace length</w:t>
      </w:r>
    </w:p>
    <w:p w14:paraId="549192A2" w14:textId="77777777" w:rsidR="00D826BA" w:rsidRPr="008445BF" w:rsidRDefault="00D826BA" w:rsidP="00D826BA">
      <w:pPr>
        <w:pStyle w:val="ListParagraph"/>
        <w:numPr>
          <w:ilvl w:val="0"/>
          <w:numId w:val="16"/>
        </w:numPr>
        <w:spacing w:line="240" w:lineRule="auto"/>
      </w:pPr>
      <w:r w:rsidRPr="008445BF">
        <w:t>Length matching tolerances without affecting setup/hold time</w:t>
      </w:r>
    </w:p>
    <w:p w14:paraId="6FB3418B" w14:textId="77777777" w:rsidR="00D826BA" w:rsidRPr="008445BF" w:rsidRDefault="00D826BA" w:rsidP="00D826BA">
      <w:pPr>
        <w:pStyle w:val="ListParagraph"/>
        <w:numPr>
          <w:ilvl w:val="0"/>
          <w:numId w:val="16"/>
        </w:numPr>
        <w:spacing w:line="240" w:lineRule="auto"/>
      </w:pPr>
      <w:r w:rsidRPr="008445BF">
        <w:t>Termination requirements</w:t>
      </w:r>
    </w:p>
    <w:p w14:paraId="4AE65287" w14:textId="77777777" w:rsidR="00D826BA" w:rsidRPr="008445BF" w:rsidRDefault="00D826BA" w:rsidP="00D826BA">
      <w:pPr>
        <w:pStyle w:val="Heading3"/>
        <w:spacing w:after="240" w:line="240" w:lineRule="auto"/>
        <w:ind w:left="900"/>
        <w:rPr>
          <w:rFonts w:cs="Times New Roman"/>
        </w:rPr>
      </w:pPr>
      <w:bookmarkStart w:id="207" w:name="_Toc16877124"/>
      <w:bookmarkStart w:id="208" w:name="_Toc17808638"/>
      <w:r w:rsidRPr="008445BF">
        <w:rPr>
          <w:rFonts w:cs="Times New Roman"/>
        </w:rPr>
        <w:t>Interface1 (Ex: DDR)</w:t>
      </w:r>
      <w:bookmarkEnd w:id="207"/>
      <w:bookmarkEnd w:id="208"/>
    </w:p>
    <w:p w14:paraId="00F8E794" w14:textId="77777777" w:rsidR="00D826BA" w:rsidRPr="00615DE5" w:rsidRDefault="00D826BA" w:rsidP="00615DE5">
      <w:pPr>
        <w:jc w:val="center"/>
        <w:rPr>
          <w:color w:val="FF0000"/>
        </w:rPr>
      </w:pPr>
      <w:r w:rsidRPr="00615DE5">
        <w:rPr>
          <w:color w:val="FF0000"/>
        </w:rPr>
        <w:t>&lt;insert image here&gt;</w:t>
      </w:r>
    </w:p>
    <w:p w14:paraId="67D8C6C5" w14:textId="77777777" w:rsidR="00D826BA" w:rsidRPr="008445BF" w:rsidRDefault="00D826BA" w:rsidP="00D826BA">
      <w:pPr>
        <w:pStyle w:val="Caption"/>
        <w:jc w:val="center"/>
        <w:rPr>
          <w:rFonts w:ascii="Times New Roman" w:hAnsi="Times New Roman" w:cs="Times New Roman"/>
          <w:sz w:val="22"/>
          <w:szCs w:val="22"/>
        </w:rPr>
      </w:pPr>
      <w:bookmarkStart w:id="209" w:name="_Toc16620616"/>
      <w:bookmarkStart w:id="210" w:name="_Toc17818165"/>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13</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xml:space="preserve">: Pre-Layout </w:t>
      </w:r>
      <w:proofErr w:type="gramStart"/>
      <w:r w:rsidRPr="008445BF">
        <w:rPr>
          <w:rFonts w:ascii="Times New Roman" w:hAnsi="Times New Roman" w:cs="Times New Roman"/>
          <w:sz w:val="22"/>
          <w:szCs w:val="22"/>
        </w:rPr>
        <w:t>SI  –</w:t>
      </w:r>
      <w:proofErr w:type="gramEnd"/>
      <w:r w:rsidRPr="008445BF">
        <w:rPr>
          <w:rFonts w:ascii="Times New Roman" w:hAnsi="Times New Roman" w:cs="Times New Roman"/>
          <w:sz w:val="22"/>
          <w:szCs w:val="22"/>
        </w:rPr>
        <w:t xml:space="preserve"> DDR</w:t>
      </w:r>
      <w:bookmarkEnd w:id="209"/>
      <w:bookmarkEnd w:id="210"/>
    </w:p>
    <w:p w14:paraId="024E61A4" w14:textId="77777777" w:rsidR="00D826BA" w:rsidRPr="008445BF" w:rsidRDefault="00D826BA" w:rsidP="00D826BA">
      <w:r w:rsidRPr="008445BF">
        <w:lastRenderedPageBreak/>
        <w:t>Mention trace impedance and termination values.</w:t>
      </w:r>
    </w:p>
    <w:p w14:paraId="14048901" w14:textId="77777777" w:rsidR="00D826BA" w:rsidRPr="008445BF" w:rsidRDefault="00D826BA" w:rsidP="00D826BA">
      <w:pPr>
        <w:pStyle w:val="Heading3"/>
        <w:spacing w:after="0" w:line="240" w:lineRule="auto"/>
        <w:ind w:left="900"/>
        <w:rPr>
          <w:rFonts w:cs="Times New Roman"/>
        </w:rPr>
      </w:pPr>
      <w:bookmarkStart w:id="211" w:name="_Toc16877125"/>
      <w:bookmarkStart w:id="212" w:name="_Toc17808639"/>
      <w:r w:rsidRPr="008445BF">
        <w:rPr>
          <w:rFonts w:cs="Times New Roman"/>
        </w:rPr>
        <w:t>Interface2 (Ex: RGMII)</w:t>
      </w:r>
      <w:bookmarkEnd w:id="211"/>
      <w:bookmarkEnd w:id="212"/>
    </w:p>
    <w:p w14:paraId="0D08963A" w14:textId="77777777" w:rsidR="00D826BA" w:rsidRPr="008445BF" w:rsidRDefault="00D826BA" w:rsidP="00D826BA"/>
    <w:p w14:paraId="1D77F5A8" w14:textId="77777777" w:rsidR="00D826BA" w:rsidRPr="008445BF" w:rsidRDefault="00D826BA" w:rsidP="00D826BA">
      <w:pPr>
        <w:pStyle w:val="Heading2"/>
        <w:numPr>
          <w:ilvl w:val="1"/>
          <w:numId w:val="7"/>
        </w:numPr>
        <w:spacing w:line="240" w:lineRule="auto"/>
        <w:jc w:val="both"/>
        <w:rPr>
          <w:rFonts w:cs="Times New Roman"/>
        </w:rPr>
      </w:pPr>
      <w:bookmarkStart w:id="213" w:name="_Toc16877126"/>
      <w:bookmarkStart w:id="214" w:name="_Toc17808640"/>
      <w:r w:rsidRPr="008445BF">
        <w:rPr>
          <w:rFonts w:cs="Times New Roman"/>
        </w:rPr>
        <w:t>PCB Floor Plan Analysis</w:t>
      </w:r>
      <w:bookmarkEnd w:id="213"/>
      <w:bookmarkEnd w:id="214"/>
    </w:p>
    <w:p w14:paraId="1E17E58E" w14:textId="648D25EC" w:rsidR="00D826BA" w:rsidRPr="008445BF" w:rsidRDefault="00D826BA" w:rsidP="00615DE5">
      <w:r w:rsidRPr="008445BF">
        <w:t xml:space="preserve">&lt;The board dimension and major component placement </w:t>
      </w:r>
      <w:proofErr w:type="gramStart"/>
      <w:r w:rsidRPr="008445BF">
        <w:t>has to</w:t>
      </w:r>
      <w:proofErr w:type="gramEnd"/>
      <w:r w:rsidRPr="008445BF">
        <w:t xml:space="preserve"> be close to final design. Major components can be shown as blocks, need not to be PCB footprints. Explain the engineering justifications (power/ease of routing/</w:t>
      </w:r>
      <w:r w:rsidR="00615DE5">
        <w:t xml:space="preserve"> </w:t>
      </w:r>
      <w:r w:rsidRPr="008445BF">
        <w:t>DFA/</w:t>
      </w:r>
      <w:r w:rsidR="00615DE5">
        <w:t xml:space="preserve"> </w:t>
      </w:r>
      <w:r w:rsidRPr="008445BF">
        <w:t>certification/</w:t>
      </w:r>
      <w:r w:rsidR="00615DE5">
        <w:t xml:space="preserve"> </w:t>
      </w:r>
      <w:r w:rsidRPr="008445BF">
        <w:t xml:space="preserve">mechanical </w:t>
      </w:r>
      <w:proofErr w:type="spellStart"/>
      <w:r w:rsidRPr="008445BF">
        <w:t>etc</w:t>
      </w:r>
      <w:proofErr w:type="spellEnd"/>
      <w:r w:rsidRPr="008445BF">
        <w:t>) for taking this placement approach&gt;</w:t>
      </w:r>
    </w:p>
    <w:p w14:paraId="15CE42EB" w14:textId="0D7D0276" w:rsidR="00D826BA" w:rsidRPr="00615DE5" w:rsidRDefault="00615DE5" w:rsidP="00615DE5">
      <w:pPr>
        <w:jc w:val="center"/>
        <w:rPr>
          <w:color w:val="FF0000"/>
        </w:rPr>
      </w:pPr>
      <w:r w:rsidRPr="00615DE5">
        <w:rPr>
          <w:color w:val="FF0000"/>
        </w:rPr>
        <w:t>&lt;insert image here&gt;</w:t>
      </w:r>
    </w:p>
    <w:p w14:paraId="24E9EC0B" w14:textId="0AEDF819" w:rsidR="00D826BA" w:rsidRDefault="00D826BA" w:rsidP="00D826BA">
      <w:pPr>
        <w:pStyle w:val="Caption"/>
        <w:jc w:val="center"/>
        <w:rPr>
          <w:rFonts w:ascii="Times New Roman" w:hAnsi="Times New Roman" w:cs="Times New Roman"/>
          <w:sz w:val="22"/>
          <w:szCs w:val="22"/>
        </w:rPr>
      </w:pPr>
      <w:bookmarkStart w:id="215" w:name="_Toc16620617"/>
      <w:bookmarkStart w:id="216" w:name="_Toc17818166"/>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14</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Subsystem1 [</w:t>
      </w:r>
      <w:proofErr w:type="spellStart"/>
      <w:r w:rsidRPr="008445BF">
        <w:rPr>
          <w:rFonts w:ascii="Times New Roman" w:hAnsi="Times New Roman" w:cs="Times New Roman"/>
          <w:sz w:val="22"/>
          <w:szCs w:val="22"/>
        </w:rPr>
        <w:t>LLxWW</w:t>
      </w:r>
      <w:proofErr w:type="spellEnd"/>
      <w:r w:rsidRPr="008445BF">
        <w:rPr>
          <w:rFonts w:ascii="Times New Roman" w:hAnsi="Times New Roman" w:cs="Times New Roman"/>
          <w:sz w:val="22"/>
          <w:szCs w:val="22"/>
        </w:rPr>
        <w:t xml:space="preserve"> mm] - PCB Top Floor Plan</w:t>
      </w:r>
      <w:bookmarkEnd w:id="215"/>
      <w:bookmarkEnd w:id="216"/>
    </w:p>
    <w:p w14:paraId="6653920C" w14:textId="77777777" w:rsidR="00615DE5" w:rsidRPr="00615DE5" w:rsidRDefault="00615DE5" w:rsidP="00615DE5">
      <w:pPr>
        <w:rPr>
          <w:lang w:val="en-IN" w:eastAsia="zh-CN" w:bidi="hi-IN"/>
        </w:rPr>
      </w:pPr>
    </w:p>
    <w:p w14:paraId="3D111E17" w14:textId="426A573B" w:rsidR="00D826BA" w:rsidRPr="00615DE5" w:rsidRDefault="00615DE5" w:rsidP="00615DE5">
      <w:pPr>
        <w:jc w:val="center"/>
        <w:rPr>
          <w:color w:val="FF0000"/>
        </w:rPr>
      </w:pPr>
      <w:r w:rsidRPr="00615DE5">
        <w:rPr>
          <w:color w:val="FF0000"/>
        </w:rPr>
        <w:t>&lt;insert image here&gt;</w:t>
      </w:r>
    </w:p>
    <w:p w14:paraId="54BC25C1" w14:textId="77777777" w:rsidR="00D826BA" w:rsidRPr="008445BF" w:rsidRDefault="00D826BA" w:rsidP="00D826BA">
      <w:pPr>
        <w:pStyle w:val="Caption"/>
        <w:jc w:val="center"/>
        <w:rPr>
          <w:rFonts w:ascii="Times New Roman" w:hAnsi="Times New Roman" w:cs="Times New Roman"/>
          <w:sz w:val="22"/>
          <w:szCs w:val="22"/>
        </w:rPr>
      </w:pPr>
      <w:bookmarkStart w:id="217" w:name="_Toc16620618"/>
      <w:bookmarkStart w:id="218" w:name="_Toc17818167"/>
      <w:r w:rsidRPr="008445BF">
        <w:rPr>
          <w:rFonts w:ascii="Times New Roman" w:hAnsi="Times New Roman" w:cs="Times New Roman"/>
          <w:sz w:val="22"/>
          <w:szCs w:val="22"/>
        </w:rPr>
        <w:t xml:space="preserve">Figure </w:t>
      </w:r>
      <w:r w:rsidRPr="008445BF">
        <w:rPr>
          <w:rFonts w:ascii="Times New Roman" w:hAnsi="Times New Roman" w:cs="Times New Roman"/>
          <w:sz w:val="22"/>
          <w:szCs w:val="22"/>
        </w:rPr>
        <w:fldChar w:fldCharType="begin"/>
      </w:r>
      <w:r w:rsidRPr="008445BF">
        <w:rPr>
          <w:rFonts w:ascii="Times New Roman" w:hAnsi="Times New Roman" w:cs="Times New Roman"/>
          <w:sz w:val="22"/>
          <w:szCs w:val="22"/>
        </w:rPr>
        <w:instrText xml:space="preserve"> SEQ Figure \* ARABIC </w:instrText>
      </w:r>
      <w:r w:rsidRPr="008445BF">
        <w:rPr>
          <w:rFonts w:ascii="Times New Roman" w:hAnsi="Times New Roman" w:cs="Times New Roman"/>
          <w:sz w:val="22"/>
          <w:szCs w:val="22"/>
        </w:rPr>
        <w:fldChar w:fldCharType="separate"/>
      </w:r>
      <w:r w:rsidRPr="008445BF">
        <w:rPr>
          <w:rFonts w:ascii="Times New Roman" w:hAnsi="Times New Roman" w:cs="Times New Roman"/>
          <w:noProof/>
          <w:sz w:val="22"/>
          <w:szCs w:val="22"/>
        </w:rPr>
        <w:t>15</w:t>
      </w:r>
      <w:r w:rsidRPr="008445BF">
        <w:rPr>
          <w:rFonts w:ascii="Times New Roman" w:hAnsi="Times New Roman" w:cs="Times New Roman"/>
          <w:sz w:val="22"/>
          <w:szCs w:val="22"/>
        </w:rPr>
        <w:fldChar w:fldCharType="end"/>
      </w:r>
      <w:r w:rsidRPr="008445BF">
        <w:rPr>
          <w:rFonts w:ascii="Times New Roman" w:hAnsi="Times New Roman" w:cs="Times New Roman"/>
          <w:sz w:val="22"/>
          <w:szCs w:val="22"/>
        </w:rPr>
        <w:t>: Subsystem1 [</w:t>
      </w:r>
      <w:proofErr w:type="spellStart"/>
      <w:r w:rsidRPr="008445BF">
        <w:rPr>
          <w:rFonts w:ascii="Times New Roman" w:hAnsi="Times New Roman" w:cs="Times New Roman"/>
          <w:sz w:val="22"/>
          <w:szCs w:val="22"/>
        </w:rPr>
        <w:t>LLxWW</w:t>
      </w:r>
      <w:proofErr w:type="spellEnd"/>
      <w:r w:rsidRPr="008445BF">
        <w:rPr>
          <w:rFonts w:ascii="Times New Roman" w:hAnsi="Times New Roman" w:cs="Times New Roman"/>
          <w:sz w:val="22"/>
          <w:szCs w:val="22"/>
        </w:rPr>
        <w:t xml:space="preserve"> mm] - PCB Bottom Floor Plan</w:t>
      </w:r>
      <w:bookmarkEnd w:id="217"/>
      <w:bookmarkEnd w:id="218"/>
    </w:p>
    <w:p w14:paraId="51014F4E" w14:textId="77777777" w:rsidR="00D826BA" w:rsidRPr="008445BF" w:rsidRDefault="00D826BA" w:rsidP="00D826BA"/>
    <w:p w14:paraId="3A4C3648" w14:textId="77777777" w:rsidR="00D826BA" w:rsidRPr="008445BF" w:rsidRDefault="00D826BA" w:rsidP="00D826BA">
      <w:pPr>
        <w:pStyle w:val="Heading2"/>
        <w:numPr>
          <w:ilvl w:val="1"/>
          <w:numId w:val="7"/>
        </w:numPr>
        <w:spacing w:line="240" w:lineRule="auto"/>
        <w:jc w:val="both"/>
        <w:rPr>
          <w:rFonts w:cs="Times New Roman"/>
        </w:rPr>
      </w:pPr>
      <w:bookmarkStart w:id="219" w:name="_Toc16877127"/>
      <w:bookmarkStart w:id="220" w:name="_Toc17808641"/>
      <w:r w:rsidRPr="008445BF">
        <w:rPr>
          <w:rFonts w:cs="Times New Roman"/>
        </w:rPr>
        <w:t>Thermal Analysis</w:t>
      </w:r>
      <w:bookmarkEnd w:id="219"/>
      <w:bookmarkEnd w:id="220"/>
    </w:p>
    <w:p w14:paraId="18CB44EC" w14:textId="77777777" w:rsidR="00D826BA" w:rsidRPr="008445BF" w:rsidRDefault="00D826BA" w:rsidP="00D826BA">
      <w:pPr>
        <w:rPr>
          <w:color w:val="000000"/>
          <w:szCs w:val="20"/>
        </w:rPr>
      </w:pPr>
      <w:r w:rsidRPr="008445BF">
        <w:t xml:space="preserve">&lt;This section is only a rough calculation done to identify </w:t>
      </w:r>
      <w:r w:rsidRPr="008445BF">
        <w:rPr>
          <w:color w:val="000000"/>
          <w:szCs w:val="20"/>
        </w:rPr>
        <w:t xml:space="preserve">the possible hot spots on the board, which can be used to design PCB layout, </w:t>
      </w:r>
      <w:proofErr w:type="gramStart"/>
      <w:r w:rsidRPr="008445BF">
        <w:rPr>
          <w:color w:val="000000"/>
          <w:szCs w:val="20"/>
        </w:rPr>
        <w:t>enclosure</w:t>
      </w:r>
      <w:proofErr w:type="gramEnd"/>
      <w:r w:rsidRPr="008445BF">
        <w:rPr>
          <w:color w:val="000000"/>
          <w:szCs w:val="20"/>
        </w:rPr>
        <w:t xml:space="preserve"> and thermal solution design accordingly. </w:t>
      </w:r>
      <w:r w:rsidRPr="008445BF">
        <w:t xml:space="preserve">As the same information would be required for doing thermal simulation, capture the analysis in an </w:t>
      </w:r>
      <w:proofErr w:type="spellStart"/>
      <w:r w:rsidRPr="008445BF">
        <w:t>xls</w:t>
      </w:r>
      <w:proofErr w:type="spellEnd"/>
      <w:r w:rsidRPr="008445BF">
        <w:rPr>
          <w:color w:val="000000"/>
          <w:szCs w:val="20"/>
        </w:rPr>
        <w:t xml:space="preserve"> in format given below. All </w:t>
      </w:r>
      <w:proofErr w:type="gramStart"/>
      <w:r w:rsidRPr="008445BF">
        <w:rPr>
          <w:color w:val="000000"/>
          <w:szCs w:val="20"/>
        </w:rPr>
        <w:t>high power</w:t>
      </w:r>
      <w:proofErr w:type="gramEnd"/>
      <w:r w:rsidRPr="008445BF">
        <w:rPr>
          <w:color w:val="000000"/>
          <w:szCs w:val="20"/>
        </w:rPr>
        <w:t xml:space="preserve"> consuming devices are to be captured in this </w:t>
      </w:r>
      <w:proofErr w:type="spellStart"/>
      <w:r w:rsidRPr="008445BF">
        <w:rPr>
          <w:color w:val="000000"/>
          <w:szCs w:val="20"/>
        </w:rPr>
        <w:t>xls</w:t>
      </w:r>
      <w:proofErr w:type="spellEnd"/>
      <w:r w:rsidRPr="008445BF">
        <w:rPr>
          <w:color w:val="000000"/>
          <w:szCs w:val="20"/>
        </w:rPr>
        <w:t>.</w:t>
      </w:r>
    </w:p>
    <w:p w14:paraId="491FC044" w14:textId="77777777" w:rsidR="00D826BA" w:rsidRPr="008445BF" w:rsidRDefault="00D826BA" w:rsidP="00D826BA">
      <w:pPr>
        <w:rPr>
          <w:color w:val="000000"/>
          <w:szCs w:val="20"/>
        </w:rPr>
      </w:pPr>
      <w:r w:rsidRPr="008445BF">
        <w:rPr>
          <w:color w:val="000000"/>
          <w:szCs w:val="20"/>
        </w:rPr>
        <w:t>Mention the product operating ambient temperature range (ex, -20°C to 55°C) and the assumed temperature inside the enclosure (around PCBA. Ex, 60°C). &gt;</w:t>
      </w:r>
    </w:p>
    <w:p w14:paraId="1C6C8B77" w14:textId="215669E1" w:rsidR="00D826BA" w:rsidRPr="008445BF" w:rsidRDefault="004A4B31" w:rsidP="00B41F5F">
      <w:pPr>
        <w:spacing w:before="240"/>
        <w:rPr>
          <w:color w:val="548DD4" w:themeColor="text2" w:themeTint="99"/>
        </w:rPr>
      </w:pP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Pr="008445BF">
        <w:rPr>
          <w:color w:val="548DD4" w:themeColor="text2" w:themeTint="99"/>
        </w:rPr>
        <w:tab/>
      </w:r>
      <w:r w:rsidR="00607D21" w:rsidRPr="008445BF">
        <w:rPr>
          <w:color w:val="548DD4" w:themeColor="text2" w:themeTint="99"/>
        </w:rPr>
        <w:object w:dxaOrig="1534" w:dyaOrig="997" w14:anchorId="101BDD80">
          <v:shape id="_x0000_i1027" type="#_x0000_t75" style="width:77.25pt;height:51.75pt" o:ole="">
            <v:imagedata r:id="rId16" o:title=""/>
          </v:shape>
          <o:OLEObject Type="Embed" ProgID="Excel.Sheet.8" ShapeID="_x0000_i1027" DrawAspect="Icon" ObjectID="_1652167655" r:id="rId17"/>
        </w:object>
      </w:r>
    </w:p>
    <w:p w14:paraId="0936276A" w14:textId="6AFFB2CB" w:rsidR="00D826BA" w:rsidRPr="008445BF" w:rsidRDefault="00615DE5" w:rsidP="00D826BA">
      <w:r w:rsidRPr="008445BF">
        <w:t xml:space="preserve"> </w:t>
      </w:r>
      <w:r w:rsidR="00D826BA" w:rsidRPr="008445BF">
        <w:t xml:space="preserve">“With Thermal Solution” column is not a mandatory section in the </w:t>
      </w:r>
      <w:proofErr w:type="spellStart"/>
      <w:proofErr w:type="gramStart"/>
      <w:r w:rsidR="00D826BA" w:rsidRPr="008445BF">
        <w:t>xls</w:t>
      </w:r>
      <w:proofErr w:type="spellEnd"/>
      <w:proofErr w:type="gramEnd"/>
      <w:r w:rsidR="00D826BA" w:rsidRPr="008445BF">
        <w:t xml:space="preserve"> and it need not to be from simulation results. Rather, with an assumed thermal solution (say heatsink/fan), the new thermal resistance has to be mentioned and the corresponding </w:t>
      </w:r>
      <w:proofErr w:type="spellStart"/>
      <w:r w:rsidR="00D826BA" w:rsidRPr="008445BF">
        <w:t>Tj</w:t>
      </w:r>
      <w:proofErr w:type="spellEnd"/>
      <w:r w:rsidR="00D826BA" w:rsidRPr="008445BF">
        <w:t xml:space="preserve"> shall be calculated using formula so that thermal Engineering team would work on possible thermal solution to reduce thermal resistance to the required value.</w:t>
      </w:r>
    </w:p>
    <w:p w14:paraId="7DE346FF" w14:textId="77777777" w:rsidR="00DE3788" w:rsidRDefault="00DE3788">
      <w:pPr>
        <w:spacing w:after="160"/>
        <w:jc w:val="left"/>
        <w:rPr>
          <w:rFonts w:eastAsia="Times New Roman"/>
          <w:b/>
          <w:bCs/>
          <w:color w:val="365F91"/>
          <w:sz w:val="32"/>
          <w:szCs w:val="28"/>
        </w:rPr>
      </w:pPr>
      <w:bookmarkStart w:id="221" w:name="_Toc16877128"/>
      <w:bookmarkStart w:id="222" w:name="_Toc17808642"/>
      <w:r>
        <w:br w:type="page"/>
      </w:r>
    </w:p>
    <w:p w14:paraId="7D92D429" w14:textId="7984FCCD" w:rsidR="00D826BA" w:rsidRPr="008445BF" w:rsidRDefault="00D826BA" w:rsidP="00D826BA">
      <w:pPr>
        <w:pStyle w:val="Heading1"/>
        <w:spacing w:line="240" w:lineRule="auto"/>
        <w:jc w:val="both"/>
        <w:rPr>
          <w:rFonts w:cs="Times New Roman"/>
        </w:rPr>
      </w:pPr>
      <w:r w:rsidRPr="008445BF">
        <w:rPr>
          <w:rFonts w:cs="Times New Roman"/>
        </w:rPr>
        <w:lastRenderedPageBreak/>
        <w:t>Connectors &amp; Cable Assembly</w:t>
      </w:r>
      <w:bookmarkEnd w:id="221"/>
      <w:bookmarkEnd w:id="222"/>
    </w:p>
    <w:p w14:paraId="04E2341E" w14:textId="2BD2634B" w:rsidR="00D826BA" w:rsidRPr="008445BF" w:rsidRDefault="00D826BA" w:rsidP="00D826BA">
      <w:r w:rsidRPr="008445BF">
        <w:t xml:space="preserve">&lt;This section shall capture all connectors used in the system whether it is B2B or B2C. Connector pin out table has to be captured with all required information [SMD/TH, mating cycles, shielded/unshielded </w:t>
      </w:r>
      <w:proofErr w:type="spellStart"/>
      <w:r w:rsidRPr="008445BF">
        <w:t>etc</w:t>
      </w:r>
      <w:proofErr w:type="spellEnd"/>
      <w:r w:rsidRPr="008445BF">
        <w:t xml:space="preserve">] and the corresponding cable assembly top level design [cable type – shielded/unshielded, cable diameter, length </w:t>
      </w:r>
      <w:proofErr w:type="spellStart"/>
      <w:r w:rsidRPr="008445BF">
        <w:t>etc</w:t>
      </w:r>
      <w:proofErr w:type="spellEnd"/>
      <w:r w:rsidRPr="008445BF">
        <w:t>] shall be captured. Note off the shelf cable details are not to be captured here, only the designed cables shall be added.</w:t>
      </w:r>
    </w:p>
    <w:p w14:paraId="74F602E4" w14:textId="77777777" w:rsidR="00D826BA" w:rsidRPr="008445BF" w:rsidRDefault="00D826BA" w:rsidP="00D826BA">
      <w:r w:rsidRPr="008445BF">
        <w:t xml:space="preserve">Note connector part number and component selection justification </w:t>
      </w:r>
      <w:proofErr w:type="spellStart"/>
      <w:r w:rsidRPr="008445BF">
        <w:t>etc</w:t>
      </w:r>
      <w:proofErr w:type="spellEnd"/>
      <w:r w:rsidRPr="008445BF">
        <w:t>, shall be captured in the respective interface section only, not here&gt;</w:t>
      </w:r>
    </w:p>
    <w:p w14:paraId="1CD9D42D" w14:textId="77777777" w:rsidR="00D826BA" w:rsidRPr="008445BF" w:rsidRDefault="00D826BA" w:rsidP="00D826BA">
      <w:pPr>
        <w:pStyle w:val="Heading2"/>
        <w:numPr>
          <w:ilvl w:val="1"/>
          <w:numId w:val="7"/>
        </w:numPr>
        <w:spacing w:line="240" w:lineRule="auto"/>
        <w:jc w:val="both"/>
        <w:rPr>
          <w:rFonts w:cs="Times New Roman"/>
        </w:rPr>
      </w:pPr>
      <w:bookmarkStart w:id="223" w:name="_Toc16877129"/>
      <w:bookmarkStart w:id="224" w:name="_Toc17808643"/>
      <w:r w:rsidRPr="008445BF">
        <w:rPr>
          <w:rFonts w:cs="Times New Roman"/>
        </w:rPr>
        <w:t>Subsystem1 Connectors</w:t>
      </w:r>
      <w:bookmarkEnd w:id="223"/>
      <w:bookmarkEnd w:id="224"/>
    </w:p>
    <w:p w14:paraId="6BAD72D3" w14:textId="77777777" w:rsidR="00D826BA" w:rsidRPr="008445BF" w:rsidRDefault="00D826BA" w:rsidP="00D826BA">
      <w:pPr>
        <w:pStyle w:val="Heading3"/>
        <w:spacing w:after="240" w:line="240" w:lineRule="auto"/>
        <w:ind w:left="900"/>
        <w:rPr>
          <w:rFonts w:cs="Times New Roman"/>
        </w:rPr>
      </w:pPr>
      <w:bookmarkStart w:id="225" w:name="_Toc16877130"/>
      <w:bookmarkStart w:id="226" w:name="_Toc17808644"/>
      <w:r w:rsidRPr="008445BF">
        <w:rPr>
          <w:rFonts w:cs="Times New Roman"/>
        </w:rPr>
        <w:t>Internal Connectors</w:t>
      </w:r>
      <w:bookmarkEnd w:id="225"/>
      <w:bookmarkEnd w:id="226"/>
    </w:p>
    <w:p w14:paraId="781AF67E" w14:textId="77777777" w:rsidR="00D826BA" w:rsidRPr="008445BF" w:rsidRDefault="00D826BA" w:rsidP="00D826BA">
      <w:r w:rsidRPr="008445BF">
        <w:t>&lt; All connectors that are within the board shall be captured in “Internal connectors” section of respective board/subsystem. Example, UART header, Expansion header&gt;</w:t>
      </w:r>
    </w:p>
    <w:p w14:paraId="3D6F4B11"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Connector 1 [UART Header]</w:t>
      </w:r>
    </w:p>
    <w:p w14:paraId="719F986D" w14:textId="77777777" w:rsidR="00D826BA" w:rsidRPr="008445BF" w:rsidRDefault="00D826BA" w:rsidP="00D826BA">
      <w:pPr>
        <w:tabs>
          <w:tab w:val="left" w:pos="3460"/>
        </w:tabs>
        <w:rPr>
          <w:b/>
        </w:rPr>
      </w:pPr>
      <w:r w:rsidRPr="008445BF">
        <w:rPr>
          <w:b/>
        </w:rPr>
        <w:t>Connector MPN &amp; Make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1389"/>
        <w:gridCol w:w="1576"/>
        <w:gridCol w:w="2497"/>
        <w:gridCol w:w="2497"/>
      </w:tblGrid>
      <w:tr w:rsidR="00D826BA" w:rsidRPr="008445BF" w14:paraId="2D34FA6D" w14:textId="77777777" w:rsidTr="000B2497">
        <w:trPr>
          <w:tblHeader/>
        </w:trPr>
        <w:tc>
          <w:tcPr>
            <w:tcW w:w="338" w:type="pct"/>
            <w:shd w:val="clear" w:color="auto" w:fill="BFBFBF" w:themeFill="background1" w:themeFillShade="BF"/>
          </w:tcPr>
          <w:p w14:paraId="12A771DB" w14:textId="77777777" w:rsidR="00D826BA" w:rsidRPr="008445BF" w:rsidRDefault="00D826BA" w:rsidP="000B2497">
            <w:pPr>
              <w:jc w:val="center"/>
              <w:rPr>
                <w:rFonts w:eastAsia="Times New Roman"/>
                <w:b/>
                <w:color w:val="000000"/>
              </w:rPr>
            </w:pPr>
            <w:r w:rsidRPr="008445BF">
              <w:rPr>
                <w:rFonts w:eastAsia="Times New Roman"/>
                <w:b/>
                <w:color w:val="000000"/>
              </w:rPr>
              <w:t>Pin No</w:t>
            </w:r>
          </w:p>
        </w:tc>
        <w:tc>
          <w:tcPr>
            <w:tcW w:w="865" w:type="pct"/>
            <w:shd w:val="clear" w:color="auto" w:fill="BFBFBF" w:themeFill="background1" w:themeFillShade="BF"/>
          </w:tcPr>
          <w:p w14:paraId="3CC79389" w14:textId="77777777" w:rsidR="00D826BA" w:rsidRPr="008445BF" w:rsidRDefault="00D826BA" w:rsidP="000B2497">
            <w:pPr>
              <w:jc w:val="center"/>
              <w:rPr>
                <w:rFonts w:eastAsia="Times New Roman"/>
                <w:b/>
                <w:color w:val="000000"/>
              </w:rPr>
            </w:pPr>
            <w:r w:rsidRPr="008445BF">
              <w:rPr>
                <w:rFonts w:eastAsia="Times New Roman"/>
                <w:b/>
                <w:color w:val="000000"/>
              </w:rPr>
              <w:t>Net Name</w:t>
            </w:r>
          </w:p>
        </w:tc>
        <w:tc>
          <w:tcPr>
            <w:tcW w:w="811" w:type="pct"/>
            <w:shd w:val="clear" w:color="auto" w:fill="BFBFBF" w:themeFill="background1" w:themeFillShade="BF"/>
          </w:tcPr>
          <w:p w14:paraId="4F73B25B" w14:textId="77777777" w:rsidR="00D826BA" w:rsidRPr="008445BF" w:rsidRDefault="00D826BA" w:rsidP="000B2497">
            <w:pPr>
              <w:jc w:val="center"/>
              <w:rPr>
                <w:rFonts w:eastAsia="Times New Roman"/>
                <w:b/>
                <w:color w:val="000000"/>
              </w:rPr>
            </w:pPr>
            <w:r w:rsidRPr="008445BF">
              <w:rPr>
                <w:rFonts w:eastAsia="Times New Roman"/>
                <w:b/>
                <w:color w:val="000000"/>
              </w:rPr>
              <w:t>Signal/Power</w:t>
            </w:r>
          </w:p>
        </w:tc>
        <w:tc>
          <w:tcPr>
            <w:tcW w:w="1493" w:type="pct"/>
            <w:shd w:val="clear" w:color="auto" w:fill="BFBFBF" w:themeFill="background1" w:themeFillShade="BF"/>
          </w:tcPr>
          <w:p w14:paraId="248E20C1" w14:textId="77777777" w:rsidR="00D826BA" w:rsidRPr="008445BF" w:rsidRDefault="00D826BA" w:rsidP="000B2497">
            <w:pPr>
              <w:jc w:val="center"/>
              <w:rPr>
                <w:rFonts w:eastAsia="Times New Roman"/>
                <w:b/>
                <w:color w:val="000000"/>
              </w:rPr>
            </w:pPr>
            <w:r w:rsidRPr="008445BF">
              <w:rPr>
                <w:rFonts w:eastAsia="Times New Roman"/>
                <w:b/>
                <w:color w:val="000000"/>
              </w:rPr>
              <w:t>Frequency / Current (Designed)</w:t>
            </w:r>
          </w:p>
        </w:tc>
        <w:tc>
          <w:tcPr>
            <w:tcW w:w="1493" w:type="pct"/>
            <w:shd w:val="clear" w:color="auto" w:fill="BFBFBF" w:themeFill="background1" w:themeFillShade="BF"/>
          </w:tcPr>
          <w:p w14:paraId="7B8B61D4" w14:textId="77777777" w:rsidR="00D826BA" w:rsidRPr="008445BF" w:rsidRDefault="00D826BA" w:rsidP="000B2497">
            <w:pPr>
              <w:jc w:val="center"/>
              <w:rPr>
                <w:rFonts w:eastAsia="Times New Roman"/>
                <w:b/>
                <w:color w:val="000000"/>
              </w:rPr>
            </w:pPr>
            <w:r w:rsidRPr="008445BF">
              <w:rPr>
                <w:rFonts w:eastAsia="Times New Roman"/>
                <w:b/>
                <w:color w:val="000000"/>
              </w:rPr>
              <w:t>Frequency / Current (Connector Spec)</w:t>
            </w:r>
          </w:p>
        </w:tc>
      </w:tr>
      <w:tr w:rsidR="00D826BA" w:rsidRPr="008445BF" w14:paraId="36DDF28F" w14:textId="77777777" w:rsidTr="000B2497">
        <w:tc>
          <w:tcPr>
            <w:tcW w:w="338" w:type="pct"/>
          </w:tcPr>
          <w:p w14:paraId="6477FD8A" w14:textId="77777777" w:rsidR="00D826BA" w:rsidRPr="008445BF" w:rsidRDefault="00D826BA" w:rsidP="000B2497">
            <w:pPr>
              <w:rPr>
                <w:rFonts w:eastAsia="Times New Roman"/>
                <w:color w:val="000000"/>
              </w:rPr>
            </w:pPr>
            <w:r w:rsidRPr="008445BF">
              <w:rPr>
                <w:rFonts w:eastAsia="Times New Roman"/>
                <w:color w:val="000000"/>
              </w:rPr>
              <w:t>1</w:t>
            </w:r>
          </w:p>
        </w:tc>
        <w:tc>
          <w:tcPr>
            <w:tcW w:w="865" w:type="pct"/>
          </w:tcPr>
          <w:p w14:paraId="6A467E15" w14:textId="77777777" w:rsidR="00D826BA" w:rsidRPr="008445BF" w:rsidRDefault="00D826BA" w:rsidP="000B2497">
            <w:pPr>
              <w:rPr>
                <w:rFonts w:eastAsia="Times New Roman"/>
                <w:color w:val="000000"/>
              </w:rPr>
            </w:pPr>
            <w:r w:rsidRPr="008445BF">
              <w:rPr>
                <w:rFonts w:eastAsia="Times New Roman"/>
                <w:color w:val="000000"/>
              </w:rPr>
              <w:t>VCC_3V3</w:t>
            </w:r>
          </w:p>
        </w:tc>
        <w:tc>
          <w:tcPr>
            <w:tcW w:w="811" w:type="pct"/>
          </w:tcPr>
          <w:p w14:paraId="2D5FDB80" w14:textId="77777777" w:rsidR="00D826BA" w:rsidRPr="008445BF" w:rsidRDefault="00D826BA" w:rsidP="000B2497">
            <w:pPr>
              <w:rPr>
                <w:rFonts w:eastAsia="Times New Roman"/>
                <w:color w:val="000000"/>
              </w:rPr>
            </w:pPr>
            <w:r w:rsidRPr="008445BF">
              <w:rPr>
                <w:rFonts w:eastAsia="Times New Roman"/>
                <w:color w:val="000000"/>
              </w:rPr>
              <w:t>Power</w:t>
            </w:r>
          </w:p>
        </w:tc>
        <w:tc>
          <w:tcPr>
            <w:tcW w:w="1493" w:type="pct"/>
          </w:tcPr>
          <w:p w14:paraId="5174783E" w14:textId="77777777" w:rsidR="00D826BA" w:rsidRPr="008445BF" w:rsidRDefault="00D826BA" w:rsidP="000B2497">
            <w:pPr>
              <w:rPr>
                <w:rFonts w:eastAsia="Times New Roman"/>
                <w:color w:val="000000"/>
              </w:rPr>
            </w:pPr>
            <w:r w:rsidRPr="008445BF">
              <w:rPr>
                <w:rFonts w:eastAsia="Times New Roman"/>
                <w:color w:val="000000"/>
              </w:rPr>
              <w:t>0.1A</w:t>
            </w:r>
          </w:p>
        </w:tc>
        <w:tc>
          <w:tcPr>
            <w:tcW w:w="1493" w:type="pct"/>
          </w:tcPr>
          <w:p w14:paraId="7C35CBF2" w14:textId="77777777" w:rsidR="00D826BA" w:rsidRPr="008445BF" w:rsidRDefault="00D826BA" w:rsidP="000B2497">
            <w:pPr>
              <w:rPr>
                <w:rFonts w:eastAsia="Times New Roman"/>
                <w:color w:val="000000"/>
              </w:rPr>
            </w:pPr>
            <w:r w:rsidRPr="008445BF">
              <w:rPr>
                <w:rFonts w:eastAsia="Times New Roman"/>
                <w:color w:val="000000"/>
              </w:rPr>
              <w:t>1A</w:t>
            </w:r>
          </w:p>
        </w:tc>
      </w:tr>
      <w:tr w:rsidR="00D826BA" w:rsidRPr="008445BF" w14:paraId="471AFA42" w14:textId="77777777" w:rsidTr="000B2497">
        <w:tc>
          <w:tcPr>
            <w:tcW w:w="338" w:type="pct"/>
          </w:tcPr>
          <w:p w14:paraId="7BAF244C" w14:textId="77777777" w:rsidR="00D826BA" w:rsidRPr="008445BF" w:rsidRDefault="00D826BA" w:rsidP="000B2497">
            <w:pPr>
              <w:rPr>
                <w:rFonts w:eastAsia="Times New Roman"/>
                <w:color w:val="000000"/>
              </w:rPr>
            </w:pPr>
            <w:r w:rsidRPr="008445BF">
              <w:rPr>
                <w:rFonts w:eastAsia="Times New Roman"/>
                <w:color w:val="000000"/>
              </w:rPr>
              <w:t>2</w:t>
            </w:r>
          </w:p>
        </w:tc>
        <w:tc>
          <w:tcPr>
            <w:tcW w:w="865" w:type="pct"/>
          </w:tcPr>
          <w:p w14:paraId="09107B56" w14:textId="77777777" w:rsidR="00D826BA" w:rsidRPr="008445BF" w:rsidRDefault="00D826BA" w:rsidP="000B2497">
            <w:pPr>
              <w:rPr>
                <w:rFonts w:eastAsia="Times New Roman"/>
                <w:color w:val="000000"/>
              </w:rPr>
            </w:pPr>
            <w:r w:rsidRPr="008445BF">
              <w:rPr>
                <w:rFonts w:eastAsia="Times New Roman"/>
                <w:color w:val="000000"/>
              </w:rPr>
              <w:t>UART_TX</w:t>
            </w:r>
          </w:p>
        </w:tc>
        <w:tc>
          <w:tcPr>
            <w:tcW w:w="811" w:type="pct"/>
          </w:tcPr>
          <w:p w14:paraId="5858524E" w14:textId="77777777" w:rsidR="00D826BA" w:rsidRPr="008445BF" w:rsidRDefault="00D826BA" w:rsidP="000B2497">
            <w:pPr>
              <w:rPr>
                <w:rFonts w:eastAsia="Times New Roman"/>
                <w:color w:val="000000"/>
              </w:rPr>
            </w:pPr>
            <w:r w:rsidRPr="008445BF">
              <w:rPr>
                <w:rFonts w:eastAsia="Times New Roman"/>
                <w:color w:val="000000"/>
              </w:rPr>
              <w:t>Signal</w:t>
            </w:r>
          </w:p>
        </w:tc>
        <w:tc>
          <w:tcPr>
            <w:tcW w:w="1493" w:type="pct"/>
          </w:tcPr>
          <w:p w14:paraId="4F5A5FCA" w14:textId="77777777" w:rsidR="00D826BA" w:rsidRPr="008445BF" w:rsidRDefault="00D826BA" w:rsidP="000B2497">
            <w:pPr>
              <w:rPr>
                <w:rFonts w:eastAsia="Times New Roman"/>
                <w:color w:val="000000"/>
              </w:rPr>
            </w:pPr>
            <w:r w:rsidRPr="008445BF">
              <w:rPr>
                <w:rFonts w:eastAsia="Times New Roman"/>
                <w:color w:val="000000"/>
              </w:rPr>
              <w:t>150KHz</w:t>
            </w:r>
          </w:p>
        </w:tc>
        <w:tc>
          <w:tcPr>
            <w:tcW w:w="1493" w:type="pct"/>
          </w:tcPr>
          <w:p w14:paraId="59199FF9" w14:textId="77777777" w:rsidR="00D826BA" w:rsidRPr="008445BF" w:rsidRDefault="00D826BA" w:rsidP="000B2497">
            <w:pPr>
              <w:rPr>
                <w:rFonts w:eastAsia="Times New Roman"/>
                <w:color w:val="000000"/>
              </w:rPr>
            </w:pPr>
            <w:r w:rsidRPr="008445BF">
              <w:rPr>
                <w:rFonts w:eastAsia="Times New Roman"/>
                <w:color w:val="000000"/>
              </w:rPr>
              <w:t>5MHz</w:t>
            </w:r>
          </w:p>
        </w:tc>
      </w:tr>
      <w:tr w:rsidR="00D826BA" w:rsidRPr="008445BF" w14:paraId="0A5C6FDF" w14:textId="77777777" w:rsidTr="000B2497">
        <w:tc>
          <w:tcPr>
            <w:tcW w:w="338" w:type="pct"/>
          </w:tcPr>
          <w:p w14:paraId="70FF97E8" w14:textId="77777777" w:rsidR="00D826BA" w:rsidRPr="008445BF" w:rsidRDefault="00D826BA" w:rsidP="000B2497">
            <w:pPr>
              <w:rPr>
                <w:rFonts w:eastAsia="Times New Roman"/>
                <w:color w:val="000000"/>
              </w:rPr>
            </w:pPr>
            <w:r w:rsidRPr="008445BF">
              <w:rPr>
                <w:rFonts w:eastAsia="Times New Roman"/>
                <w:color w:val="000000"/>
              </w:rPr>
              <w:t>3</w:t>
            </w:r>
          </w:p>
        </w:tc>
        <w:tc>
          <w:tcPr>
            <w:tcW w:w="865" w:type="pct"/>
          </w:tcPr>
          <w:p w14:paraId="187388A2" w14:textId="77777777" w:rsidR="00D826BA" w:rsidRPr="008445BF" w:rsidRDefault="00D826BA" w:rsidP="000B2497">
            <w:pPr>
              <w:rPr>
                <w:rFonts w:eastAsia="Times New Roman"/>
                <w:color w:val="000000"/>
              </w:rPr>
            </w:pPr>
            <w:r w:rsidRPr="008445BF">
              <w:rPr>
                <w:rFonts w:eastAsia="Times New Roman"/>
                <w:color w:val="000000"/>
              </w:rPr>
              <w:t>UART_RX</w:t>
            </w:r>
          </w:p>
        </w:tc>
        <w:tc>
          <w:tcPr>
            <w:tcW w:w="811" w:type="pct"/>
          </w:tcPr>
          <w:p w14:paraId="234D7151" w14:textId="77777777" w:rsidR="00D826BA" w:rsidRPr="008445BF" w:rsidRDefault="00D826BA" w:rsidP="000B2497">
            <w:pPr>
              <w:rPr>
                <w:rFonts w:eastAsia="Times New Roman"/>
                <w:color w:val="000000"/>
              </w:rPr>
            </w:pPr>
            <w:r w:rsidRPr="008445BF">
              <w:rPr>
                <w:rFonts w:eastAsia="Times New Roman"/>
                <w:color w:val="000000"/>
              </w:rPr>
              <w:t>Power</w:t>
            </w:r>
          </w:p>
        </w:tc>
        <w:tc>
          <w:tcPr>
            <w:tcW w:w="1493" w:type="pct"/>
          </w:tcPr>
          <w:p w14:paraId="6D00E852" w14:textId="77777777" w:rsidR="00D826BA" w:rsidRPr="008445BF" w:rsidRDefault="00D826BA" w:rsidP="000B2497">
            <w:pPr>
              <w:rPr>
                <w:rFonts w:eastAsia="Times New Roman"/>
                <w:color w:val="000000"/>
              </w:rPr>
            </w:pPr>
            <w:r w:rsidRPr="008445BF">
              <w:rPr>
                <w:rFonts w:eastAsia="Times New Roman"/>
                <w:color w:val="000000"/>
              </w:rPr>
              <w:t>150KHz</w:t>
            </w:r>
          </w:p>
        </w:tc>
        <w:tc>
          <w:tcPr>
            <w:tcW w:w="1493" w:type="pct"/>
          </w:tcPr>
          <w:p w14:paraId="56DD7EF5" w14:textId="77777777" w:rsidR="00D826BA" w:rsidRPr="008445BF" w:rsidRDefault="00D826BA" w:rsidP="000B2497">
            <w:pPr>
              <w:rPr>
                <w:rFonts w:eastAsia="Times New Roman"/>
                <w:color w:val="000000"/>
              </w:rPr>
            </w:pPr>
            <w:r w:rsidRPr="008445BF">
              <w:rPr>
                <w:rFonts w:eastAsia="Times New Roman"/>
                <w:color w:val="000000"/>
              </w:rPr>
              <w:t>5MHz</w:t>
            </w:r>
          </w:p>
        </w:tc>
      </w:tr>
      <w:tr w:rsidR="00D826BA" w:rsidRPr="008445BF" w14:paraId="08B1B6EF" w14:textId="77777777" w:rsidTr="000B2497">
        <w:tc>
          <w:tcPr>
            <w:tcW w:w="338" w:type="pct"/>
          </w:tcPr>
          <w:p w14:paraId="173C82F3" w14:textId="77777777" w:rsidR="00D826BA" w:rsidRPr="008445BF" w:rsidRDefault="00D826BA" w:rsidP="000B2497">
            <w:pPr>
              <w:rPr>
                <w:rFonts w:eastAsia="Times New Roman"/>
                <w:color w:val="000000"/>
              </w:rPr>
            </w:pPr>
            <w:r w:rsidRPr="008445BF">
              <w:rPr>
                <w:rFonts w:eastAsia="Times New Roman"/>
                <w:color w:val="000000"/>
              </w:rPr>
              <w:t>4</w:t>
            </w:r>
          </w:p>
        </w:tc>
        <w:tc>
          <w:tcPr>
            <w:tcW w:w="865" w:type="pct"/>
          </w:tcPr>
          <w:p w14:paraId="07785BF4" w14:textId="77777777" w:rsidR="00D826BA" w:rsidRPr="008445BF" w:rsidRDefault="00D826BA" w:rsidP="000B2497">
            <w:pPr>
              <w:rPr>
                <w:rFonts w:eastAsia="Times New Roman"/>
                <w:color w:val="000000"/>
              </w:rPr>
            </w:pPr>
            <w:r w:rsidRPr="008445BF">
              <w:rPr>
                <w:rFonts w:eastAsia="Times New Roman"/>
                <w:color w:val="000000"/>
              </w:rPr>
              <w:t>GND</w:t>
            </w:r>
          </w:p>
        </w:tc>
        <w:tc>
          <w:tcPr>
            <w:tcW w:w="811" w:type="pct"/>
          </w:tcPr>
          <w:p w14:paraId="2F6C518B" w14:textId="77777777" w:rsidR="00D826BA" w:rsidRPr="008445BF" w:rsidRDefault="00D826BA" w:rsidP="000B2497">
            <w:pPr>
              <w:rPr>
                <w:rFonts w:eastAsia="Times New Roman"/>
                <w:color w:val="000000"/>
              </w:rPr>
            </w:pPr>
            <w:r w:rsidRPr="008445BF">
              <w:rPr>
                <w:rFonts w:eastAsia="Times New Roman"/>
                <w:color w:val="000000"/>
              </w:rPr>
              <w:t>Power</w:t>
            </w:r>
          </w:p>
        </w:tc>
        <w:tc>
          <w:tcPr>
            <w:tcW w:w="1493" w:type="pct"/>
          </w:tcPr>
          <w:p w14:paraId="69811A49" w14:textId="77777777" w:rsidR="00D826BA" w:rsidRPr="008445BF" w:rsidRDefault="00D826BA" w:rsidP="000B2497">
            <w:pPr>
              <w:rPr>
                <w:rFonts w:eastAsia="Times New Roman"/>
                <w:color w:val="000000"/>
              </w:rPr>
            </w:pPr>
            <w:r w:rsidRPr="008445BF">
              <w:rPr>
                <w:rFonts w:eastAsia="Times New Roman"/>
                <w:color w:val="000000"/>
              </w:rPr>
              <w:t>0.1A</w:t>
            </w:r>
          </w:p>
        </w:tc>
        <w:tc>
          <w:tcPr>
            <w:tcW w:w="1493" w:type="pct"/>
          </w:tcPr>
          <w:p w14:paraId="18DA45BA" w14:textId="77777777" w:rsidR="00D826BA" w:rsidRPr="008445BF" w:rsidRDefault="00D826BA" w:rsidP="000B2497">
            <w:pPr>
              <w:rPr>
                <w:rFonts w:eastAsia="Times New Roman"/>
                <w:color w:val="000000"/>
              </w:rPr>
            </w:pPr>
            <w:r w:rsidRPr="008445BF">
              <w:rPr>
                <w:rFonts w:eastAsia="Times New Roman"/>
                <w:color w:val="000000"/>
              </w:rPr>
              <w:t>1A</w:t>
            </w:r>
          </w:p>
        </w:tc>
      </w:tr>
      <w:tr w:rsidR="00D826BA" w:rsidRPr="008445BF" w14:paraId="4D1EF457" w14:textId="77777777" w:rsidTr="000B2497">
        <w:tc>
          <w:tcPr>
            <w:tcW w:w="338" w:type="pct"/>
          </w:tcPr>
          <w:p w14:paraId="24C39171" w14:textId="77777777" w:rsidR="00D826BA" w:rsidRPr="008445BF" w:rsidRDefault="00D826BA" w:rsidP="000B2497">
            <w:pPr>
              <w:rPr>
                <w:rFonts w:eastAsia="Times New Roman"/>
                <w:color w:val="000000"/>
              </w:rPr>
            </w:pPr>
            <w:r w:rsidRPr="008445BF">
              <w:rPr>
                <w:rFonts w:eastAsia="Times New Roman"/>
                <w:color w:val="000000"/>
              </w:rPr>
              <w:t>5</w:t>
            </w:r>
          </w:p>
        </w:tc>
        <w:tc>
          <w:tcPr>
            <w:tcW w:w="865" w:type="pct"/>
          </w:tcPr>
          <w:p w14:paraId="7DAF72BD" w14:textId="77777777" w:rsidR="00D826BA" w:rsidRPr="008445BF" w:rsidRDefault="00D826BA" w:rsidP="000B2497">
            <w:pPr>
              <w:rPr>
                <w:rFonts w:eastAsia="Times New Roman"/>
                <w:color w:val="000000"/>
              </w:rPr>
            </w:pPr>
            <w:r w:rsidRPr="008445BF">
              <w:rPr>
                <w:rFonts w:eastAsia="Times New Roman"/>
                <w:color w:val="000000"/>
              </w:rPr>
              <w:t>NC</w:t>
            </w:r>
          </w:p>
        </w:tc>
        <w:tc>
          <w:tcPr>
            <w:tcW w:w="811" w:type="pct"/>
          </w:tcPr>
          <w:p w14:paraId="4ED1C2EE" w14:textId="77777777" w:rsidR="00D826BA" w:rsidRPr="008445BF" w:rsidRDefault="00D826BA" w:rsidP="000B2497">
            <w:pPr>
              <w:rPr>
                <w:rFonts w:eastAsia="Times New Roman"/>
                <w:color w:val="000000"/>
              </w:rPr>
            </w:pPr>
            <w:r w:rsidRPr="008445BF">
              <w:rPr>
                <w:rFonts w:eastAsia="Times New Roman"/>
                <w:color w:val="000000"/>
              </w:rPr>
              <w:t>Signal</w:t>
            </w:r>
          </w:p>
        </w:tc>
        <w:tc>
          <w:tcPr>
            <w:tcW w:w="1493" w:type="pct"/>
          </w:tcPr>
          <w:p w14:paraId="6030117B" w14:textId="77777777" w:rsidR="00D826BA" w:rsidRPr="008445BF" w:rsidRDefault="00D826BA" w:rsidP="000B2497">
            <w:pPr>
              <w:rPr>
                <w:rFonts w:eastAsia="Times New Roman"/>
                <w:color w:val="000000"/>
              </w:rPr>
            </w:pPr>
          </w:p>
        </w:tc>
        <w:tc>
          <w:tcPr>
            <w:tcW w:w="1493" w:type="pct"/>
          </w:tcPr>
          <w:p w14:paraId="2F1B808A" w14:textId="77777777" w:rsidR="00D826BA" w:rsidRPr="008445BF" w:rsidRDefault="00D826BA" w:rsidP="000B2497">
            <w:pPr>
              <w:rPr>
                <w:rFonts w:eastAsia="Times New Roman"/>
                <w:color w:val="000000"/>
              </w:rPr>
            </w:pPr>
          </w:p>
        </w:tc>
      </w:tr>
    </w:tbl>
    <w:p w14:paraId="37908F03" w14:textId="5A0CAA77" w:rsidR="00D826BA" w:rsidRPr="008445BF" w:rsidRDefault="00D826BA" w:rsidP="00D826BA">
      <w:pPr>
        <w:pStyle w:val="Caption"/>
        <w:spacing w:before="240"/>
        <w:jc w:val="center"/>
        <w:rPr>
          <w:rFonts w:ascii="Times New Roman" w:eastAsia="Times New Roman" w:hAnsi="Times New Roman" w:cs="Times New Roman"/>
          <w:bCs/>
          <w:i w:val="0"/>
          <w:color w:val="365F91"/>
          <w:sz w:val="22"/>
          <w:szCs w:val="22"/>
        </w:rPr>
      </w:pPr>
      <w:bookmarkStart w:id="227" w:name="_Toc16620633"/>
      <w:bookmarkStart w:id="228" w:name="_Toc17818143"/>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14</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 UART Header</w:t>
      </w:r>
      <w:bookmarkEnd w:id="227"/>
      <w:bookmarkEnd w:id="228"/>
      <w:r w:rsidRPr="008445BF">
        <w:rPr>
          <w:rFonts w:ascii="Times New Roman" w:hAnsi="Times New Roman" w:cs="Times New Roman"/>
          <w:i w:val="0"/>
          <w:sz w:val="22"/>
          <w:szCs w:val="22"/>
        </w:rPr>
        <w:t xml:space="preserve"> </w:t>
      </w:r>
    </w:p>
    <w:p w14:paraId="3FCB4506" w14:textId="77777777" w:rsidR="00D826BA" w:rsidRPr="008445BF" w:rsidRDefault="00D826BA" w:rsidP="00D826BA"/>
    <w:p w14:paraId="7423D656" w14:textId="77777777" w:rsidR="00D826BA" w:rsidRPr="008445BF" w:rsidRDefault="00D826BA" w:rsidP="00D826BA">
      <w:r w:rsidRPr="008445BF">
        <w:rPr>
          <w:b/>
        </w:rPr>
        <w:t>Matting Connector</w:t>
      </w:r>
      <w:r w:rsidRPr="008445BF">
        <w:t xml:space="preserve"> [Optional – If internal connector provision is given for future B2B connection, Say add-on board]</w:t>
      </w:r>
    </w:p>
    <w:p w14:paraId="1DE2954F" w14:textId="77777777" w:rsidR="00D826BA" w:rsidRPr="008445BF" w:rsidRDefault="00D826BA" w:rsidP="00D826BA">
      <w:pPr>
        <w:rPr>
          <w:b/>
        </w:rPr>
      </w:pPr>
      <w:r w:rsidRPr="008445BF">
        <w:rPr>
          <w:b/>
        </w:rPr>
        <w:t>Connector MPN &amp; Make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1388"/>
        <w:gridCol w:w="1577"/>
        <w:gridCol w:w="2497"/>
        <w:gridCol w:w="2497"/>
      </w:tblGrid>
      <w:tr w:rsidR="00D826BA" w:rsidRPr="008445BF" w14:paraId="57A01643" w14:textId="77777777" w:rsidTr="006A75B3">
        <w:trPr>
          <w:tblHeader/>
        </w:trPr>
        <w:tc>
          <w:tcPr>
            <w:tcW w:w="330" w:type="pct"/>
            <w:shd w:val="clear" w:color="auto" w:fill="BFBFBF" w:themeFill="background1" w:themeFillShade="BF"/>
          </w:tcPr>
          <w:p w14:paraId="1886B91D" w14:textId="77777777" w:rsidR="00D826BA" w:rsidRPr="008445BF" w:rsidRDefault="00D826BA" w:rsidP="000B2497">
            <w:pPr>
              <w:jc w:val="center"/>
              <w:rPr>
                <w:rFonts w:eastAsia="Times New Roman"/>
                <w:b/>
                <w:color w:val="000000"/>
              </w:rPr>
            </w:pPr>
            <w:r w:rsidRPr="008445BF">
              <w:rPr>
                <w:rFonts w:eastAsia="Times New Roman"/>
                <w:b/>
                <w:color w:val="000000"/>
              </w:rPr>
              <w:t>Pin No</w:t>
            </w:r>
          </w:p>
        </w:tc>
        <w:tc>
          <w:tcPr>
            <w:tcW w:w="815" w:type="pct"/>
            <w:shd w:val="clear" w:color="auto" w:fill="BFBFBF" w:themeFill="background1" w:themeFillShade="BF"/>
          </w:tcPr>
          <w:p w14:paraId="037856F8" w14:textId="77777777" w:rsidR="00D826BA" w:rsidRPr="008445BF" w:rsidRDefault="00D826BA" w:rsidP="000B2497">
            <w:pPr>
              <w:jc w:val="center"/>
              <w:rPr>
                <w:rFonts w:eastAsia="Times New Roman"/>
                <w:b/>
                <w:color w:val="000000"/>
              </w:rPr>
            </w:pPr>
            <w:r w:rsidRPr="008445BF">
              <w:rPr>
                <w:rFonts w:eastAsia="Times New Roman"/>
                <w:b/>
                <w:color w:val="000000"/>
              </w:rPr>
              <w:t>Net Name</w:t>
            </w:r>
          </w:p>
        </w:tc>
        <w:tc>
          <w:tcPr>
            <w:tcW w:w="925" w:type="pct"/>
            <w:shd w:val="clear" w:color="auto" w:fill="BFBFBF" w:themeFill="background1" w:themeFillShade="BF"/>
          </w:tcPr>
          <w:p w14:paraId="3AAD1BDF" w14:textId="77777777" w:rsidR="00D826BA" w:rsidRPr="008445BF" w:rsidRDefault="00D826BA" w:rsidP="000B2497">
            <w:pPr>
              <w:jc w:val="center"/>
              <w:rPr>
                <w:rFonts w:eastAsia="Times New Roman"/>
                <w:b/>
                <w:color w:val="000000"/>
              </w:rPr>
            </w:pPr>
            <w:r w:rsidRPr="008445BF">
              <w:rPr>
                <w:rFonts w:eastAsia="Times New Roman"/>
                <w:b/>
                <w:color w:val="000000"/>
              </w:rPr>
              <w:t>Signal/Power</w:t>
            </w:r>
          </w:p>
        </w:tc>
        <w:tc>
          <w:tcPr>
            <w:tcW w:w="1465" w:type="pct"/>
            <w:shd w:val="clear" w:color="auto" w:fill="BFBFBF" w:themeFill="background1" w:themeFillShade="BF"/>
          </w:tcPr>
          <w:p w14:paraId="1E130132" w14:textId="77777777" w:rsidR="00D826BA" w:rsidRPr="008445BF" w:rsidRDefault="00D826BA" w:rsidP="000B2497">
            <w:pPr>
              <w:jc w:val="center"/>
              <w:rPr>
                <w:rFonts w:eastAsia="Times New Roman"/>
                <w:b/>
                <w:color w:val="000000"/>
              </w:rPr>
            </w:pPr>
            <w:r w:rsidRPr="008445BF">
              <w:rPr>
                <w:rFonts w:eastAsia="Times New Roman"/>
                <w:b/>
                <w:color w:val="000000"/>
              </w:rPr>
              <w:t>Frequency / Current (Designed)</w:t>
            </w:r>
          </w:p>
        </w:tc>
        <w:tc>
          <w:tcPr>
            <w:tcW w:w="1465" w:type="pct"/>
            <w:shd w:val="clear" w:color="auto" w:fill="BFBFBF" w:themeFill="background1" w:themeFillShade="BF"/>
          </w:tcPr>
          <w:p w14:paraId="5A21A411" w14:textId="77777777" w:rsidR="00D826BA" w:rsidRPr="008445BF" w:rsidRDefault="00D826BA" w:rsidP="000B2497">
            <w:pPr>
              <w:jc w:val="center"/>
              <w:rPr>
                <w:rFonts w:eastAsia="Times New Roman"/>
                <w:b/>
                <w:color w:val="000000"/>
              </w:rPr>
            </w:pPr>
            <w:r w:rsidRPr="008445BF">
              <w:rPr>
                <w:rFonts w:eastAsia="Times New Roman"/>
                <w:b/>
                <w:color w:val="000000"/>
              </w:rPr>
              <w:t>Frequency / Current (Connector Spec)</w:t>
            </w:r>
          </w:p>
        </w:tc>
      </w:tr>
      <w:tr w:rsidR="00D826BA" w:rsidRPr="008445BF" w14:paraId="62D4E12C" w14:textId="77777777" w:rsidTr="006A75B3">
        <w:tc>
          <w:tcPr>
            <w:tcW w:w="330" w:type="pct"/>
          </w:tcPr>
          <w:p w14:paraId="184F739E" w14:textId="77777777" w:rsidR="00D826BA" w:rsidRPr="008445BF" w:rsidRDefault="00D826BA" w:rsidP="000B2497">
            <w:pPr>
              <w:rPr>
                <w:rFonts w:eastAsia="Times New Roman"/>
                <w:color w:val="000000"/>
              </w:rPr>
            </w:pPr>
            <w:r w:rsidRPr="008445BF">
              <w:rPr>
                <w:rFonts w:eastAsia="Times New Roman"/>
                <w:color w:val="000000"/>
              </w:rPr>
              <w:t>1</w:t>
            </w:r>
          </w:p>
        </w:tc>
        <w:tc>
          <w:tcPr>
            <w:tcW w:w="815" w:type="pct"/>
          </w:tcPr>
          <w:p w14:paraId="3B13349D" w14:textId="77777777" w:rsidR="00D826BA" w:rsidRPr="008445BF" w:rsidRDefault="00D826BA" w:rsidP="000B2497">
            <w:pPr>
              <w:rPr>
                <w:rFonts w:eastAsia="Times New Roman"/>
                <w:color w:val="000000"/>
              </w:rPr>
            </w:pPr>
          </w:p>
        </w:tc>
        <w:tc>
          <w:tcPr>
            <w:tcW w:w="925" w:type="pct"/>
          </w:tcPr>
          <w:p w14:paraId="6AD6380F" w14:textId="77777777" w:rsidR="00D826BA" w:rsidRPr="008445BF" w:rsidRDefault="00D826BA" w:rsidP="000B2497">
            <w:pPr>
              <w:rPr>
                <w:rFonts w:eastAsia="Times New Roman"/>
                <w:color w:val="000000"/>
              </w:rPr>
            </w:pPr>
          </w:p>
        </w:tc>
        <w:tc>
          <w:tcPr>
            <w:tcW w:w="1465" w:type="pct"/>
          </w:tcPr>
          <w:p w14:paraId="37318D2A" w14:textId="77777777" w:rsidR="00D826BA" w:rsidRPr="008445BF" w:rsidRDefault="00D826BA" w:rsidP="000B2497">
            <w:pPr>
              <w:rPr>
                <w:rFonts w:eastAsia="Times New Roman"/>
                <w:color w:val="000000"/>
              </w:rPr>
            </w:pPr>
          </w:p>
        </w:tc>
        <w:tc>
          <w:tcPr>
            <w:tcW w:w="1465" w:type="pct"/>
          </w:tcPr>
          <w:p w14:paraId="03014586" w14:textId="77777777" w:rsidR="00D826BA" w:rsidRPr="008445BF" w:rsidRDefault="00D826BA" w:rsidP="000B2497">
            <w:pPr>
              <w:rPr>
                <w:rFonts w:eastAsia="Times New Roman"/>
                <w:color w:val="000000"/>
              </w:rPr>
            </w:pPr>
          </w:p>
        </w:tc>
      </w:tr>
      <w:tr w:rsidR="00D826BA" w:rsidRPr="008445BF" w14:paraId="35F027E4" w14:textId="77777777" w:rsidTr="006A75B3">
        <w:tc>
          <w:tcPr>
            <w:tcW w:w="330" w:type="pct"/>
          </w:tcPr>
          <w:p w14:paraId="1BCF375F" w14:textId="77777777" w:rsidR="00D826BA" w:rsidRPr="008445BF" w:rsidRDefault="00D826BA" w:rsidP="000B2497">
            <w:pPr>
              <w:rPr>
                <w:rFonts w:eastAsia="Times New Roman"/>
                <w:color w:val="000000"/>
              </w:rPr>
            </w:pPr>
            <w:r w:rsidRPr="008445BF">
              <w:rPr>
                <w:rFonts w:eastAsia="Times New Roman"/>
                <w:color w:val="000000"/>
              </w:rPr>
              <w:t>2</w:t>
            </w:r>
          </w:p>
        </w:tc>
        <w:tc>
          <w:tcPr>
            <w:tcW w:w="815" w:type="pct"/>
          </w:tcPr>
          <w:p w14:paraId="778BEE95" w14:textId="77777777" w:rsidR="00D826BA" w:rsidRPr="008445BF" w:rsidRDefault="00D826BA" w:rsidP="000B2497">
            <w:pPr>
              <w:rPr>
                <w:rFonts w:eastAsia="Times New Roman"/>
                <w:color w:val="000000"/>
              </w:rPr>
            </w:pPr>
          </w:p>
        </w:tc>
        <w:tc>
          <w:tcPr>
            <w:tcW w:w="925" w:type="pct"/>
          </w:tcPr>
          <w:p w14:paraId="4E4CB760" w14:textId="77777777" w:rsidR="00D826BA" w:rsidRPr="008445BF" w:rsidRDefault="00D826BA" w:rsidP="000B2497">
            <w:pPr>
              <w:rPr>
                <w:rFonts w:eastAsia="Times New Roman"/>
                <w:color w:val="000000"/>
              </w:rPr>
            </w:pPr>
          </w:p>
        </w:tc>
        <w:tc>
          <w:tcPr>
            <w:tcW w:w="1465" w:type="pct"/>
          </w:tcPr>
          <w:p w14:paraId="7023B16B" w14:textId="77777777" w:rsidR="00D826BA" w:rsidRPr="008445BF" w:rsidRDefault="00D826BA" w:rsidP="000B2497">
            <w:pPr>
              <w:rPr>
                <w:rFonts w:eastAsia="Times New Roman"/>
                <w:color w:val="000000"/>
              </w:rPr>
            </w:pPr>
          </w:p>
        </w:tc>
        <w:tc>
          <w:tcPr>
            <w:tcW w:w="1465" w:type="pct"/>
          </w:tcPr>
          <w:p w14:paraId="245A4405" w14:textId="77777777" w:rsidR="00D826BA" w:rsidRPr="008445BF" w:rsidRDefault="00D826BA" w:rsidP="000B2497">
            <w:pPr>
              <w:rPr>
                <w:rFonts w:eastAsia="Times New Roman"/>
                <w:color w:val="000000"/>
              </w:rPr>
            </w:pPr>
          </w:p>
        </w:tc>
      </w:tr>
      <w:tr w:rsidR="00D826BA" w:rsidRPr="008445BF" w14:paraId="16D0CFCF" w14:textId="77777777" w:rsidTr="006A75B3">
        <w:tc>
          <w:tcPr>
            <w:tcW w:w="330" w:type="pct"/>
          </w:tcPr>
          <w:p w14:paraId="593738E2" w14:textId="77777777" w:rsidR="00D826BA" w:rsidRPr="008445BF" w:rsidRDefault="00D826BA" w:rsidP="000B2497">
            <w:pPr>
              <w:rPr>
                <w:rFonts w:eastAsia="Times New Roman"/>
                <w:color w:val="000000"/>
              </w:rPr>
            </w:pPr>
            <w:r w:rsidRPr="008445BF">
              <w:rPr>
                <w:rFonts w:eastAsia="Times New Roman"/>
                <w:color w:val="000000"/>
              </w:rPr>
              <w:lastRenderedPageBreak/>
              <w:t>3</w:t>
            </w:r>
          </w:p>
        </w:tc>
        <w:tc>
          <w:tcPr>
            <w:tcW w:w="815" w:type="pct"/>
          </w:tcPr>
          <w:p w14:paraId="368E14E3" w14:textId="77777777" w:rsidR="00D826BA" w:rsidRPr="008445BF" w:rsidRDefault="00D826BA" w:rsidP="000B2497">
            <w:pPr>
              <w:rPr>
                <w:rFonts w:eastAsia="Times New Roman"/>
                <w:color w:val="000000"/>
              </w:rPr>
            </w:pPr>
          </w:p>
        </w:tc>
        <w:tc>
          <w:tcPr>
            <w:tcW w:w="925" w:type="pct"/>
          </w:tcPr>
          <w:p w14:paraId="03C419B1" w14:textId="77777777" w:rsidR="00D826BA" w:rsidRPr="008445BF" w:rsidRDefault="00D826BA" w:rsidP="000B2497">
            <w:pPr>
              <w:rPr>
                <w:rFonts w:eastAsia="Times New Roman"/>
                <w:color w:val="000000"/>
              </w:rPr>
            </w:pPr>
          </w:p>
        </w:tc>
        <w:tc>
          <w:tcPr>
            <w:tcW w:w="1465" w:type="pct"/>
          </w:tcPr>
          <w:p w14:paraId="151A4AE2" w14:textId="77777777" w:rsidR="00D826BA" w:rsidRPr="008445BF" w:rsidRDefault="00D826BA" w:rsidP="000B2497">
            <w:pPr>
              <w:rPr>
                <w:rFonts w:eastAsia="Times New Roman"/>
                <w:color w:val="000000"/>
              </w:rPr>
            </w:pPr>
          </w:p>
        </w:tc>
        <w:tc>
          <w:tcPr>
            <w:tcW w:w="1465" w:type="pct"/>
          </w:tcPr>
          <w:p w14:paraId="2CB780B1" w14:textId="77777777" w:rsidR="00D826BA" w:rsidRPr="008445BF" w:rsidRDefault="00D826BA" w:rsidP="000B2497">
            <w:pPr>
              <w:rPr>
                <w:rFonts w:eastAsia="Times New Roman"/>
                <w:color w:val="000000"/>
              </w:rPr>
            </w:pPr>
          </w:p>
        </w:tc>
      </w:tr>
      <w:tr w:rsidR="00D826BA" w:rsidRPr="008445BF" w14:paraId="4BEB5DDF" w14:textId="77777777" w:rsidTr="006A75B3">
        <w:tc>
          <w:tcPr>
            <w:tcW w:w="330" w:type="pct"/>
          </w:tcPr>
          <w:p w14:paraId="63C0F2F1" w14:textId="77777777" w:rsidR="00D826BA" w:rsidRPr="008445BF" w:rsidRDefault="00D826BA" w:rsidP="000B2497">
            <w:pPr>
              <w:rPr>
                <w:rFonts w:eastAsia="Times New Roman"/>
                <w:color w:val="000000"/>
              </w:rPr>
            </w:pPr>
            <w:r w:rsidRPr="008445BF">
              <w:rPr>
                <w:rFonts w:eastAsia="Times New Roman"/>
                <w:color w:val="000000"/>
              </w:rPr>
              <w:t>4</w:t>
            </w:r>
          </w:p>
        </w:tc>
        <w:tc>
          <w:tcPr>
            <w:tcW w:w="815" w:type="pct"/>
          </w:tcPr>
          <w:p w14:paraId="7C34F0F9" w14:textId="77777777" w:rsidR="00D826BA" w:rsidRPr="008445BF" w:rsidRDefault="00D826BA" w:rsidP="000B2497">
            <w:pPr>
              <w:rPr>
                <w:rFonts w:eastAsia="Times New Roman"/>
                <w:color w:val="000000"/>
              </w:rPr>
            </w:pPr>
          </w:p>
        </w:tc>
        <w:tc>
          <w:tcPr>
            <w:tcW w:w="925" w:type="pct"/>
          </w:tcPr>
          <w:p w14:paraId="160D701A" w14:textId="77777777" w:rsidR="00D826BA" w:rsidRPr="008445BF" w:rsidRDefault="00D826BA" w:rsidP="000B2497">
            <w:pPr>
              <w:rPr>
                <w:rFonts w:eastAsia="Times New Roman"/>
                <w:color w:val="000000"/>
              </w:rPr>
            </w:pPr>
          </w:p>
        </w:tc>
        <w:tc>
          <w:tcPr>
            <w:tcW w:w="1465" w:type="pct"/>
          </w:tcPr>
          <w:p w14:paraId="1C9261CD" w14:textId="77777777" w:rsidR="00D826BA" w:rsidRPr="008445BF" w:rsidRDefault="00D826BA" w:rsidP="000B2497">
            <w:pPr>
              <w:rPr>
                <w:rFonts w:eastAsia="Times New Roman"/>
                <w:color w:val="000000"/>
              </w:rPr>
            </w:pPr>
          </w:p>
        </w:tc>
        <w:tc>
          <w:tcPr>
            <w:tcW w:w="1465" w:type="pct"/>
          </w:tcPr>
          <w:p w14:paraId="36BEAC79" w14:textId="77777777" w:rsidR="00D826BA" w:rsidRPr="008445BF" w:rsidRDefault="00D826BA" w:rsidP="000B2497">
            <w:pPr>
              <w:rPr>
                <w:rFonts w:eastAsia="Times New Roman"/>
                <w:color w:val="000000"/>
              </w:rPr>
            </w:pPr>
          </w:p>
        </w:tc>
      </w:tr>
      <w:tr w:rsidR="00D826BA" w:rsidRPr="008445BF" w14:paraId="5A17C5B9" w14:textId="77777777" w:rsidTr="006A75B3">
        <w:tc>
          <w:tcPr>
            <w:tcW w:w="330" w:type="pct"/>
          </w:tcPr>
          <w:p w14:paraId="1F7D0B88" w14:textId="77777777" w:rsidR="00D826BA" w:rsidRPr="008445BF" w:rsidRDefault="00D826BA" w:rsidP="000B2497">
            <w:pPr>
              <w:rPr>
                <w:rFonts w:eastAsia="Times New Roman"/>
                <w:color w:val="000000"/>
              </w:rPr>
            </w:pPr>
            <w:r w:rsidRPr="008445BF">
              <w:rPr>
                <w:rFonts w:eastAsia="Times New Roman"/>
                <w:color w:val="000000"/>
              </w:rPr>
              <w:t>5</w:t>
            </w:r>
          </w:p>
        </w:tc>
        <w:tc>
          <w:tcPr>
            <w:tcW w:w="815" w:type="pct"/>
          </w:tcPr>
          <w:p w14:paraId="1B3019E1" w14:textId="77777777" w:rsidR="00D826BA" w:rsidRPr="008445BF" w:rsidRDefault="00D826BA" w:rsidP="000B2497">
            <w:pPr>
              <w:rPr>
                <w:rFonts w:eastAsia="Times New Roman"/>
                <w:color w:val="000000"/>
              </w:rPr>
            </w:pPr>
          </w:p>
        </w:tc>
        <w:tc>
          <w:tcPr>
            <w:tcW w:w="925" w:type="pct"/>
          </w:tcPr>
          <w:p w14:paraId="1F5D8C6E" w14:textId="77777777" w:rsidR="00D826BA" w:rsidRPr="008445BF" w:rsidRDefault="00D826BA" w:rsidP="000B2497">
            <w:pPr>
              <w:rPr>
                <w:rFonts w:eastAsia="Times New Roman"/>
                <w:color w:val="000000"/>
              </w:rPr>
            </w:pPr>
          </w:p>
        </w:tc>
        <w:tc>
          <w:tcPr>
            <w:tcW w:w="1465" w:type="pct"/>
          </w:tcPr>
          <w:p w14:paraId="62E11A92" w14:textId="77777777" w:rsidR="00D826BA" w:rsidRPr="008445BF" w:rsidRDefault="00D826BA" w:rsidP="000B2497">
            <w:pPr>
              <w:rPr>
                <w:rFonts w:eastAsia="Times New Roman"/>
                <w:color w:val="000000"/>
              </w:rPr>
            </w:pPr>
          </w:p>
        </w:tc>
        <w:tc>
          <w:tcPr>
            <w:tcW w:w="1465" w:type="pct"/>
          </w:tcPr>
          <w:p w14:paraId="70C53F3C" w14:textId="77777777" w:rsidR="00D826BA" w:rsidRPr="008445BF" w:rsidRDefault="00D826BA" w:rsidP="000B2497">
            <w:pPr>
              <w:rPr>
                <w:rFonts w:eastAsia="Times New Roman"/>
                <w:color w:val="000000"/>
              </w:rPr>
            </w:pPr>
          </w:p>
        </w:tc>
      </w:tr>
    </w:tbl>
    <w:p w14:paraId="5D093DD2" w14:textId="6E35B25E" w:rsidR="00D826BA" w:rsidRPr="008445BF" w:rsidRDefault="00D826BA" w:rsidP="00D826BA">
      <w:pPr>
        <w:pStyle w:val="Caption"/>
        <w:spacing w:before="240"/>
        <w:jc w:val="center"/>
        <w:rPr>
          <w:rFonts w:ascii="Times New Roman" w:eastAsia="Times New Roman" w:hAnsi="Times New Roman" w:cs="Times New Roman"/>
          <w:bCs/>
          <w:i w:val="0"/>
          <w:color w:val="365F91"/>
          <w:sz w:val="22"/>
          <w:szCs w:val="22"/>
        </w:rPr>
      </w:pPr>
      <w:bookmarkStart w:id="229" w:name="_Toc16620634"/>
      <w:bookmarkStart w:id="230" w:name="_Toc17818144"/>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15</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 UART Header Mating</w:t>
      </w:r>
      <w:bookmarkEnd w:id="229"/>
      <w:bookmarkEnd w:id="230"/>
    </w:p>
    <w:p w14:paraId="4695858B" w14:textId="77777777" w:rsidR="00D826BA" w:rsidRPr="008445BF" w:rsidRDefault="00D826BA" w:rsidP="00D826BA"/>
    <w:p w14:paraId="713100AE" w14:textId="77777777" w:rsidR="00D826BA" w:rsidRPr="008445BF" w:rsidRDefault="00D826BA" w:rsidP="00D826BA">
      <w:r w:rsidRPr="008445BF">
        <w:rPr>
          <w:b/>
        </w:rPr>
        <w:t>Matting Cable</w:t>
      </w:r>
      <w:r w:rsidRPr="008445BF">
        <w:t xml:space="preserve"> [Optional – If internal connector provision is given for future B2C connection, Say add-on board]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
        <w:gridCol w:w="2294"/>
        <w:gridCol w:w="2056"/>
        <w:gridCol w:w="970"/>
        <w:gridCol w:w="2245"/>
      </w:tblGrid>
      <w:tr w:rsidR="00D826BA" w:rsidRPr="008445BF" w14:paraId="5D22626B" w14:textId="77777777" w:rsidTr="000B2497">
        <w:trPr>
          <w:tblHeader/>
        </w:trPr>
        <w:tc>
          <w:tcPr>
            <w:tcW w:w="1908" w:type="pct"/>
            <w:gridSpan w:val="2"/>
            <w:shd w:val="clear" w:color="auto" w:fill="BFBFBF" w:themeFill="background1" w:themeFillShade="BF"/>
          </w:tcPr>
          <w:p w14:paraId="7FF41595" w14:textId="77777777" w:rsidR="00D826BA" w:rsidRPr="008445BF" w:rsidRDefault="00D826BA" w:rsidP="000B2497">
            <w:pPr>
              <w:jc w:val="center"/>
              <w:rPr>
                <w:rFonts w:eastAsia="Times New Roman"/>
                <w:b/>
                <w:color w:val="000000"/>
              </w:rPr>
            </w:pPr>
            <w:r w:rsidRPr="008445BF">
              <w:rPr>
                <w:rFonts w:eastAsia="Times New Roman"/>
                <w:b/>
                <w:color w:val="000000"/>
              </w:rPr>
              <w:t>Connector at End-A</w:t>
            </w:r>
          </w:p>
        </w:tc>
        <w:tc>
          <w:tcPr>
            <w:tcW w:w="1206" w:type="pct"/>
            <w:shd w:val="clear" w:color="auto" w:fill="BFBFBF" w:themeFill="background1" w:themeFillShade="BF"/>
          </w:tcPr>
          <w:p w14:paraId="51ECF76E" w14:textId="77777777" w:rsidR="00D826BA" w:rsidRPr="008445BF" w:rsidRDefault="00D826BA" w:rsidP="000B2497">
            <w:pPr>
              <w:jc w:val="center"/>
              <w:rPr>
                <w:rFonts w:eastAsia="Times New Roman"/>
                <w:b/>
                <w:color w:val="000000"/>
              </w:rPr>
            </w:pPr>
            <w:r w:rsidRPr="008445BF">
              <w:rPr>
                <w:rFonts w:eastAsia="Times New Roman"/>
                <w:b/>
                <w:color w:val="000000"/>
              </w:rPr>
              <w:t>Cable</w:t>
            </w:r>
          </w:p>
        </w:tc>
        <w:tc>
          <w:tcPr>
            <w:tcW w:w="1886" w:type="pct"/>
            <w:gridSpan w:val="2"/>
            <w:shd w:val="clear" w:color="auto" w:fill="BFBFBF" w:themeFill="background1" w:themeFillShade="BF"/>
          </w:tcPr>
          <w:p w14:paraId="0ADD0C02" w14:textId="77777777" w:rsidR="00D826BA" w:rsidRPr="008445BF" w:rsidRDefault="00D826BA" w:rsidP="000B2497">
            <w:pPr>
              <w:jc w:val="center"/>
              <w:rPr>
                <w:rFonts w:eastAsia="Times New Roman"/>
                <w:b/>
                <w:color w:val="000000"/>
              </w:rPr>
            </w:pPr>
            <w:r w:rsidRPr="008445BF">
              <w:rPr>
                <w:rFonts w:eastAsia="Times New Roman"/>
                <w:b/>
                <w:color w:val="000000"/>
              </w:rPr>
              <w:t>Connector at End-A</w:t>
            </w:r>
          </w:p>
        </w:tc>
      </w:tr>
      <w:tr w:rsidR="00D826BA" w:rsidRPr="008445BF" w14:paraId="6DD6A1A5" w14:textId="77777777" w:rsidTr="000B2497">
        <w:trPr>
          <w:tblHeader/>
        </w:trPr>
        <w:tc>
          <w:tcPr>
            <w:tcW w:w="562" w:type="pct"/>
            <w:shd w:val="clear" w:color="auto" w:fill="BFBFBF" w:themeFill="background1" w:themeFillShade="BF"/>
          </w:tcPr>
          <w:p w14:paraId="0B269DD5" w14:textId="77777777" w:rsidR="00D826BA" w:rsidRPr="008445BF" w:rsidRDefault="00D826BA" w:rsidP="000B2497">
            <w:pPr>
              <w:jc w:val="center"/>
              <w:rPr>
                <w:rFonts w:eastAsia="Times New Roman"/>
                <w:b/>
                <w:color w:val="000000"/>
              </w:rPr>
            </w:pPr>
            <w:r w:rsidRPr="008445BF">
              <w:rPr>
                <w:rFonts w:eastAsia="Times New Roman"/>
                <w:b/>
                <w:color w:val="000000"/>
              </w:rPr>
              <w:t>Pin No</w:t>
            </w:r>
          </w:p>
        </w:tc>
        <w:tc>
          <w:tcPr>
            <w:tcW w:w="1346" w:type="pct"/>
            <w:shd w:val="clear" w:color="auto" w:fill="BFBFBF" w:themeFill="background1" w:themeFillShade="BF"/>
          </w:tcPr>
          <w:p w14:paraId="6381AAA0" w14:textId="77777777" w:rsidR="00D826BA" w:rsidRPr="008445BF" w:rsidRDefault="00D826BA" w:rsidP="000B2497">
            <w:pPr>
              <w:jc w:val="center"/>
              <w:rPr>
                <w:rFonts w:eastAsia="Times New Roman"/>
                <w:b/>
                <w:color w:val="000000"/>
              </w:rPr>
            </w:pPr>
            <w:r w:rsidRPr="008445BF">
              <w:rPr>
                <w:rFonts w:eastAsia="Times New Roman"/>
                <w:b/>
                <w:color w:val="000000"/>
              </w:rPr>
              <w:t>Frequency / Current</w:t>
            </w:r>
          </w:p>
        </w:tc>
        <w:tc>
          <w:tcPr>
            <w:tcW w:w="1206" w:type="pct"/>
            <w:shd w:val="clear" w:color="auto" w:fill="BFBFBF" w:themeFill="background1" w:themeFillShade="BF"/>
          </w:tcPr>
          <w:p w14:paraId="007BA973" w14:textId="77777777" w:rsidR="00D826BA" w:rsidRPr="008445BF" w:rsidRDefault="00D826BA" w:rsidP="000B2497">
            <w:pPr>
              <w:jc w:val="center"/>
              <w:rPr>
                <w:rFonts w:eastAsia="Times New Roman"/>
                <w:b/>
                <w:color w:val="000000"/>
              </w:rPr>
            </w:pPr>
            <w:r w:rsidRPr="008445BF">
              <w:rPr>
                <w:rFonts w:eastAsia="Times New Roman"/>
                <w:b/>
                <w:color w:val="000000"/>
              </w:rPr>
              <w:t>Frequency / AWG</w:t>
            </w:r>
          </w:p>
        </w:tc>
        <w:tc>
          <w:tcPr>
            <w:tcW w:w="569" w:type="pct"/>
            <w:shd w:val="clear" w:color="auto" w:fill="BFBFBF" w:themeFill="background1" w:themeFillShade="BF"/>
          </w:tcPr>
          <w:p w14:paraId="232054C8" w14:textId="77777777" w:rsidR="00D826BA" w:rsidRPr="008445BF" w:rsidRDefault="00D826BA" w:rsidP="000B2497">
            <w:pPr>
              <w:jc w:val="center"/>
              <w:rPr>
                <w:rFonts w:eastAsia="Times New Roman"/>
                <w:b/>
                <w:color w:val="000000"/>
              </w:rPr>
            </w:pPr>
            <w:r w:rsidRPr="008445BF">
              <w:rPr>
                <w:rFonts w:eastAsia="Times New Roman"/>
                <w:b/>
                <w:color w:val="000000"/>
              </w:rPr>
              <w:t>Pin No</w:t>
            </w:r>
          </w:p>
        </w:tc>
        <w:tc>
          <w:tcPr>
            <w:tcW w:w="1317" w:type="pct"/>
            <w:shd w:val="clear" w:color="auto" w:fill="BFBFBF" w:themeFill="background1" w:themeFillShade="BF"/>
          </w:tcPr>
          <w:p w14:paraId="2A613262" w14:textId="77777777" w:rsidR="00D826BA" w:rsidRPr="008445BF" w:rsidRDefault="00D826BA" w:rsidP="000B2497">
            <w:pPr>
              <w:jc w:val="center"/>
              <w:rPr>
                <w:rFonts w:eastAsia="Times New Roman"/>
                <w:b/>
                <w:color w:val="000000"/>
              </w:rPr>
            </w:pPr>
            <w:r w:rsidRPr="008445BF">
              <w:rPr>
                <w:rFonts w:eastAsia="Times New Roman"/>
                <w:b/>
                <w:color w:val="000000"/>
              </w:rPr>
              <w:t>Frequency / Current</w:t>
            </w:r>
          </w:p>
        </w:tc>
      </w:tr>
      <w:tr w:rsidR="00D826BA" w:rsidRPr="008445BF" w14:paraId="777C5CCC" w14:textId="77777777" w:rsidTr="000B2497">
        <w:tc>
          <w:tcPr>
            <w:tcW w:w="562" w:type="pct"/>
          </w:tcPr>
          <w:p w14:paraId="5E041670" w14:textId="77777777" w:rsidR="00D826BA" w:rsidRPr="008445BF" w:rsidRDefault="00D826BA" w:rsidP="000B2497">
            <w:pPr>
              <w:rPr>
                <w:rFonts w:eastAsia="Times New Roman"/>
                <w:color w:val="000000"/>
              </w:rPr>
            </w:pPr>
          </w:p>
        </w:tc>
        <w:tc>
          <w:tcPr>
            <w:tcW w:w="1346" w:type="pct"/>
          </w:tcPr>
          <w:p w14:paraId="5DDDA0AD" w14:textId="77777777" w:rsidR="00D826BA" w:rsidRPr="008445BF" w:rsidRDefault="00D826BA" w:rsidP="000B2497">
            <w:pPr>
              <w:rPr>
                <w:rFonts w:eastAsia="Times New Roman"/>
                <w:color w:val="000000"/>
              </w:rPr>
            </w:pPr>
          </w:p>
        </w:tc>
        <w:tc>
          <w:tcPr>
            <w:tcW w:w="1206" w:type="pct"/>
          </w:tcPr>
          <w:p w14:paraId="1A69EC75" w14:textId="77777777" w:rsidR="00D826BA" w:rsidRPr="008445BF" w:rsidRDefault="00D826BA" w:rsidP="000B2497">
            <w:pPr>
              <w:rPr>
                <w:rFonts w:eastAsia="Times New Roman"/>
                <w:color w:val="000000"/>
              </w:rPr>
            </w:pPr>
          </w:p>
        </w:tc>
        <w:tc>
          <w:tcPr>
            <w:tcW w:w="569" w:type="pct"/>
          </w:tcPr>
          <w:p w14:paraId="6CA115A6" w14:textId="77777777" w:rsidR="00D826BA" w:rsidRPr="008445BF" w:rsidRDefault="00D826BA" w:rsidP="000B2497">
            <w:pPr>
              <w:rPr>
                <w:rFonts w:eastAsia="Times New Roman"/>
                <w:color w:val="000000"/>
              </w:rPr>
            </w:pPr>
          </w:p>
        </w:tc>
        <w:tc>
          <w:tcPr>
            <w:tcW w:w="1317" w:type="pct"/>
          </w:tcPr>
          <w:p w14:paraId="7AC876A4" w14:textId="77777777" w:rsidR="00D826BA" w:rsidRPr="008445BF" w:rsidRDefault="00D826BA" w:rsidP="000B2497">
            <w:pPr>
              <w:rPr>
                <w:rFonts w:eastAsia="Times New Roman"/>
                <w:color w:val="000000"/>
              </w:rPr>
            </w:pPr>
          </w:p>
        </w:tc>
      </w:tr>
      <w:tr w:rsidR="00D826BA" w:rsidRPr="008445BF" w14:paraId="23F5E402" w14:textId="77777777" w:rsidTr="000B2497">
        <w:tc>
          <w:tcPr>
            <w:tcW w:w="562" w:type="pct"/>
          </w:tcPr>
          <w:p w14:paraId="7900FB9C" w14:textId="77777777" w:rsidR="00D826BA" w:rsidRPr="008445BF" w:rsidRDefault="00D826BA" w:rsidP="000B2497">
            <w:pPr>
              <w:rPr>
                <w:rFonts w:eastAsia="Times New Roman"/>
                <w:color w:val="000000"/>
              </w:rPr>
            </w:pPr>
          </w:p>
        </w:tc>
        <w:tc>
          <w:tcPr>
            <w:tcW w:w="1346" w:type="pct"/>
          </w:tcPr>
          <w:p w14:paraId="35C19977" w14:textId="77777777" w:rsidR="00D826BA" w:rsidRPr="008445BF" w:rsidRDefault="00D826BA" w:rsidP="000B2497">
            <w:pPr>
              <w:rPr>
                <w:rFonts w:eastAsia="Times New Roman"/>
                <w:color w:val="000000"/>
              </w:rPr>
            </w:pPr>
          </w:p>
        </w:tc>
        <w:tc>
          <w:tcPr>
            <w:tcW w:w="1206" w:type="pct"/>
          </w:tcPr>
          <w:p w14:paraId="5F294591" w14:textId="77777777" w:rsidR="00D826BA" w:rsidRPr="008445BF" w:rsidRDefault="00D826BA" w:rsidP="000B2497">
            <w:pPr>
              <w:rPr>
                <w:rFonts w:eastAsia="Times New Roman"/>
                <w:color w:val="000000"/>
              </w:rPr>
            </w:pPr>
          </w:p>
        </w:tc>
        <w:tc>
          <w:tcPr>
            <w:tcW w:w="569" w:type="pct"/>
          </w:tcPr>
          <w:p w14:paraId="4D5EB5A0" w14:textId="77777777" w:rsidR="00D826BA" w:rsidRPr="008445BF" w:rsidRDefault="00D826BA" w:rsidP="000B2497">
            <w:pPr>
              <w:rPr>
                <w:rFonts w:eastAsia="Times New Roman"/>
                <w:color w:val="000000"/>
              </w:rPr>
            </w:pPr>
          </w:p>
        </w:tc>
        <w:tc>
          <w:tcPr>
            <w:tcW w:w="1317" w:type="pct"/>
          </w:tcPr>
          <w:p w14:paraId="456A8ED2" w14:textId="77777777" w:rsidR="00D826BA" w:rsidRPr="008445BF" w:rsidRDefault="00D826BA" w:rsidP="000B2497">
            <w:pPr>
              <w:rPr>
                <w:rFonts w:eastAsia="Times New Roman"/>
                <w:color w:val="000000"/>
              </w:rPr>
            </w:pPr>
          </w:p>
        </w:tc>
      </w:tr>
      <w:tr w:rsidR="00D826BA" w:rsidRPr="008445BF" w14:paraId="6F213AF8" w14:textId="77777777" w:rsidTr="000B2497">
        <w:tc>
          <w:tcPr>
            <w:tcW w:w="562" w:type="pct"/>
          </w:tcPr>
          <w:p w14:paraId="2B38F2C6" w14:textId="77777777" w:rsidR="00D826BA" w:rsidRPr="008445BF" w:rsidRDefault="00D826BA" w:rsidP="000B2497">
            <w:pPr>
              <w:rPr>
                <w:rFonts w:eastAsia="Times New Roman"/>
                <w:color w:val="000000"/>
              </w:rPr>
            </w:pPr>
          </w:p>
        </w:tc>
        <w:tc>
          <w:tcPr>
            <w:tcW w:w="1346" w:type="pct"/>
          </w:tcPr>
          <w:p w14:paraId="42C66BCC" w14:textId="77777777" w:rsidR="00D826BA" w:rsidRPr="008445BF" w:rsidRDefault="00D826BA" w:rsidP="000B2497">
            <w:pPr>
              <w:rPr>
                <w:rFonts w:eastAsia="Times New Roman"/>
                <w:color w:val="000000"/>
              </w:rPr>
            </w:pPr>
          </w:p>
        </w:tc>
        <w:tc>
          <w:tcPr>
            <w:tcW w:w="1206" w:type="pct"/>
          </w:tcPr>
          <w:p w14:paraId="51225117" w14:textId="77777777" w:rsidR="00D826BA" w:rsidRPr="008445BF" w:rsidRDefault="00D826BA" w:rsidP="000B2497">
            <w:pPr>
              <w:rPr>
                <w:rFonts w:eastAsia="Times New Roman"/>
                <w:color w:val="000000"/>
              </w:rPr>
            </w:pPr>
          </w:p>
        </w:tc>
        <w:tc>
          <w:tcPr>
            <w:tcW w:w="569" w:type="pct"/>
          </w:tcPr>
          <w:p w14:paraId="2C8DD359" w14:textId="77777777" w:rsidR="00D826BA" w:rsidRPr="008445BF" w:rsidRDefault="00D826BA" w:rsidP="000B2497">
            <w:pPr>
              <w:rPr>
                <w:rFonts w:eastAsia="Times New Roman"/>
                <w:color w:val="000000"/>
              </w:rPr>
            </w:pPr>
          </w:p>
        </w:tc>
        <w:tc>
          <w:tcPr>
            <w:tcW w:w="1317" w:type="pct"/>
          </w:tcPr>
          <w:p w14:paraId="57F1B7B3" w14:textId="77777777" w:rsidR="00D826BA" w:rsidRPr="008445BF" w:rsidRDefault="00D826BA" w:rsidP="000B2497">
            <w:pPr>
              <w:rPr>
                <w:rFonts w:eastAsia="Times New Roman"/>
                <w:color w:val="000000"/>
              </w:rPr>
            </w:pPr>
          </w:p>
        </w:tc>
      </w:tr>
      <w:tr w:rsidR="00D826BA" w:rsidRPr="008445BF" w14:paraId="35196BA1" w14:textId="77777777" w:rsidTr="000B2497">
        <w:tc>
          <w:tcPr>
            <w:tcW w:w="562" w:type="pct"/>
          </w:tcPr>
          <w:p w14:paraId="68E04057" w14:textId="77777777" w:rsidR="00D826BA" w:rsidRPr="008445BF" w:rsidRDefault="00D826BA" w:rsidP="000B2497">
            <w:pPr>
              <w:rPr>
                <w:rFonts w:eastAsia="Times New Roman"/>
                <w:color w:val="000000"/>
              </w:rPr>
            </w:pPr>
          </w:p>
        </w:tc>
        <w:tc>
          <w:tcPr>
            <w:tcW w:w="1346" w:type="pct"/>
          </w:tcPr>
          <w:p w14:paraId="7E113A5E" w14:textId="77777777" w:rsidR="00D826BA" w:rsidRPr="008445BF" w:rsidRDefault="00D826BA" w:rsidP="000B2497">
            <w:pPr>
              <w:rPr>
                <w:rFonts w:eastAsia="Times New Roman"/>
                <w:color w:val="000000"/>
              </w:rPr>
            </w:pPr>
          </w:p>
        </w:tc>
        <w:tc>
          <w:tcPr>
            <w:tcW w:w="1206" w:type="pct"/>
          </w:tcPr>
          <w:p w14:paraId="75F93682" w14:textId="77777777" w:rsidR="00D826BA" w:rsidRPr="008445BF" w:rsidRDefault="00D826BA" w:rsidP="000B2497">
            <w:pPr>
              <w:rPr>
                <w:rFonts w:eastAsia="Times New Roman"/>
                <w:color w:val="000000"/>
              </w:rPr>
            </w:pPr>
          </w:p>
        </w:tc>
        <w:tc>
          <w:tcPr>
            <w:tcW w:w="569" w:type="pct"/>
          </w:tcPr>
          <w:p w14:paraId="74AD1DEC" w14:textId="77777777" w:rsidR="00D826BA" w:rsidRPr="008445BF" w:rsidRDefault="00D826BA" w:rsidP="000B2497">
            <w:pPr>
              <w:rPr>
                <w:rFonts w:eastAsia="Times New Roman"/>
                <w:color w:val="000000"/>
              </w:rPr>
            </w:pPr>
          </w:p>
        </w:tc>
        <w:tc>
          <w:tcPr>
            <w:tcW w:w="1317" w:type="pct"/>
          </w:tcPr>
          <w:p w14:paraId="3061DAF3" w14:textId="77777777" w:rsidR="00D826BA" w:rsidRPr="008445BF" w:rsidRDefault="00D826BA" w:rsidP="000B2497">
            <w:pPr>
              <w:rPr>
                <w:rFonts w:eastAsia="Times New Roman"/>
                <w:color w:val="000000"/>
              </w:rPr>
            </w:pPr>
          </w:p>
        </w:tc>
      </w:tr>
      <w:tr w:rsidR="00D826BA" w:rsidRPr="008445BF" w14:paraId="0184DB8E" w14:textId="77777777" w:rsidTr="000B2497">
        <w:tc>
          <w:tcPr>
            <w:tcW w:w="562" w:type="pct"/>
          </w:tcPr>
          <w:p w14:paraId="2B42C0AD" w14:textId="77777777" w:rsidR="00D826BA" w:rsidRPr="008445BF" w:rsidRDefault="00D826BA" w:rsidP="000B2497">
            <w:pPr>
              <w:rPr>
                <w:rFonts w:eastAsia="Times New Roman"/>
                <w:color w:val="000000"/>
              </w:rPr>
            </w:pPr>
          </w:p>
        </w:tc>
        <w:tc>
          <w:tcPr>
            <w:tcW w:w="1346" w:type="pct"/>
          </w:tcPr>
          <w:p w14:paraId="3AE687BC" w14:textId="77777777" w:rsidR="00D826BA" w:rsidRPr="008445BF" w:rsidRDefault="00D826BA" w:rsidP="000B2497">
            <w:pPr>
              <w:rPr>
                <w:rFonts w:eastAsia="Times New Roman"/>
                <w:color w:val="000000"/>
              </w:rPr>
            </w:pPr>
          </w:p>
        </w:tc>
        <w:tc>
          <w:tcPr>
            <w:tcW w:w="1206" w:type="pct"/>
          </w:tcPr>
          <w:p w14:paraId="38F21DCD" w14:textId="77777777" w:rsidR="00D826BA" w:rsidRPr="008445BF" w:rsidRDefault="00D826BA" w:rsidP="000B2497">
            <w:pPr>
              <w:rPr>
                <w:rFonts w:eastAsia="Times New Roman"/>
                <w:color w:val="000000"/>
              </w:rPr>
            </w:pPr>
          </w:p>
        </w:tc>
        <w:tc>
          <w:tcPr>
            <w:tcW w:w="569" w:type="pct"/>
          </w:tcPr>
          <w:p w14:paraId="3B6E0788" w14:textId="77777777" w:rsidR="00D826BA" w:rsidRPr="008445BF" w:rsidRDefault="00D826BA" w:rsidP="000B2497">
            <w:pPr>
              <w:rPr>
                <w:rFonts w:eastAsia="Times New Roman"/>
                <w:color w:val="000000"/>
              </w:rPr>
            </w:pPr>
          </w:p>
        </w:tc>
        <w:tc>
          <w:tcPr>
            <w:tcW w:w="1317" w:type="pct"/>
          </w:tcPr>
          <w:p w14:paraId="0723BFE1" w14:textId="77777777" w:rsidR="00D826BA" w:rsidRPr="008445BF" w:rsidRDefault="00D826BA" w:rsidP="000B2497">
            <w:pPr>
              <w:rPr>
                <w:rFonts w:eastAsia="Times New Roman"/>
                <w:color w:val="000000"/>
              </w:rPr>
            </w:pPr>
          </w:p>
        </w:tc>
      </w:tr>
    </w:tbl>
    <w:p w14:paraId="60E78EA1" w14:textId="4BDC9046" w:rsidR="00D826BA" w:rsidRPr="008445BF" w:rsidRDefault="00D826BA" w:rsidP="00D826BA">
      <w:pPr>
        <w:pStyle w:val="Caption"/>
        <w:spacing w:before="240"/>
        <w:jc w:val="center"/>
        <w:rPr>
          <w:rFonts w:ascii="Times New Roman" w:eastAsia="Times New Roman" w:hAnsi="Times New Roman" w:cs="Times New Roman"/>
          <w:bCs/>
          <w:i w:val="0"/>
          <w:color w:val="365F91"/>
          <w:sz w:val="22"/>
          <w:szCs w:val="22"/>
        </w:rPr>
      </w:pPr>
      <w:bookmarkStart w:id="231" w:name="_Toc16620635"/>
      <w:bookmarkStart w:id="232" w:name="_Toc17818145"/>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16</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 UART Header Cable</w:t>
      </w:r>
      <w:bookmarkEnd w:id="231"/>
      <w:bookmarkEnd w:id="232"/>
    </w:p>
    <w:p w14:paraId="2E57B199" w14:textId="77777777" w:rsidR="00D826BA" w:rsidRPr="008445BF" w:rsidRDefault="00D826BA" w:rsidP="00D826BA"/>
    <w:p w14:paraId="75450A3A" w14:textId="77777777" w:rsidR="00D826BA" w:rsidRPr="008445BF" w:rsidRDefault="00D826BA" w:rsidP="00D826BA">
      <w:r w:rsidRPr="008445BF">
        <w:t>Explain the other specs of the cable here with some diagram.</w:t>
      </w:r>
    </w:p>
    <w:p w14:paraId="74A6567E"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Connector 1 [Expansion Header]</w:t>
      </w:r>
    </w:p>
    <w:p w14:paraId="3CFA25F3" w14:textId="203F3FB7" w:rsidR="00D826BA" w:rsidRPr="00615DE5" w:rsidRDefault="00615DE5" w:rsidP="00615DE5">
      <w:pPr>
        <w:tabs>
          <w:tab w:val="left" w:pos="3460"/>
        </w:tabs>
        <w:rPr>
          <w:b/>
        </w:rPr>
      </w:pPr>
      <w:r>
        <w:rPr>
          <w:b/>
        </w:rPr>
        <w:t>Connector MPN &amp; Make</w:t>
      </w:r>
    </w:p>
    <w:p w14:paraId="638EB856" w14:textId="77777777" w:rsidR="00D826BA" w:rsidRPr="008445BF" w:rsidRDefault="00D826BA" w:rsidP="00D826BA">
      <w:pPr>
        <w:pStyle w:val="Heading3"/>
        <w:spacing w:after="0" w:line="240" w:lineRule="auto"/>
        <w:ind w:left="900"/>
        <w:rPr>
          <w:rFonts w:cs="Times New Roman"/>
        </w:rPr>
      </w:pPr>
      <w:bookmarkStart w:id="233" w:name="_Toc16877131"/>
      <w:bookmarkStart w:id="234" w:name="_Toc17808645"/>
      <w:r w:rsidRPr="008445BF">
        <w:rPr>
          <w:rFonts w:cs="Times New Roman"/>
        </w:rPr>
        <w:t>External Connectors</w:t>
      </w:r>
      <w:bookmarkEnd w:id="233"/>
      <w:bookmarkEnd w:id="234"/>
    </w:p>
    <w:p w14:paraId="7542AC02" w14:textId="77777777" w:rsidR="00D826BA" w:rsidRPr="008445BF" w:rsidRDefault="00D826BA" w:rsidP="00D826BA">
      <w:r w:rsidRPr="008445BF">
        <w:t>&lt;All connectors that are used for external communication of system, board shall be captured in “Externa connectors” section of respective board/subsystem. Example, RJ45 connector directly mounted on board, USB cable connector with cable assembly, connected to B2C mounted on board.&gt;</w:t>
      </w:r>
    </w:p>
    <w:p w14:paraId="0301ADE9" w14:textId="39E6ADE3" w:rsidR="00D826BA" w:rsidRPr="008445BF" w:rsidRDefault="00D826BA" w:rsidP="00D826BA">
      <w:r w:rsidRPr="008445BF">
        <w:t xml:space="preserve">&lt;Rest is same </w:t>
      </w:r>
      <w:r w:rsidR="00615DE5">
        <w:t>as internal connectors section&gt;</w:t>
      </w:r>
    </w:p>
    <w:p w14:paraId="72796B0E" w14:textId="77777777" w:rsidR="00D826BA" w:rsidRPr="008445BF" w:rsidRDefault="00D826BA" w:rsidP="00D826BA">
      <w:pPr>
        <w:pStyle w:val="Heading2"/>
        <w:numPr>
          <w:ilvl w:val="1"/>
          <w:numId w:val="7"/>
        </w:numPr>
        <w:spacing w:line="240" w:lineRule="auto"/>
        <w:jc w:val="both"/>
        <w:rPr>
          <w:rFonts w:cs="Times New Roman"/>
        </w:rPr>
      </w:pPr>
      <w:bookmarkStart w:id="235" w:name="_Toc16877132"/>
      <w:bookmarkStart w:id="236" w:name="_Toc17808646"/>
      <w:r w:rsidRPr="008445BF">
        <w:rPr>
          <w:rFonts w:cs="Times New Roman"/>
        </w:rPr>
        <w:t>Subsystem2 Connectors</w:t>
      </w:r>
      <w:bookmarkEnd w:id="235"/>
      <w:bookmarkEnd w:id="236"/>
    </w:p>
    <w:p w14:paraId="370CE6C2" w14:textId="77777777" w:rsidR="00D826BA" w:rsidRPr="008445BF" w:rsidRDefault="00D826BA" w:rsidP="00D826BA">
      <w:pPr>
        <w:pStyle w:val="Heading3"/>
        <w:spacing w:after="240" w:line="240" w:lineRule="auto"/>
        <w:ind w:left="900"/>
        <w:rPr>
          <w:rFonts w:cs="Times New Roman"/>
        </w:rPr>
      </w:pPr>
      <w:bookmarkStart w:id="237" w:name="_Toc16877133"/>
      <w:bookmarkStart w:id="238" w:name="_Toc17808647"/>
      <w:r w:rsidRPr="008445BF">
        <w:rPr>
          <w:rFonts w:cs="Times New Roman"/>
        </w:rPr>
        <w:lastRenderedPageBreak/>
        <w:t>Internal Connectors</w:t>
      </w:r>
      <w:bookmarkEnd w:id="237"/>
      <w:bookmarkEnd w:id="238"/>
    </w:p>
    <w:p w14:paraId="04FD75D3" w14:textId="77777777" w:rsidR="00D826BA" w:rsidRPr="008445BF" w:rsidRDefault="00D826BA" w:rsidP="00D826BA">
      <w:r w:rsidRPr="008445BF">
        <w:t>&lt;Same as Subsystem1 section&gt;</w:t>
      </w:r>
    </w:p>
    <w:p w14:paraId="0A9DCEDC" w14:textId="77777777" w:rsidR="00D826BA" w:rsidRPr="008445BF" w:rsidRDefault="00D826BA" w:rsidP="00D826BA">
      <w:pPr>
        <w:pStyle w:val="Heading3"/>
        <w:spacing w:after="240" w:line="240" w:lineRule="auto"/>
        <w:ind w:left="900"/>
        <w:rPr>
          <w:rFonts w:cs="Times New Roman"/>
        </w:rPr>
      </w:pPr>
      <w:bookmarkStart w:id="239" w:name="_Toc16877134"/>
      <w:bookmarkStart w:id="240" w:name="_Toc17808648"/>
      <w:r w:rsidRPr="008445BF">
        <w:rPr>
          <w:rFonts w:cs="Times New Roman"/>
        </w:rPr>
        <w:t>External Connectors</w:t>
      </w:r>
      <w:bookmarkEnd w:id="239"/>
      <w:bookmarkEnd w:id="240"/>
    </w:p>
    <w:p w14:paraId="63159208" w14:textId="77777777" w:rsidR="00D826BA" w:rsidRPr="008445BF" w:rsidRDefault="00D826BA" w:rsidP="00D826BA">
      <w:r w:rsidRPr="008445BF">
        <w:t>&lt;Same as Subsystem1 section&gt;</w:t>
      </w:r>
    </w:p>
    <w:p w14:paraId="4D901B04" w14:textId="77777777" w:rsidR="00D826BA" w:rsidRPr="008445BF" w:rsidRDefault="00D826BA" w:rsidP="00D826BA">
      <w:pPr>
        <w:pStyle w:val="Heading2"/>
        <w:numPr>
          <w:ilvl w:val="1"/>
          <w:numId w:val="7"/>
        </w:numPr>
        <w:spacing w:line="240" w:lineRule="auto"/>
        <w:jc w:val="both"/>
        <w:rPr>
          <w:rFonts w:cs="Times New Roman"/>
        </w:rPr>
      </w:pPr>
      <w:bookmarkStart w:id="241" w:name="_Toc16877135"/>
      <w:bookmarkStart w:id="242" w:name="_Toc17808649"/>
      <w:r w:rsidRPr="008445BF">
        <w:rPr>
          <w:rFonts w:cs="Times New Roman"/>
        </w:rPr>
        <w:t>Inter Subsystem Connectors</w:t>
      </w:r>
      <w:bookmarkEnd w:id="241"/>
      <w:bookmarkEnd w:id="242"/>
    </w:p>
    <w:p w14:paraId="2C6947B0" w14:textId="77777777" w:rsidR="00D826BA" w:rsidRPr="008445BF" w:rsidRDefault="00D826BA" w:rsidP="00D826BA">
      <w:r w:rsidRPr="008445BF">
        <w:t>&lt;All connectors that are internal to system, but used for communication between two boards, shall be captured in “Inter Subsystem” section. Example, B2B connector between main board &amp; camera sensor board and B2C connector between main board and Pushbutton board.&gt;</w:t>
      </w:r>
    </w:p>
    <w:p w14:paraId="5DEFFF9B" w14:textId="77777777" w:rsidR="00D826BA" w:rsidRPr="008445BF" w:rsidRDefault="00D826BA" w:rsidP="00D826BA">
      <w:pPr>
        <w:pStyle w:val="Heading3"/>
        <w:spacing w:after="240" w:line="240" w:lineRule="auto"/>
        <w:ind w:left="900"/>
        <w:rPr>
          <w:rFonts w:cs="Times New Roman"/>
        </w:rPr>
      </w:pPr>
      <w:bookmarkStart w:id="243" w:name="_Toc16877136"/>
      <w:bookmarkStart w:id="244" w:name="_Toc17808650"/>
      <w:r w:rsidRPr="008445BF">
        <w:rPr>
          <w:rFonts w:cs="Times New Roman"/>
        </w:rPr>
        <w:t>Subsystem1 – Subsystem2 Connectors</w:t>
      </w:r>
      <w:bookmarkEnd w:id="243"/>
      <w:bookmarkEnd w:id="244"/>
    </w:p>
    <w:p w14:paraId="5B2DC0E3" w14:textId="532FBC2E" w:rsidR="00D826BA"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Connector 1 [Camera Interface]</w:t>
      </w:r>
    </w:p>
    <w:p w14:paraId="695314D0" w14:textId="77777777" w:rsidR="00615DE5" w:rsidRPr="00615DE5" w:rsidRDefault="00615DE5" w:rsidP="00615DE5"/>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3"/>
        <w:gridCol w:w="1576"/>
        <w:gridCol w:w="1310"/>
        <w:gridCol w:w="782"/>
        <w:gridCol w:w="1376"/>
        <w:gridCol w:w="779"/>
        <w:gridCol w:w="1376"/>
      </w:tblGrid>
      <w:tr w:rsidR="00615DE5" w:rsidRPr="008445BF" w14:paraId="7DB5B509" w14:textId="77777777" w:rsidTr="00615DE5">
        <w:trPr>
          <w:tblHeader/>
        </w:trPr>
        <w:tc>
          <w:tcPr>
            <w:tcW w:w="776" w:type="pct"/>
            <w:vMerge w:val="restart"/>
            <w:shd w:val="clear" w:color="auto" w:fill="BFBFBF" w:themeFill="background1" w:themeFillShade="BF"/>
          </w:tcPr>
          <w:p w14:paraId="054DADAB" w14:textId="5E059520" w:rsidR="00615DE5" w:rsidRPr="008445BF" w:rsidRDefault="00615DE5" w:rsidP="000B2497">
            <w:pPr>
              <w:jc w:val="center"/>
              <w:rPr>
                <w:rFonts w:eastAsia="Times New Roman"/>
                <w:b/>
                <w:color w:val="000000"/>
              </w:rPr>
            </w:pPr>
            <w:r w:rsidRPr="008445BF">
              <w:rPr>
                <w:rFonts w:eastAsia="Times New Roman"/>
                <w:b/>
                <w:color w:val="000000"/>
              </w:rPr>
              <w:t>Net Name</w:t>
            </w:r>
          </w:p>
        </w:tc>
        <w:tc>
          <w:tcPr>
            <w:tcW w:w="925" w:type="pct"/>
            <w:vMerge w:val="restart"/>
            <w:shd w:val="clear" w:color="auto" w:fill="BFBFBF" w:themeFill="background1" w:themeFillShade="BF"/>
          </w:tcPr>
          <w:p w14:paraId="100C2D80" w14:textId="5CF38350" w:rsidR="00615DE5" w:rsidRPr="008445BF" w:rsidRDefault="00615DE5" w:rsidP="000B2497">
            <w:pPr>
              <w:jc w:val="center"/>
              <w:rPr>
                <w:rFonts w:eastAsia="Times New Roman"/>
                <w:b/>
                <w:color w:val="000000"/>
              </w:rPr>
            </w:pPr>
            <w:r w:rsidRPr="008445BF">
              <w:rPr>
                <w:rFonts w:eastAsia="Times New Roman"/>
                <w:b/>
                <w:color w:val="000000"/>
              </w:rPr>
              <w:t>Signal/Power</w:t>
            </w:r>
          </w:p>
        </w:tc>
        <w:tc>
          <w:tcPr>
            <w:tcW w:w="769" w:type="pct"/>
            <w:vMerge w:val="restart"/>
            <w:shd w:val="clear" w:color="auto" w:fill="BFBFBF" w:themeFill="background1" w:themeFillShade="BF"/>
          </w:tcPr>
          <w:p w14:paraId="3E3A39B4" w14:textId="029B42BD" w:rsidR="00615DE5" w:rsidRPr="008445BF" w:rsidRDefault="00615DE5" w:rsidP="000B2497">
            <w:pPr>
              <w:jc w:val="center"/>
              <w:rPr>
                <w:rFonts w:eastAsia="Times New Roman"/>
                <w:b/>
                <w:color w:val="000000"/>
              </w:rPr>
            </w:pPr>
            <w:r w:rsidRPr="008445BF">
              <w:rPr>
                <w:rFonts w:eastAsia="Times New Roman"/>
                <w:b/>
                <w:color w:val="000000"/>
              </w:rPr>
              <w:t>Frequency / Current (Designed)</w:t>
            </w:r>
          </w:p>
        </w:tc>
        <w:tc>
          <w:tcPr>
            <w:tcW w:w="1266" w:type="pct"/>
            <w:gridSpan w:val="2"/>
            <w:shd w:val="clear" w:color="auto" w:fill="BFBFBF" w:themeFill="background1" w:themeFillShade="BF"/>
          </w:tcPr>
          <w:p w14:paraId="5AC47CB0" w14:textId="77777777" w:rsidR="00615DE5" w:rsidRPr="008445BF" w:rsidRDefault="00615DE5" w:rsidP="000B2497">
            <w:pPr>
              <w:jc w:val="center"/>
              <w:rPr>
                <w:rFonts w:eastAsia="Times New Roman"/>
                <w:b/>
                <w:color w:val="000000"/>
              </w:rPr>
            </w:pPr>
            <w:r w:rsidRPr="008445BF">
              <w:rPr>
                <w:rFonts w:eastAsia="Times New Roman"/>
                <w:b/>
                <w:color w:val="000000"/>
              </w:rPr>
              <w:t>Subsystem1 Connector</w:t>
            </w:r>
          </w:p>
          <w:p w14:paraId="3EF06506" w14:textId="77777777" w:rsidR="00615DE5" w:rsidRPr="008445BF" w:rsidRDefault="00615DE5" w:rsidP="000B2497">
            <w:pPr>
              <w:jc w:val="center"/>
              <w:rPr>
                <w:rFonts w:eastAsia="Times New Roman"/>
                <w:b/>
                <w:color w:val="000000"/>
              </w:rPr>
            </w:pPr>
            <w:r w:rsidRPr="008445BF">
              <w:rPr>
                <w:rFonts w:eastAsia="Times New Roman"/>
                <w:b/>
                <w:color w:val="000000"/>
              </w:rPr>
              <w:t>MPN &amp; Make</w:t>
            </w:r>
          </w:p>
        </w:tc>
        <w:tc>
          <w:tcPr>
            <w:tcW w:w="1264" w:type="pct"/>
            <w:gridSpan w:val="2"/>
            <w:shd w:val="clear" w:color="auto" w:fill="BFBFBF" w:themeFill="background1" w:themeFillShade="BF"/>
          </w:tcPr>
          <w:p w14:paraId="27605F0A" w14:textId="77777777" w:rsidR="00615DE5" w:rsidRPr="008445BF" w:rsidRDefault="00615DE5" w:rsidP="000B2497">
            <w:pPr>
              <w:jc w:val="center"/>
              <w:rPr>
                <w:rFonts w:eastAsia="Times New Roman"/>
                <w:b/>
                <w:color w:val="000000"/>
              </w:rPr>
            </w:pPr>
            <w:r w:rsidRPr="008445BF">
              <w:rPr>
                <w:rFonts w:eastAsia="Times New Roman"/>
                <w:b/>
                <w:color w:val="000000"/>
              </w:rPr>
              <w:t>Subsystem2 Connector</w:t>
            </w:r>
          </w:p>
          <w:p w14:paraId="372ABD87" w14:textId="77777777" w:rsidR="00615DE5" w:rsidRPr="008445BF" w:rsidRDefault="00615DE5" w:rsidP="000B2497">
            <w:pPr>
              <w:jc w:val="center"/>
              <w:rPr>
                <w:rFonts w:eastAsia="Times New Roman"/>
                <w:b/>
                <w:color w:val="000000"/>
              </w:rPr>
            </w:pPr>
            <w:r w:rsidRPr="008445BF">
              <w:rPr>
                <w:rFonts w:eastAsia="Times New Roman"/>
                <w:b/>
                <w:color w:val="000000"/>
              </w:rPr>
              <w:t>MPN &amp; Make</w:t>
            </w:r>
          </w:p>
        </w:tc>
      </w:tr>
      <w:tr w:rsidR="00615DE5" w:rsidRPr="008445BF" w14:paraId="098FA228" w14:textId="77777777" w:rsidTr="00615DE5">
        <w:trPr>
          <w:tblHeader/>
        </w:trPr>
        <w:tc>
          <w:tcPr>
            <w:tcW w:w="776" w:type="pct"/>
            <w:vMerge/>
            <w:shd w:val="clear" w:color="auto" w:fill="BFBFBF" w:themeFill="background1" w:themeFillShade="BF"/>
          </w:tcPr>
          <w:p w14:paraId="3EEF2809" w14:textId="10A67C92" w:rsidR="00615DE5" w:rsidRPr="008445BF" w:rsidRDefault="00615DE5" w:rsidP="000B2497">
            <w:pPr>
              <w:jc w:val="center"/>
              <w:rPr>
                <w:rFonts w:eastAsia="Times New Roman"/>
                <w:b/>
                <w:color w:val="000000"/>
              </w:rPr>
            </w:pPr>
          </w:p>
        </w:tc>
        <w:tc>
          <w:tcPr>
            <w:tcW w:w="925" w:type="pct"/>
            <w:vMerge/>
            <w:shd w:val="clear" w:color="auto" w:fill="BFBFBF" w:themeFill="background1" w:themeFillShade="BF"/>
          </w:tcPr>
          <w:p w14:paraId="77DFAE38" w14:textId="3FC3FDFC" w:rsidR="00615DE5" w:rsidRPr="008445BF" w:rsidRDefault="00615DE5" w:rsidP="000B2497">
            <w:pPr>
              <w:jc w:val="center"/>
              <w:rPr>
                <w:rFonts w:eastAsia="Times New Roman"/>
                <w:b/>
                <w:color w:val="000000"/>
              </w:rPr>
            </w:pPr>
          </w:p>
        </w:tc>
        <w:tc>
          <w:tcPr>
            <w:tcW w:w="769" w:type="pct"/>
            <w:vMerge/>
            <w:shd w:val="clear" w:color="auto" w:fill="BFBFBF" w:themeFill="background1" w:themeFillShade="BF"/>
          </w:tcPr>
          <w:p w14:paraId="5B2B8916" w14:textId="560E6DE8" w:rsidR="00615DE5" w:rsidRPr="008445BF" w:rsidRDefault="00615DE5" w:rsidP="000B2497">
            <w:pPr>
              <w:jc w:val="center"/>
              <w:rPr>
                <w:rFonts w:eastAsia="Times New Roman"/>
                <w:b/>
                <w:color w:val="000000"/>
              </w:rPr>
            </w:pPr>
          </w:p>
        </w:tc>
        <w:tc>
          <w:tcPr>
            <w:tcW w:w="459" w:type="pct"/>
            <w:shd w:val="clear" w:color="auto" w:fill="BFBFBF" w:themeFill="background1" w:themeFillShade="BF"/>
          </w:tcPr>
          <w:p w14:paraId="3036FCD1" w14:textId="77777777" w:rsidR="00615DE5" w:rsidRPr="008445BF" w:rsidRDefault="00615DE5" w:rsidP="000B2497">
            <w:pPr>
              <w:jc w:val="center"/>
              <w:rPr>
                <w:rFonts w:eastAsia="Times New Roman"/>
                <w:b/>
                <w:color w:val="000000"/>
              </w:rPr>
            </w:pPr>
            <w:r w:rsidRPr="008445BF">
              <w:rPr>
                <w:rFonts w:eastAsia="Times New Roman"/>
                <w:b/>
                <w:color w:val="000000"/>
              </w:rPr>
              <w:t>Pin No</w:t>
            </w:r>
          </w:p>
        </w:tc>
        <w:tc>
          <w:tcPr>
            <w:tcW w:w="807" w:type="pct"/>
            <w:shd w:val="clear" w:color="auto" w:fill="BFBFBF" w:themeFill="background1" w:themeFillShade="BF"/>
          </w:tcPr>
          <w:p w14:paraId="488DA003" w14:textId="77777777" w:rsidR="00615DE5" w:rsidRPr="008445BF" w:rsidRDefault="00615DE5" w:rsidP="000B2497">
            <w:pPr>
              <w:jc w:val="center"/>
              <w:rPr>
                <w:rFonts w:eastAsia="Times New Roman"/>
                <w:b/>
                <w:color w:val="000000"/>
              </w:rPr>
            </w:pPr>
            <w:r w:rsidRPr="008445BF">
              <w:rPr>
                <w:rFonts w:eastAsia="Times New Roman"/>
                <w:b/>
                <w:color w:val="000000"/>
              </w:rPr>
              <w:t>Frequency / Current (Connector Spec)</w:t>
            </w:r>
          </w:p>
        </w:tc>
        <w:tc>
          <w:tcPr>
            <w:tcW w:w="457" w:type="pct"/>
            <w:shd w:val="clear" w:color="auto" w:fill="BFBFBF" w:themeFill="background1" w:themeFillShade="BF"/>
          </w:tcPr>
          <w:p w14:paraId="7C4074DE" w14:textId="77777777" w:rsidR="00615DE5" w:rsidRPr="008445BF" w:rsidRDefault="00615DE5" w:rsidP="000B2497">
            <w:pPr>
              <w:jc w:val="center"/>
              <w:rPr>
                <w:rFonts w:eastAsia="Times New Roman"/>
                <w:b/>
                <w:color w:val="000000"/>
              </w:rPr>
            </w:pPr>
            <w:r w:rsidRPr="008445BF">
              <w:rPr>
                <w:rFonts w:eastAsia="Times New Roman"/>
                <w:b/>
                <w:color w:val="000000"/>
              </w:rPr>
              <w:t>Pin No</w:t>
            </w:r>
          </w:p>
        </w:tc>
        <w:tc>
          <w:tcPr>
            <w:tcW w:w="807" w:type="pct"/>
            <w:shd w:val="clear" w:color="auto" w:fill="BFBFBF" w:themeFill="background1" w:themeFillShade="BF"/>
          </w:tcPr>
          <w:p w14:paraId="4FD06A6C" w14:textId="77777777" w:rsidR="00615DE5" w:rsidRPr="008445BF" w:rsidRDefault="00615DE5" w:rsidP="000B2497">
            <w:pPr>
              <w:jc w:val="center"/>
              <w:rPr>
                <w:rFonts w:eastAsia="Times New Roman"/>
                <w:b/>
                <w:color w:val="000000"/>
              </w:rPr>
            </w:pPr>
            <w:r w:rsidRPr="008445BF">
              <w:rPr>
                <w:rFonts w:eastAsia="Times New Roman"/>
                <w:b/>
                <w:color w:val="000000"/>
              </w:rPr>
              <w:t>Frequency / Current (Connector Spec)</w:t>
            </w:r>
          </w:p>
        </w:tc>
      </w:tr>
      <w:tr w:rsidR="00D826BA" w:rsidRPr="008445BF" w14:paraId="0508BD1C" w14:textId="77777777" w:rsidTr="00615DE5">
        <w:tc>
          <w:tcPr>
            <w:tcW w:w="776" w:type="pct"/>
          </w:tcPr>
          <w:p w14:paraId="664C81BD" w14:textId="77777777" w:rsidR="00D826BA" w:rsidRPr="008445BF" w:rsidRDefault="00D826BA" w:rsidP="000B2497">
            <w:pPr>
              <w:rPr>
                <w:rFonts w:eastAsia="Times New Roman"/>
                <w:color w:val="000000"/>
              </w:rPr>
            </w:pPr>
            <w:r w:rsidRPr="008445BF">
              <w:rPr>
                <w:rFonts w:eastAsia="Times New Roman"/>
                <w:color w:val="000000"/>
              </w:rPr>
              <w:t>VCC_3V3</w:t>
            </w:r>
          </w:p>
        </w:tc>
        <w:tc>
          <w:tcPr>
            <w:tcW w:w="925" w:type="pct"/>
          </w:tcPr>
          <w:p w14:paraId="201A2C1E" w14:textId="77777777" w:rsidR="00D826BA" w:rsidRPr="008445BF" w:rsidRDefault="00D826BA" w:rsidP="000B2497">
            <w:pPr>
              <w:rPr>
                <w:rFonts w:eastAsia="Times New Roman"/>
                <w:color w:val="000000"/>
              </w:rPr>
            </w:pPr>
            <w:r w:rsidRPr="008445BF">
              <w:rPr>
                <w:rFonts w:eastAsia="Times New Roman"/>
                <w:color w:val="000000"/>
              </w:rPr>
              <w:t>Power</w:t>
            </w:r>
          </w:p>
        </w:tc>
        <w:tc>
          <w:tcPr>
            <w:tcW w:w="769" w:type="pct"/>
          </w:tcPr>
          <w:p w14:paraId="271B496D" w14:textId="77777777" w:rsidR="00D826BA" w:rsidRPr="008445BF" w:rsidRDefault="00D826BA" w:rsidP="000B2497">
            <w:pPr>
              <w:rPr>
                <w:rFonts w:eastAsia="Times New Roman"/>
                <w:color w:val="000000"/>
              </w:rPr>
            </w:pPr>
            <w:r w:rsidRPr="008445BF">
              <w:rPr>
                <w:rFonts w:eastAsia="Times New Roman"/>
                <w:color w:val="000000"/>
              </w:rPr>
              <w:t>0.1A</w:t>
            </w:r>
          </w:p>
        </w:tc>
        <w:tc>
          <w:tcPr>
            <w:tcW w:w="459" w:type="pct"/>
          </w:tcPr>
          <w:p w14:paraId="5CDC9BDC" w14:textId="77777777" w:rsidR="00D826BA" w:rsidRPr="008445BF" w:rsidRDefault="00D826BA" w:rsidP="000B2497">
            <w:pPr>
              <w:rPr>
                <w:rFonts w:eastAsia="Times New Roman"/>
                <w:color w:val="000000"/>
              </w:rPr>
            </w:pPr>
            <w:r w:rsidRPr="008445BF">
              <w:rPr>
                <w:rFonts w:eastAsia="Times New Roman"/>
                <w:color w:val="000000"/>
              </w:rPr>
              <w:t>1</w:t>
            </w:r>
          </w:p>
        </w:tc>
        <w:tc>
          <w:tcPr>
            <w:tcW w:w="807" w:type="pct"/>
          </w:tcPr>
          <w:p w14:paraId="165428C8" w14:textId="77777777" w:rsidR="00D826BA" w:rsidRPr="008445BF" w:rsidRDefault="00D826BA" w:rsidP="000B2497">
            <w:pPr>
              <w:rPr>
                <w:rFonts w:eastAsia="Times New Roman"/>
                <w:color w:val="000000"/>
              </w:rPr>
            </w:pPr>
            <w:r w:rsidRPr="008445BF">
              <w:rPr>
                <w:rFonts w:eastAsia="Times New Roman"/>
                <w:color w:val="000000"/>
              </w:rPr>
              <w:t>1A</w:t>
            </w:r>
          </w:p>
        </w:tc>
        <w:tc>
          <w:tcPr>
            <w:tcW w:w="457" w:type="pct"/>
          </w:tcPr>
          <w:p w14:paraId="35AD3CAD" w14:textId="77777777" w:rsidR="00D826BA" w:rsidRPr="008445BF" w:rsidRDefault="00D826BA" w:rsidP="000B2497">
            <w:pPr>
              <w:rPr>
                <w:rFonts w:eastAsia="Times New Roman"/>
                <w:color w:val="000000"/>
              </w:rPr>
            </w:pPr>
            <w:r w:rsidRPr="008445BF">
              <w:rPr>
                <w:rFonts w:eastAsia="Times New Roman"/>
                <w:color w:val="000000"/>
              </w:rPr>
              <w:t>1</w:t>
            </w:r>
          </w:p>
        </w:tc>
        <w:tc>
          <w:tcPr>
            <w:tcW w:w="807" w:type="pct"/>
          </w:tcPr>
          <w:p w14:paraId="51FD7F48" w14:textId="77777777" w:rsidR="00D826BA" w:rsidRPr="008445BF" w:rsidRDefault="00D826BA" w:rsidP="000B2497">
            <w:pPr>
              <w:rPr>
                <w:rFonts w:eastAsia="Times New Roman"/>
                <w:color w:val="000000"/>
              </w:rPr>
            </w:pPr>
            <w:r w:rsidRPr="008445BF">
              <w:rPr>
                <w:rFonts w:eastAsia="Times New Roman"/>
                <w:color w:val="000000"/>
              </w:rPr>
              <w:t>1A</w:t>
            </w:r>
          </w:p>
        </w:tc>
      </w:tr>
      <w:tr w:rsidR="00D826BA" w:rsidRPr="008445BF" w14:paraId="0037957C" w14:textId="77777777" w:rsidTr="00615DE5">
        <w:tc>
          <w:tcPr>
            <w:tcW w:w="776" w:type="pct"/>
          </w:tcPr>
          <w:p w14:paraId="3B4B8761" w14:textId="77777777" w:rsidR="00D826BA" w:rsidRPr="008445BF" w:rsidRDefault="00D826BA" w:rsidP="000B2497">
            <w:pPr>
              <w:rPr>
                <w:rFonts w:eastAsia="Times New Roman"/>
                <w:color w:val="000000"/>
              </w:rPr>
            </w:pPr>
            <w:r w:rsidRPr="008445BF">
              <w:rPr>
                <w:rFonts w:eastAsia="Times New Roman"/>
                <w:color w:val="000000"/>
              </w:rPr>
              <w:t>UART_TX</w:t>
            </w:r>
          </w:p>
        </w:tc>
        <w:tc>
          <w:tcPr>
            <w:tcW w:w="925" w:type="pct"/>
          </w:tcPr>
          <w:p w14:paraId="5B957485" w14:textId="77777777" w:rsidR="00D826BA" w:rsidRPr="008445BF" w:rsidRDefault="00D826BA" w:rsidP="000B2497">
            <w:pPr>
              <w:rPr>
                <w:rFonts w:eastAsia="Times New Roman"/>
                <w:color w:val="000000"/>
              </w:rPr>
            </w:pPr>
            <w:r w:rsidRPr="008445BF">
              <w:rPr>
                <w:rFonts w:eastAsia="Times New Roman"/>
                <w:color w:val="000000"/>
              </w:rPr>
              <w:t>Signal</w:t>
            </w:r>
          </w:p>
        </w:tc>
        <w:tc>
          <w:tcPr>
            <w:tcW w:w="769" w:type="pct"/>
          </w:tcPr>
          <w:p w14:paraId="0FA3FBD2" w14:textId="77777777" w:rsidR="00D826BA" w:rsidRPr="008445BF" w:rsidRDefault="00D826BA" w:rsidP="000B2497">
            <w:pPr>
              <w:rPr>
                <w:rFonts w:eastAsia="Times New Roman"/>
                <w:color w:val="000000"/>
              </w:rPr>
            </w:pPr>
            <w:r w:rsidRPr="008445BF">
              <w:rPr>
                <w:rFonts w:eastAsia="Times New Roman"/>
                <w:color w:val="000000"/>
              </w:rPr>
              <w:t>150KHz</w:t>
            </w:r>
          </w:p>
        </w:tc>
        <w:tc>
          <w:tcPr>
            <w:tcW w:w="459" w:type="pct"/>
          </w:tcPr>
          <w:p w14:paraId="2100512D" w14:textId="77777777" w:rsidR="00D826BA" w:rsidRPr="008445BF" w:rsidRDefault="00D826BA" w:rsidP="000B2497">
            <w:pPr>
              <w:rPr>
                <w:rFonts w:eastAsia="Times New Roman"/>
                <w:color w:val="000000"/>
              </w:rPr>
            </w:pPr>
            <w:r w:rsidRPr="008445BF">
              <w:rPr>
                <w:rFonts w:eastAsia="Times New Roman"/>
                <w:color w:val="000000"/>
              </w:rPr>
              <w:t>2</w:t>
            </w:r>
          </w:p>
        </w:tc>
        <w:tc>
          <w:tcPr>
            <w:tcW w:w="807" w:type="pct"/>
          </w:tcPr>
          <w:p w14:paraId="2436F36E" w14:textId="77777777" w:rsidR="00D826BA" w:rsidRPr="008445BF" w:rsidRDefault="00D826BA" w:rsidP="000B2497">
            <w:pPr>
              <w:rPr>
                <w:rFonts w:eastAsia="Times New Roman"/>
                <w:color w:val="000000"/>
              </w:rPr>
            </w:pPr>
            <w:r w:rsidRPr="008445BF">
              <w:rPr>
                <w:rFonts w:eastAsia="Times New Roman"/>
                <w:color w:val="000000"/>
              </w:rPr>
              <w:t>5MHz</w:t>
            </w:r>
          </w:p>
        </w:tc>
        <w:tc>
          <w:tcPr>
            <w:tcW w:w="457" w:type="pct"/>
          </w:tcPr>
          <w:p w14:paraId="6B2592C2" w14:textId="77777777" w:rsidR="00D826BA" w:rsidRPr="008445BF" w:rsidRDefault="00D826BA" w:rsidP="000B2497">
            <w:pPr>
              <w:rPr>
                <w:rFonts w:eastAsia="Times New Roman"/>
                <w:color w:val="000000"/>
              </w:rPr>
            </w:pPr>
            <w:r w:rsidRPr="008445BF">
              <w:rPr>
                <w:rFonts w:eastAsia="Times New Roman"/>
                <w:color w:val="000000"/>
              </w:rPr>
              <w:t>2</w:t>
            </w:r>
          </w:p>
        </w:tc>
        <w:tc>
          <w:tcPr>
            <w:tcW w:w="807" w:type="pct"/>
          </w:tcPr>
          <w:p w14:paraId="1B7C077A" w14:textId="77777777" w:rsidR="00D826BA" w:rsidRPr="008445BF" w:rsidRDefault="00D826BA" w:rsidP="000B2497">
            <w:pPr>
              <w:rPr>
                <w:rFonts w:eastAsia="Times New Roman"/>
                <w:color w:val="000000"/>
              </w:rPr>
            </w:pPr>
            <w:r w:rsidRPr="008445BF">
              <w:rPr>
                <w:rFonts w:eastAsia="Times New Roman"/>
                <w:color w:val="000000"/>
              </w:rPr>
              <w:t>5MHz</w:t>
            </w:r>
          </w:p>
        </w:tc>
      </w:tr>
      <w:tr w:rsidR="00D826BA" w:rsidRPr="008445BF" w14:paraId="3E77E368" w14:textId="77777777" w:rsidTr="00615DE5">
        <w:tc>
          <w:tcPr>
            <w:tcW w:w="776" w:type="pct"/>
          </w:tcPr>
          <w:p w14:paraId="6F6E786E" w14:textId="77777777" w:rsidR="00D826BA" w:rsidRPr="008445BF" w:rsidRDefault="00D826BA" w:rsidP="000B2497">
            <w:pPr>
              <w:rPr>
                <w:rFonts w:eastAsia="Times New Roman"/>
                <w:color w:val="000000"/>
              </w:rPr>
            </w:pPr>
            <w:r w:rsidRPr="008445BF">
              <w:rPr>
                <w:rFonts w:eastAsia="Times New Roman"/>
                <w:color w:val="000000"/>
              </w:rPr>
              <w:t>UART_RX</w:t>
            </w:r>
          </w:p>
        </w:tc>
        <w:tc>
          <w:tcPr>
            <w:tcW w:w="925" w:type="pct"/>
          </w:tcPr>
          <w:p w14:paraId="7C0F119D" w14:textId="77777777" w:rsidR="00D826BA" w:rsidRPr="008445BF" w:rsidRDefault="00D826BA" w:rsidP="000B2497">
            <w:pPr>
              <w:rPr>
                <w:rFonts w:eastAsia="Times New Roman"/>
                <w:color w:val="000000"/>
              </w:rPr>
            </w:pPr>
            <w:r w:rsidRPr="008445BF">
              <w:rPr>
                <w:rFonts w:eastAsia="Times New Roman"/>
                <w:color w:val="000000"/>
              </w:rPr>
              <w:t>Power</w:t>
            </w:r>
          </w:p>
        </w:tc>
        <w:tc>
          <w:tcPr>
            <w:tcW w:w="769" w:type="pct"/>
          </w:tcPr>
          <w:p w14:paraId="6923B3C9" w14:textId="77777777" w:rsidR="00D826BA" w:rsidRPr="008445BF" w:rsidRDefault="00D826BA" w:rsidP="000B2497">
            <w:pPr>
              <w:rPr>
                <w:rFonts w:eastAsia="Times New Roman"/>
                <w:color w:val="000000"/>
              </w:rPr>
            </w:pPr>
            <w:r w:rsidRPr="008445BF">
              <w:rPr>
                <w:rFonts w:eastAsia="Times New Roman"/>
                <w:color w:val="000000"/>
              </w:rPr>
              <w:t>150KHz</w:t>
            </w:r>
          </w:p>
        </w:tc>
        <w:tc>
          <w:tcPr>
            <w:tcW w:w="459" w:type="pct"/>
          </w:tcPr>
          <w:p w14:paraId="19B51AAF" w14:textId="77777777" w:rsidR="00D826BA" w:rsidRPr="008445BF" w:rsidRDefault="00D826BA" w:rsidP="000B2497">
            <w:pPr>
              <w:rPr>
                <w:rFonts w:eastAsia="Times New Roman"/>
                <w:color w:val="000000"/>
              </w:rPr>
            </w:pPr>
            <w:r w:rsidRPr="008445BF">
              <w:rPr>
                <w:rFonts w:eastAsia="Times New Roman"/>
                <w:color w:val="000000"/>
              </w:rPr>
              <w:t>3</w:t>
            </w:r>
          </w:p>
        </w:tc>
        <w:tc>
          <w:tcPr>
            <w:tcW w:w="807" w:type="pct"/>
          </w:tcPr>
          <w:p w14:paraId="53CD7E4B" w14:textId="77777777" w:rsidR="00D826BA" w:rsidRPr="008445BF" w:rsidRDefault="00D826BA" w:rsidP="000B2497">
            <w:pPr>
              <w:rPr>
                <w:rFonts w:eastAsia="Times New Roman"/>
                <w:color w:val="000000"/>
              </w:rPr>
            </w:pPr>
            <w:r w:rsidRPr="008445BF">
              <w:rPr>
                <w:rFonts w:eastAsia="Times New Roman"/>
                <w:color w:val="000000"/>
              </w:rPr>
              <w:t>5MHz</w:t>
            </w:r>
          </w:p>
        </w:tc>
        <w:tc>
          <w:tcPr>
            <w:tcW w:w="457" w:type="pct"/>
          </w:tcPr>
          <w:p w14:paraId="0D72F178" w14:textId="77777777" w:rsidR="00D826BA" w:rsidRPr="008445BF" w:rsidRDefault="00D826BA" w:rsidP="000B2497">
            <w:pPr>
              <w:rPr>
                <w:rFonts w:eastAsia="Times New Roman"/>
                <w:color w:val="000000"/>
              </w:rPr>
            </w:pPr>
            <w:r w:rsidRPr="008445BF">
              <w:rPr>
                <w:rFonts w:eastAsia="Times New Roman"/>
                <w:color w:val="000000"/>
              </w:rPr>
              <w:t>3</w:t>
            </w:r>
          </w:p>
        </w:tc>
        <w:tc>
          <w:tcPr>
            <w:tcW w:w="807" w:type="pct"/>
          </w:tcPr>
          <w:p w14:paraId="0DA6437E" w14:textId="77777777" w:rsidR="00D826BA" w:rsidRPr="008445BF" w:rsidRDefault="00D826BA" w:rsidP="000B2497">
            <w:pPr>
              <w:rPr>
                <w:rFonts w:eastAsia="Times New Roman"/>
                <w:color w:val="000000"/>
              </w:rPr>
            </w:pPr>
            <w:r w:rsidRPr="008445BF">
              <w:rPr>
                <w:rFonts w:eastAsia="Times New Roman"/>
                <w:color w:val="000000"/>
              </w:rPr>
              <w:t>5MHz</w:t>
            </w:r>
          </w:p>
        </w:tc>
      </w:tr>
      <w:tr w:rsidR="00D826BA" w:rsidRPr="008445BF" w14:paraId="7FCD269F" w14:textId="77777777" w:rsidTr="00615DE5">
        <w:tc>
          <w:tcPr>
            <w:tcW w:w="776" w:type="pct"/>
          </w:tcPr>
          <w:p w14:paraId="185BF42F" w14:textId="77777777" w:rsidR="00D826BA" w:rsidRPr="008445BF" w:rsidRDefault="00D826BA" w:rsidP="000B2497">
            <w:pPr>
              <w:rPr>
                <w:rFonts w:eastAsia="Times New Roman"/>
                <w:color w:val="000000"/>
              </w:rPr>
            </w:pPr>
            <w:r w:rsidRPr="008445BF">
              <w:rPr>
                <w:rFonts w:eastAsia="Times New Roman"/>
                <w:color w:val="000000"/>
              </w:rPr>
              <w:t>GND</w:t>
            </w:r>
          </w:p>
        </w:tc>
        <w:tc>
          <w:tcPr>
            <w:tcW w:w="925" w:type="pct"/>
          </w:tcPr>
          <w:p w14:paraId="1AB37C07" w14:textId="77777777" w:rsidR="00D826BA" w:rsidRPr="008445BF" w:rsidRDefault="00D826BA" w:rsidP="000B2497">
            <w:pPr>
              <w:rPr>
                <w:rFonts w:eastAsia="Times New Roman"/>
                <w:color w:val="000000"/>
              </w:rPr>
            </w:pPr>
            <w:r w:rsidRPr="008445BF">
              <w:rPr>
                <w:rFonts w:eastAsia="Times New Roman"/>
                <w:color w:val="000000"/>
              </w:rPr>
              <w:t>Power</w:t>
            </w:r>
          </w:p>
        </w:tc>
        <w:tc>
          <w:tcPr>
            <w:tcW w:w="769" w:type="pct"/>
          </w:tcPr>
          <w:p w14:paraId="72A9E0EC" w14:textId="77777777" w:rsidR="00D826BA" w:rsidRPr="008445BF" w:rsidRDefault="00D826BA" w:rsidP="000B2497">
            <w:pPr>
              <w:rPr>
                <w:rFonts w:eastAsia="Times New Roman"/>
                <w:color w:val="000000"/>
              </w:rPr>
            </w:pPr>
            <w:r w:rsidRPr="008445BF">
              <w:rPr>
                <w:rFonts w:eastAsia="Times New Roman"/>
                <w:color w:val="000000"/>
              </w:rPr>
              <w:t>0.1A</w:t>
            </w:r>
          </w:p>
        </w:tc>
        <w:tc>
          <w:tcPr>
            <w:tcW w:w="459" w:type="pct"/>
          </w:tcPr>
          <w:p w14:paraId="7A26A967" w14:textId="77777777" w:rsidR="00D826BA" w:rsidRPr="008445BF" w:rsidRDefault="00D826BA" w:rsidP="000B2497">
            <w:pPr>
              <w:rPr>
                <w:rFonts w:eastAsia="Times New Roman"/>
                <w:color w:val="000000"/>
              </w:rPr>
            </w:pPr>
            <w:r w:rsidRPr="008445BF">
              <w:rPr>
                <w:rFonts w:eastAsia="Times New Roman"/>
                <w:color w:val="000000"/>
              </w:rPr>
              <w:t>4</w:t>
            </w:r>
          </w:p>
        </w:tc>
        <w:tc>
          <w:tcPr>
            <w:tcW w:w="807" w:type="pct"/>
          </w:tcPr>
          <w:p w14:paraId="383DD55F" w14:textId="77777777" w:rsidR="00D826BA" w:rsidRPr="008445BF" w:rsidRDefault="00D826BA" w:rsidP="000B2497">
            <w:pPr>
              <w:rPr>
                <w:rFonts w:eastAsia="Times New Roman"/>
                <w:color w:val="000000"/>
              </w:rPr>
            </w:pPr>
            <w:r w:rsidRPr="008445BF">
              <w:rPr>
                <w:rFonts w:eastAsia="Times New Roman"/>
                <w:color w:val="000000"/>
              </w:rPr>
              <w:t>1A</w:t>
            </w:r>
          </w:p>
        </w:tc>
        <w:tc>
          <w:tcPr>
            <w:tcW w:w="457" w:type="pct"/>
          </w:tcPr>
          <w:p w14:paraId="372F6837" w14:textId="77777777" w:rsidR="00D826BA" w:rsidRPr="008445BF" w:rsidRDefault="00D826BA" w:rsidP="000B2497">
            <w:pPr>
              <w:rPr>
                <w:rFonts w:eastAsia="Times New Roman"/>
                <w:color w:val="000000"/>
              </w:rPr>
            </w:pPr>
            <w:r w:rsidRPr="008445BF">
              <w:rPr>
                <w:rFonts w:eastAsia="Times New Roman"/>
                <w:color w:val="000000"/>
              </w:rPr>
              <w:t>4</w:t>
            </w:r>
          </w:p>
        </w:tc>
        <w:tc>
          <w:tcPr>
            <w:tcW w:w="807" w:type="pct"/>
          </w:tcPr>
          <w:p w14:paraId="30BDE37E" w14:textId="77777777" w:rsidR="00D826BA" w:rsidRPr="008445BF" w:rsidRDefault="00D826BA" w:rsidP="000B2497">
            <w:pPr>
              <w:rPr>
                <w:rFonts w:eastAsia="Times New Roman"/>
                <w:color w:val="000000"/>
              </w:rPr>
            </w:pPr>
            <w:r w:rsidRPr="008445BF">
              <w:rPr>
                <w:rFonts w:eastAsia="Times New Roman"/>
                <w:color w:val="000000"/>
              </w:rPr>
              <w:t>1A</w:t>
            </w:r>
          </w:p>
        </w:tc>
      </w:tr>
      <w:tr w:rsidR="00D826BA" w:rsidRPr="008445BF" w14:paraId="10E134CE" w14:textId="77777777" w:rsidTr="00615DE5">
        <w:tc>
          <w:tcPr>
            <w:tcW w:w="776" w:type="pct"/>
          </w:tcPr>
          <w:p w14:paraId="7C4F9765" w14:textId="77777777" w:rsidR="00D826BA" w:rsidRPr="008445BF" w:rsidRDefault="00D826BA" w:rsidP="000B2497">
            <w:pPr>
              <w:rPr>
                <w:rFonts w:eastAsia="Times New Roman"/>
                <w:color w:val="000000"/>
              </w:rPr>
            </w:pPr>
            <w:r w:rsidRPr="008445BF">
              <w:rPr>
                <w:rFonts w:eastAsia="Times New Roman"/>
                <w:color w:val="000000"/>
              </w:rPr>
              <w:t>NC</w:t>
            </w:r>
          </w:p>
        </w:tc>
        <w:tc>
          <w:tcPr>
            <w:tcW w:w="925" w:type="pct"/>
          </w:tcPr>
          <w:p w14:paraId="147004CA" w14:textId="77777777" w:rsidR="00D826BA" w:rsidRPr="008445BF" w:rsidRDefault="00D826BA" w:rsidP="000B2497">
            <w:pPr>
              <w:rPr>
                <w:rFonts w:eastAsia="Times New Roman"/>
                <w:color w:val="000000"/>
              </w:rPr>
            </w:pPr>
            <w:r w:rsidRPr="008445BF">
              <w:rPr>
                <w:rFonts w:eastAsia="Times New Roman"/>
                <w:color w:val="000000"/>
              </w:rPr>
              <w:t>Signal</w:t>
            </w:r>
          </w:p>
        </w:tc>
        <w:tc>
          <w:tcPr>
            <w:tcW w:w="769" w:type="pct"/>
          </w:tcPr>
          <w:p w14:paraId="2874800B" w14:textId="77777777" w:rsidR="00D826BA" w:rsidRPr="008445BF" w:rsidRDefault="00D826BA" w:rsidP="000B2497">
            <w:pPr>
              <w:rPr>
                <w:rFonts w:eastAsia="Times New Roman"/>
                <w:color w:val="000000"/>
              </w:rPr>
            </w:pPr>
          </w:p>
        </w:tc>
        <w:tc>
          <w:tcPr>
            <w:tcW w:w="459" w:type="pct"/>
          </w:tcPr>
          <w:p w14:paraId="1860E47D" w14:textId="77777777" w:rsidR="00D826BA" w:rsidRPr="008445BF" w:rsidRDefault="00D826BA" w:rsidP="000B2497">
            <w:pPr>
              <w:rPr>
                <w:rFonts w:eastAsia="Times New Roman"/>
                <w:color w:val="000000"/>
              </w:rPr>
            </w:pPr>
            <w:r w:rsidRPr="008445BF">
              <w:rPr>
                <w:rFonts w:eastAsia="Times New Roman"/>
                <w:color w:val="000000"/>
              </w:rPr>
              <w:t>5</w:t>
            </w:r>
          </w:p>
        </w:tc>
        <w:tc>
          <w:tcPr>
            <w:tcW w:w="807" w:type="pct"/>
          </w:tcPr>
          <w:p w14:paraId="582A559E" w14:textId="77777777" w:rsidR="00D826BA" w:rsidRPr="008445BF" w:rsidRDefault="00D826BA" w:rsidP="000B2497">
            <w:pPr>
              <w:rPr>
                <w:rFonts w:eastAsia="Times New Roman"/>
                <w:color w:val="000000"/>
              </w:rPr>
            </w:pPr>
          </w:p>
        </w:tc>
        <w:tc>
          <w:tcPr>
            <w:tcW w:w="457" w:type="pct"/>
          </w:tcPr>
          <w:p w14:paraId="6B236FCE" w14:textId="77777777" w:rsidR="00D826BA" w:rsidRPr="008445BF" w:rsidRDefault="00D826BA" w:rsidP="000B2497">
            <w:pPr>
              <w:rPr>
                <w:rFonts w:eastAsia="Times New Roman"/>
                <w:color w:val="000000"/>
              </w:rPr>
            </w:pPr>
            <w:r w:rsidRPr="008445BF">
              <w:rPr>
                <w:rFonts w:eastAsia="Times New Roman"/>
                <w:color w:val="000000"/>
              </w:rPr>
              <w:t>5</w:t>
            </w:r>
          </w:p>
        </w:tc>
        <w:tc>
          <w:tcPr>
            <w:tcW w:w="807" w:type="pct"/>
          </w:tcPr>
          <w:p w14:paraId="498510C5" w14:textId="77777777" w:rsidR="00D826BA" w:rsidRPr="008445BF" w:rsidRDefault="00D826BA" w:rsidP="000B2497">
            <w:pPr>
              <w:rPr>
                <w:rFonts w:eastAsia="Times New Roman"/>
                <w:color w:val="000000"/>
              </w:rPr>
            </w:pPr>
          </w:p>
        </w:tc>
      </w:tr>
    </w:tbl>
    <w:p w14:paraId="2AB37125" w14:textId="12208939" w:rsidR="00D826BA" w:rsidRPr="008445BF" w:rsidRDefault="00D826BA" w:rsidP="00D826BA">
      <w:pPr>
        <w:pStyle w:val="Caption"/>
        <w:spacing w:before="240"/>
        <w:jc w:val="center"/>
        <w:rPr>
          <w:rFonts w:ascii="Times New Roman" w:eastAsia="Times New Roman" w:hAnsi="Times New Roman" w:cs="Times New Roman"/>
          <w:bCs/>
          <w:i w:val="0"/>
          <w:color w:val="365F91"/>
          <w:sz w:val="22"/>
          <w:szCs w:val="22"/>
        </w:rPr>
      </w:pPr>
      <w:bookmarkStart w:id="245" w:name="_Toc16620636"/>
      <w:bookmarkStart w:id="246" w:name="_Toc17818146"/>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17</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 Subsystem2 - UART Header</w:t>
      </w:r>
      <w:bookmarkEnd w:id="245"/>
      <w:bookmarkEnd w:id="246"/>
      <w:r w:rsidRPr="008445BF">
        <w:rPr>
          <w:rFonts w:ascii="Times New Roman" w:hAnsi="Times New Roman" w:cs="Times New Roman"/>
          <w:i w:val="0"/>
          <w:sz w:val="22"/>
          <w:szCs w:val="22"/>
        </w:rPr>
        <w:t xml:space="preserve"> </w:t>
      </w:r>
    </w:p>
    <w:p w14:paraId="410855A8" w14:textId="77777777" w:rsidR="00D826BA" w:rsidRPr="008445BF" w:rsidRDefault="00D826BA" w:rsidP="00D826BA"/>
    <w:p w14:paraId="77CAF73A" w14:textId="77777777" w:rsidR="00D826BA" w:rsidRPr="008445BF" w:rsidRDefault="00D826BA" w:rsidP="00D826BA">
      <w:r w:rsidRPr="008445BF">
        <w:rPr>
          <w:b/>
        </w:rPr>
        <w:t>Matting Cable</w:t>
      </w:r>
      <w:r w:rsidRPr="008445BF">
        <w:t xml:space="preserve"> [Optional – If internal connector provision is given for future B2C connection, Say add-on board]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
        <w:gridCol w:w="2294"/>
        <w:gridCol w:w="2056"/>
        <w:gridCol w:w="970"/>
        <w:gridCol w:w="2245"/>
      </w:tblGrid>
      <w:tr w:rsidR="00D826BA" w:rsidRPr="008445BF" w14:paraId="20B9354B" w14:textId="77777777" w:rsidTr="000B2497">
        <w:trPr>
          <w:tblHeader/>
        </w:trPr>
        <w:tc>
          <w:tcPr>
            <w:tcW w:w="1908" w:type="pct"/>
            <w:gridSpan w:val="2"/>
            <w:shd w:val="clear" w:color="auto" w:fill="BFBFBF" w:themeFill="background1" w:themeFillShade="BF"/>
          </w:tcPr>
          <w:p w14:paraId="407B6D2C" w14:textId="77777777" w:rsidR="00D826BA" w:rsidRPr="008445BF" w:rsidRDefault="00D826BA" w:rsidP="000B2497">
            <w:pPr>
              <w:jc w:val="center"/>
              <w:rPr>
                <w:rFonts w:eastAsia="Times New Roman"/>
                <w:b/>
                <w:color w:val="000000"/>
              </w:rPr>
            </w:pPr>
            <w:r w:rsidRPr="008445BF">
              <w:rPr>
                <w:rFonts w:eastAsia="Times New Roman"/>
                <w:b/>
                <w:color w:val="000000"/>
              </w:rPr>
              <w:t>Connector at End-A</w:t>
            </w:r>
          </w:p>
        </w:tc>
        <w:tc>
          <w:tcPr>
            <w:tcW w:w="1206" w:type="pct"/>
            <w:shd w:val="clear" w:color="auto" w:fill="BFBFBF" w:themeFill="background1" w:themeFillShade="BF"/>
          </w:tcPr>
          <w:p w14:paraId="5A1809A0" w14:textId="77777777" w:rsidR="00D826BA" w:rsidRPr="008445BF" w:rsidRDefault="00D826BA" w:rsidP="000B2497">
            <w:pPr>
              <w:jc w:val="center"/>
              <w:rPr>
                <w:rFonts w:eastAsia="Times New Roman"/>
                <w:b/>
                <w:color w:val="000000"/>
              </w:rPr>
            </w:pPr>
            <w:r w:rsidRPr="008445BF">
              <w:rPr>
                <w:rFonts w:eastAsia="Times New Roman"/>
                <w:b/>
                <w:color w:val="000000"/>
              </w:rPr>
              <w:t>Cable</w:t>
            </w:r>
          </w:p>
        </w:tc>
        <w:tc>
          <w:tcPr>
            <w:tcW w:w="1886" w:type="pct"/>
            <w:gridSpan w:val="2"/>
            <w:shd w:val="clear" w:color="auto" w:fill="BFBFBF" w:themeFill="background1" w:themeFillShade="BF"/>
          </w:tcPr>
          <w:p w14:paraId="67361464" w14:textId="77777777" w:rsidR="00D826BA" w:rsidRPr="008445BF" w:rsidRDefault="00D826BA" w:rsidP="000B2497">
            <w:pPr>
              <w:jc w:val="center"/>
              <w:rPr>
                <w:rFonts w:eastAsia="Times New Roman"/>
                <w:b/>
                <w:color w:val="000000"/>
              </w:rPr>
            </w:pPr>
            <w:r w:rsidRPr="008445BF">
              <w:rPr>
                <w:rFonts w:eastAsia="Times New Roman"/>
                <w:b/>
                <w:color w:val="000000"/>
              </w:rPr>
              <w:t>Connector at End-A</w:t>
            </w:r>
          </w:p>
        </w:tc>
      </w:tr>
      <w:tr w:rsidR="00D826BA" w:rsidRPr="008445BF" w14:paraId="1C6AF874" w14:textId="77777777" w:rsidTr="000B2497">
        <w:trPr>
          <w:tblHeader/>
        </w:trPr>
        <w:tc>
          <w:tcPr>
            <w:tcW w:w="562" w:type="pct"/>
            <w:shd w:val="clear" w:color="auto" w:fill="BFBFBF" w:themeFill="background1" w:themeFillShade="BF"/>
          </w:tcPr>
          <w:p w14:paraId="7C3E4679" w14:textId="77777777" w:rsidR="00D826BA" w:rsidRPr="008445BF" w:rsidRDefault="00D826BA" w:rsidP="000B2497">
            <w:pPr>
              <w:jc w:val="center"/>
              <w:rPr>
                <w:rFonts w:eastAsia="Times New Roman"/>
                <w:b/>
                <w:color w:val="000000"/>
              </w:rPr>
            </w:pPr>
            <w:r w:rsidRPr="008445BF">
              <w:rPr>
                <w:rFonts w:eastAsia="Times New Roman"/>
                <w:b/>
                <w:color w:val="000000"/>
              </w:rPr>
              <w:t>Pin No</w:t>
            </w:r>
          </w:p>
        </w:tc>
        <w:tc>
          <w:tcPr>
            <w:tcW w:w="1346" w:type="pct"/>
            <w:shd w:val="clear" w:color="auto" w:fill="BFBFBF" w:themeFill="background1" w:themeFillShade="BF"/>
          </w:tcPr>
          <w:p w14:paraId="7C22940D" w14:textId="77777777" w:rsidR="00D826BA" w:rsidRPr="008445BF" w:rsidRDefault="00D826BA" w:rsidP="000B2497">
            <w:pPr>
              <w:jc w:val="center"/>
              <w:rPr>
                <w:rFonts w:eastAsia="Times New Roman"/>
                <w:b/>
                <w:color w:val="000000"/>
              </w:rPr>
            </w:pPr>
            <w:r w:rsidRPr="008445BF">
              <w:rPr>
                <w:rFonts w:eastAsia="Times New Roman"/>
                <w:b/>
                <w:color w:val="000000"/>
              </w:rPr>
              <w:t>Frequency / Current</w:t>
            </w:r>
          </w:p>
        </w:tc>
        <w:tc>
          <w:tcPr>
            <w:tcW w:w="1206" w:type="pct"/>
            <w:shd w:val="clear" w:color="auto" w:fill="BFBFBF" w:themeFill="background1" w:themeFillShade="BF"/>
          </w:tcPr>
          <w:p w14:paraId="5596BFEA" w14:textId="77777777" w:rsidR="00D826BA" w:rsidRPr="008445BF" w:rsidRDefault="00D826BA" w:rsidP="000B2497">
            <w:pPr>
              <w:jc w:val="center"/>
              <w:rPr>
                <w:rFonts w:eastAsia="Times New Roman"/>
                <w:b/>
                <w:color w:val="000000"/>
              </w:rPr>
            </w:pPr>
            <w:r w:rsidRPr="008445BF">
              <w:rPr>
                <w:rFonts w:eastAsia="Times New Roman"/>
                <w:b/>
                <w:color w:val="000000"/>
              </w:rPr>
              <w:t>Frequency / AWG</w:t>
            </w:r>
          </w:p>
        </w:tc>
        <w:tc>
          <w:tcPr>
            <w:tcW w:w="569" w:type="pct"/>
            <w:shd w:val="clear" w:color="auto" w:fill="BFBFBF" w:themeFill="background1" w:themeFillShade="BF"/>
          </w:tcPr>
          <w:p w14:paraId="134D6454" w14:textId="77777777" w:rsidR="00D826BA" w:rsidRPr="008445BF" w:rsidRDefault="00D826BA" w:rsidP="000B2497">
            <w:pPr>
              <w:jc w:val="center"/>
              <w:rPr>
                <w:rFonts w:eastAsia="Times New Roman"/>
                <w:b/>
                <w:color w:val="000000"/>
              </w:rPr>
            </w:pPr>
            <w:r w:rsidRPr="008445BF">
              <w:rPr>
                <w:rFonts w:eastAsia="Times New Roman"/>
                <w:b/>
                <w:color w:val="000000"/>
              </w:rPr>
              <w:t>Pin No</w:t>
            </w:r>
          </w:p>
        </w:tc>
        <w:tc>
          <w:tcPr>
            <w:tcW w:w="1317" w:type="pct"/>
            <w:shd w:val="clear" w:color="auto" w:fill="BFBFBF" w:themeFill="background1" w:themeFillShade="BF"/>
          </w:tcPr>
          <w:p w14:paraId="1B0EA8B5" w14:textId="77777777" w:rsidR="00D826BA" w:rsidRPr="008445BF" w:rsidRDefault="00D826BA" w:rsidP="000B2497">
            <w:pPr>
              <w:jc w:val="center"/>
              <w:rPr>
                <w:rFonts w:eastAsia="Times New Roman"/>
                <w:b/>
                <w:color w:val="000000"/>
              </w:rPr>
            </w:pPr>
            <w:r w:rsidRPr="008445BF">
              <w:rPr>
                <w:rFonts w:eastAsia="Times New Roman"/>
                <w:b/>
                <w:color w:val="000000"/>
              </w:rPr>
              <w:t>Frequency / Current</w:t>
            </w:r>
          </w:p>
        </w:tc>
      </w:tr>
      <w:tr w:rsidR="00D826BA" w:rsidRPr="008445BF" w14:paraId="2FA61D3F" w14:textId="77777777" w:rsidTr="000B2497">
        <w:tc>
          <w:tcPr>
            <w:tcW w:w="562" w:type="pct"/>
          </w:tcPr>
          <w:p w14:paraId="4ECA45AB" w14:textId="77777777" w:rsidR="00D826BA" w:rsidRPr="008445BF" w:rsidRDefault="00D826BA" w:rsidP="000B2497">
            <w:pPr>
              <w:rPr>
                <w:rFonts w:eastAsia="Times New Roman"/>
                <w:color w:val="000000"/>
              </w:rPr>
            </w:pPr>
          </w:p>
        </w:tc>
        <w:tc>
          <w:tcPr>
            <w:tcW w:w="1346" w:type="pct"/>
          </w:tcPr>
          <w:p w14:paraId="40DF8E8F" w14:textId="77777777" w:rsidR="00D826BA" w:rsidRPr="008445BF" w:rsidRDefault="00D826BA" w:rsidP="000B2497">
            <w:pPr>
              <w:rPr>
                <w:rFonts w:eastAsia="Times New Roman"/>
                <w:color w:val="000000"/>
              </w:rPr>
            </w:pPr>
          </w:p>
        </w:tc>
        <w:tc>
          <w:tcPr>
            <w:tcW w:w="1206" w:type="pct"/>
          </w:tcPr>
          <w:p w14:paraId="5B6CCAD4" w14:textId="77777777" w:rsidR="00D826BA" w:rsidRPr="008445BF" w:rsidRDefault="00D826BA" w:rsidP="000B2497">
            <w:pPr>
              <w:rPr>
                <w:rFonts w:eastAsia="Times New Roman"/>
                <w:color w:val="000000"/>
              </w:rPr>
            </w:pPr>
          </w:p>
        </w:tc>
        <w:tc>
          <w:tcPr>
            <w:tcW w:w="569" w:type="pct"/>
          </w:tcPr>
          <w:p w14:paraId="77AE20C5" w14:textId="77777777" w:rsidR="00D826BA" w:rsidRPr="008445BF" w:rsidRDefault="00D826BA" w:rsidP="000B2497">
            <w:pPr>
              <w:rPr>
                <w:rFonts w:eastAsia="Times New Roman"/>
                <w:color w:val="000000"/>
              </w:rPr>
            </w:pPr>
          </w:p>
        </w:tc>
        <w:tc>
          <w:tcPr>
            <w:tcW w:w="1317" w:type="pct"/>
          </w:tcPr>
          <w:p w14:paraId="6E2C2C23" w14:textId="77777777" w:rsidR="00D826BA" w:rsidRPr="008445BF" w:rsidRDefault="00D826BA" w:rsidP="000B2497">
            <w:pPr>
              <w:rPr>
                <w:rFonts w:eastAsia="Times New Roman"/>
                <w:color w:val="000000"/>
              </w:rPr>
            </w:pPr>
          </w:p>
        </w:tc>
      </w:tr>
      <w:tr w:rsidR="00D826BA" w:rsidRPr="008445BF" w14:paraId="159828D4" w14:textId="77777777" w:rsidTr="000B2497">
        <w:tc>
          <w:tcPr>
            <w:tcW w:w="562" w:type="pct"/>
          </w:tcPr>
          <w:p w14:paraId="12BCCE56" w14:textId="77777777" w:rsidR="00D826BA" w:rsidRPr="008445BF" w:rsidRDefault="00D826BA" w:rsidP="000B2497">
            <w:pPr>
              <w:rPr>
                <w:rFonts w:eastAsia="Times New Roman"/>
                <w:color w:val="000000"/>
              </w:rPr>
            </w:pPr>
          </w:p>
        </w:tc>
        <w:tc>
          <w:tcPr>
            <w:tcW w:w="1346" w:type="pct"/>
          </w:tcPr>
          <w:p w14:paraId="7044618D" w14:textId="77777777" w:rsidR="00D826BA" w:rsidRPr="008445BF" w:rsidRDefault="00D826BA" w:rsidP="000B2497">
            <w:pPr>
              <w:rPr>
                <w:rFonts w:eastAsia="Times New Roman"/>
                <w:color w:val="000000"/>
              </w:rPr>
            </w:pPr>
          </w:p>
        </w:tc>
        <w:tc>
          <w:tcPr>
            <w:tcW w:w="1206" w:type="pct"/>
          </w:tcPr>
          <w:p w14:paraId="0A5F53CA" w14:textId="77777777" w:rsidR="00D826BA" w:rsidRPr="008445BF" w:rsidRDefault="00D826BA" w:rsidP="000B2497">
            <w:pPr>
              <w:rPr>
                <w:rFonts w:eastAsia="Times New Roman"/>
                <w:color w:val="000000"/>
              </w:rPr>
            </w:pPr>
          </w:p>
        </w:tc>
        <w:tc>
          <w:tcPr>
            <w:tcW w:w="569" w:type="pct"/>
          </w:tcPr>
          <w:p w14:paraId="061E1FB6" w14:textId="77777777" w:rsidR="00D826BA" w:rsidRPr="008445BF" w:rsidRDefault="00D826BA" w:rsidP="000B2497">
            <w:pPr>
              <w:rPr>
                <w:rFonts w:eastAsia="Times New Roman"/>
                <w:color w:val="000000"/>
              </w:rPr>
            </w:pPr>
          </w:p>
        </w:tc>
        <w:tc>
          <w:tcPr>
            <w:tcW w:w="1317" w:type="pct"/>
          </w:tcPr>
          <w:p w14:paraId="4CB34CDA" w14:textId="77777777" w:rsidR="00D826BA" w:rsidRPr="008445BF" w:rsidRDefault="00D826BA" w:rsidP="000B2497">
            <w:pPr>
              <w:rPr>
                <w:rFonts w:eastAsia="Times New Roman"/>
                <w:color w:val="000000"/>
              </w:rPr>
            </w:pPr>
          </w:p>
        </w:tc>
      </w:tr>
      <w:tr w:rsidR="00D826BA" w:rsidRPr="008445BF" w14:paraId="38A0A230" w14:textId="77777777" w:rsidTr="000B2497">
        <w:tc>
          <w:tcPr>
            <w:tcW w:w="562" w:type="pct"/>
          </w:tcPr>
          <w:p w14:paraId="09631A7F" w14:textId="77777777" w:rsidR="00D826BA" w:rsidRPr="008445BF" w:rsidRDefault="00D826BA" w:rsidP="000B2497">
            <w:pPr>
              <w:rPr>
                <w:rFonts w:eastAsia="Times New Roman"/>
                <w:color w:val="000000"/>
              </w:rPr>
            </w:pPr>
          </w:p>
        </w:tc>
        <w:tc>
          <w:tcPr>
            <w:tcW w:w="1346" w:type="pct"/>
          </w:tcPr>
          <w:p w14:paraId="39FC2692" w14:textId="77777777" w:rsidR="00D826BA" w:rsidRPr="008445BF" w:rsidRDefault="00D826BA" w:rsidP="000B2497">
            <w:pPr>
              <w:rPr>
                <w:rFonts w:eastAsia="Times New Roman"/>
                <w:color w:val="000000"/>
              </w:rPr>
            </w:pPr>
          </w:p>
        </w:tc>
        <w:tc>
          <w:tcPr>
            <w:tcW w:w="1206" w:type="pct"/>
          </w:tcPr>
          <w:p w14:paraId="19607DDE" w14:textId="77777777" w:rsidR="00D826BA" w:rsidRPr="008445BF" w:rsidRDefault="00D826BA" w:rsidP="000B2497">
            <w:pPr>
              <w:rPr>
                <w:rFonts w:eastAsia="Times New Roman"/>
                <w:color w:val="000000"/>
              </w:rPr>
            </w:pPr>
          </w:p>
        </w:tc>
        <w:tc>
          <w:tcPr>
            <w:tcW w:w="569" w:type="pct"/>
          </w:tcPr>
          <w:p w14:paraId="25C9646C" w14:textId="77777777" w:rsidR="00D826BA" w:rsidRPr="008445BF" w:rsidRDefault="00D826BA" w:rsidP="000B2497">
            <w:pPr>
              <w:rPr>
                <w:rFonts w:eastAsia="Times New Roman"/>
                <w:color w:val="000000"/>
              </w:rPr>
            </w:pPr>
          </w:p>
        </w:tc>
        <w:tc>
          <w:tcPr>
            <w:tcW w:w="1317" w:type="pct"/>
          </w:tcPr>
          <w:p w14:paraId="3A1E549B" w14:textId="77777777" w:rsidR="00D826BA" w:rsidRPr="008445BF" w:rsidRDefault="00D826BA" w:rsidP="000B2497">
            <w:pPr>
              <w:rPr>
                <w:rFonts w:eastAsia="Times New Roman"/>
                <w:color w:val="000000"/>
              </w:rPr>
            </w:pPr>
          </w:p>
        </w:tc>
      </w:tr>
      <w:tr w:rsidR="00D826BA" w:rsidRPr="008445BF" w14:paraId="6FBB58A7" w14:textId="77777777" w:rsidTr="000B2497">
        <w:tc>
          <w:tcPr>
            <w:tcW w:w="562" w:type="pct"/>
          </w:tcPr>
          <w:p w14:paraId="057AEA27" w14:textId="77777777" w:rsidR="00D826BA" w:rsidRPr="008445BF" w:rsidRDefault="00D826BA" w:rsidP="000B2497">
            <w:pPr>
              <w:rPr>
                <w:rFonts w:eastAsia="Times New Roman"/>
                <w:color w:val="000000"/>
              </w:rPr>
            </w:pPr>
          </w:p>
        </w:tc>
        <w:tc>
          <w:tcPr>
            <w:tcW w:w="1346" w:type="pct"/>
          </w:tcPr>
          <w:p w14:paraId="57757E0F" w14:textId="77777777" w:rsidR="00D826BA" w:rsidRPr="008445BF" w:rsidRDefault="00D826BA" w:rsidP="000B2497">
            <w:pPr>
              <w:rPr>
                <w:rFonts w:eastAsia="Times New Roman"/>
                <w:color w:val="000000"/>
              </w:rPr>
            </w:pPr>
          </w:p>
        </w:tc>
        <w:tc>
          <w:tcPr>
            <w:tcW w:w="1206" w:type="pct"/>
          </w:tcPr>
          <w:p w14:paraId="5171DF83" w14:textId="77777777" w:rsidR="00D826BA" w:rsidRPr="008445BF" w:rsidRDefault="00D826BA" w:rsidP="000B2497">
            <w:pPr>
              <w:rPr>
                <w:rFonts w:eastAsia="Times New Roman"/>
                <w:color w:val="000000"/>
              </w:rPr>
            </w:pPr>
          </w:p>
        </w:tc>
        <w:tc>
          <w:tcPr>
            <w:tcW w:w="569" w:type="pct"/>
          </w:tcPr>
          <w:p w14:paraId="18988B2B" w14:textId="77777777" w:rsidR="00D826BA" w:rsidRPr="008445BF" w:rsidRDefault="00D826BA" w:rsidP="000B2497">
            <w:pPr>
              <w:rPr>
                <w:rFonts w:eastAsia="Times New Roman"/>
                <w:color w:val="000000"/>
              </w:rPr>
            </w:pPr>
          </w:p>
        </w:tc>
        <w:tc>
          <w:tcPr>
            <w:tcW w:w="1317" w:type="pct"/>
          </w:tcPr>
          <w:p w14:paraId="2F1FBDA6" w14:textId="77777777" w:rsidR="00D826BA" w:rsidRPr="008445BF" w:rsidRDefault="00D826BA" w:rsidP="000B2497">
            <w:pPr>
              <w:rPr>
                <w:rFonts w:eastAsia="Times New Roman"/>
                <w:color w:val="000000"/>
              </w:rPr>
            </w:pPr>
          </w:p>
        </w:tc>
      </w:tr>
      <w:tr w:rsidR="00D826BA" w:rsidRPr="008445BF" w14:paraId="79E4A93E" w14:textId="77777777" w:rsidTr="000B2497">
        <w:tc>
          <w:tcPr>
            <w:tcW w:w="562" w:type="pct"/>
          </w:tcPr>
          <w:p w14:paraId="0144E639" w14:textId="77777777" w:rsidR="00D826BA" w:rsidRPr="008445BF" w:rsidRDefault="00D826BA" w:rsidP="000B2497">
            <w:pPr>
              <w:rPr>
                <w:rFonts w:eastAsia="Times New Roman"/>
                <w:color w:val="000000"/>
              </w:rPr>
            </w:pPr>
          </w:p>
        </w:tc>
        <w:tc>
          <w:tcPr>
            <w:tcW w:w="1346" w:type="pct"/>
          </w:tcPr>
          <w:p w14:paraId="4B40CD62" w14:textId="77777777" w:rsidR="00D826BA" w:rsidRPr="008445BF" w:rsidRDefault="00D826BA" w:rsidP="000B2497">
            <w:pPr>
              <w:rPr>
                <w:rFonts w:eastAsia="Times New Roman"/>
                <w:color w:val="000000"/>
              </w:rPr>
            </w:pPr>
          </w:p>
        </w:tc>
        <w:tc>
          <w:tcPr>
            <w:tcW w:w="1206" w:type="pct"/>
          </w:tcPr>
          <w:p w14:paraId="1013F6AE" w14:textId="77777777" w:rsidR="00D826BA" w:rsidRPr="008445BF" w:rsidRDefault="00D826BA" w:rsidP="000B2497">
            <w:pPr>
              <w:rPr>
                <w:rFonts w:eastAsia="Times New Roman"/>
                <w:color w:val="000000"/>
              </w:rPr>
            </w:pPr>
          </w:p>
        </w:tc>
        <w:tc>
          <w:tcPr>
            <w:tcW w:w="569" w:type="pct"/>
          </w:tcPr>
          <w:p w14:paraId="68EB3A7D" w14:textId="77777777" w:rsidR="00D826BA" w:rsidRPr="008445BF" w:rsidRDefault="00D826BA" w:rsidP="000B2497">
            <w:pPr>
              <w:rPr>
                <w:rFonts w:eastAsia="Times New Roman"/>
                <w:color w:val="000000"/>
              </w:rPr>
            </w:pPr>
          </w:p>
        </w:tc>
        <w:tc>
          <w:tcPr>
            <w:tcW w:w="1317" w:type="pct"/>
          </w:tcPr>
          <w:p w14:paraId="232FBFFA" w14:textId="77777777" w:rsidR="00D826BA" w:rsidRPr="008445BF" w:rsidRDefault="00D826BA" w:rsidP="000B2497">
            <w:pPr>
              <w:rPr>
                <w:rFonts w:eastAsia="Times New Roman"/>
                <w:color w:val="000000"/>
              </w:rPr>
            </w:pPr>
          </w:p>
        </w:tc>
      </w:tr>
    </w:tbl>
    <w:p w14:paraId="543D9E0B" w14:textId="18ACA596" w:rsidR="00D826BA" w:rsidRPr="008445BF" w:rsidRDefault="00D826BA" w:rsidP="00D826BA">
      <w:pPr>
        <w:pStyle w:val="Caption"/>
        <w:spacing w:before="240"/>
        <w:jc w:val="center"/>
        <w:rPr>
          <w:rFonts w:ascii="Times New Roman" w:eastAsia="Times New Roman" w:hAnsi="Times New Roman" w:cs="Times New Roman"/>
          <w:bCs/>
          <w:i w:val="0"/>
          <w:color w:val="365F91"/>
          <w:sz w:val="22"/>
          <w:szCs w:val="22"/>
        </w:rPr>
      </w:pPr>
      <w:bookmarkStart w:id="247" w:name="_Toc16620637"/>
      <w:bookmarkStart w:id="248" w:name="_Toc17818147"/>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18</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Subsystem1 – Subsystem2 - UART Header Cable</w:t>
      </w:r>
      <w:bookmarkEnd w:id="247"/>
      <w:bookmarkEnd w:id="248"/>
    </w:p>
    <w:p w14:paraId="5AE4E2D6" w14:textId="77777777" w:rsidR="00D826BA" w:rsidRPr="008445BF" w:rsidRDefault="00D826BA" w:rsidP="00D826BA"/>
    <w:p w14:paraId="19DF1997" w14:textId="77777777" w:rsidR="00D826BA" w:rsidRPr="008445BF" w:rsidRDefault="00D826BA" w:rsidP="00D826BA">
      <w:r w:rsidRPr="008445BF">
        <w:t>Explain the other specs of the cable here with some diagram.</w:t>
      </w:r>
    </w:p>
    <w:p w14:paraId="1EE57446"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Connector 2 [Daughter Board Interface]</w:t>
      </w:r>
    </w:p>
    <w:p w14:paraId="63AA60AB" w14:textId="77777777" w:rsidR="00D826BA" w:rsidRPr="008445BF" w:rsidRDefault="00D826BA" w:rsidP="00D826BA">
      <w:r w:rsidRPr="008445BF">
        <w:t>&lt;Insert table as needed&gt;</w:t>
      </w:r>
    </w:p>
    <w:p w14:paraId="1A4B65A7" w14:textId="77777777" w:rsidR="00D826BA" w:rsidRPr="008445BF" w:rsidRDefault="00D826BA" w:rsidP="00D826BA"/>
    <w:p w14:paraId="59876FDD" w14:textId="77777777" w:rsidR="00D826BA" w:rsidRPr="008445BF" w:rsidRDefault="00D826BA" w:rsidP="00D826BA">
      <w:pPr>
        <w:pStyle w:val="Heading3"/>
        <w:spacing w:after="0" w:line="240" w:lineRule="auto"/>
        <w:ind w:left="900"/>
        <w:rPr>
          <w:rFonts w:cs="Times New Roman"/>
        </w:rPr>
      </w:pPr>
      <w:bookmarkStart w:id="249" w:name="_Toc16877137"/>
      <w:bookmarkStart w:id="250" w:name="_Toc17808651"/>
      <w:r w:rsidRPr="008445BF">
        <w:rPr>
          <w:rFonts w:cs="Times New Roman"/>
        </w:rPr>
        <w:t>Subsystem2 – Subsystem3 Connectors</w:t>
      </w:r>
      <w:bookmarkEnd w:id="249"/>
      <w:bookmarkEnd w:id="250"/>
    </w:p>
    <w:p w14:paraId="3BDB53F7" w14:textId="77777777" w:rsidR="00D826BA" w:rsidRPr="008445BF" w:rsidRDefault="00D826BA" w:rsidP="00D826BA">
      <w:r w:rsidRPr="008445BF">
        <w:t>&lt;Same as above and insert as many as required&gt;</w:t>
      </w:r>
    </w:p>
    <w:p w14:paraId="68310D09" w14:textId="77777777" w:rsidR="00D826BA" w:rsidRPr="008445BF" w:rsidRDefault="00D826BA" w:rsidP="00D826BA"/>
    <w:p w14:paraId="46BCB0B0" w14:textId="77777777" w:rsidR="00DE3788" w:rsidRDefault="00DE3788">
      <w:pPr>
        <w:spacing w:after="160"/>
        <w:jc w:val="left"/>
        <w:rPr>
          <w:rFonts w:eastAsia="Times New Roman"/>
          <w:b/>
          <w:bCs/>
          <w:color w:val="365F91"/>
          <w:sz w:val="32"/>
          <w:szCs w:val="28"/>
        </w:rPr>
      </w:pPr>
      <w:bookmarkStart w:id="251" w:name="_Toc16877138"/>
      <w:bookmarkStart w:id="252" w:name="_Toc17808652"/>
      <w:r>
        <w:br w:type="page"/>
      </w:r>
    </w:p>
    <w:p w14:paraId="3CCDF819" w14:textId="2F5E10F1" w:rsidR="00D826BA" w:rsidRPr="008445BF" w:rsidRDefault="00D826BA" w:rsidP="00D826BA">
      <w:pPr>
        <w:pStyle w:val="Heading1"/>
        <w:spacing w:line="240" w:lineRule="auto"/>
        <w:jc w:val="both"/>
        <w:rPr>
          <w:rFonts w:cs="Times New Roman"/>
        </w:rPr>
      </w:pPr>
      <w:r w:rsidRPr="008445BF">
        <w:rPr>
          <w:rFonts w:cs="Times New Roman"/>
        </w:rPr>
        <w:lastRenderedPageBreak/>
        <w:t>GPIO Mapping</w:t>
      </w:r>
      <w:bookmarkEnd w:id="251"/>
      <w:bookmarkEnd w:id="252"/>
    </w:p>
    <w:p w14:paraId="44B3AB27" w14:textId="77777777" w:rsidR="00D826BA" w:rsidRPr="008445BF" w:rsidRDefault="00D826BA" w:rsidP="00D826BA">
      <w:r w:rsidRPr="008445BF">
        <w:t xml:space="preserve">&lt;This section shall capture GPIOs of all modules (say, processor, DSP, Microcontroller </w:t>
      </w:r>
      <w:proofErr w:type="spellStart"/>
      <w:r w:rsidRPr="008445BF">
        <w:t>etc</w:t>
      </w:r>
      <w:proofErr w:type="spellEnd"/>
      <w:r w:rsidRPr="008445BF">
        <w:t>) where some piece of VVDN software is running. This section is to consolidate all GPIOs in one place for easy reference (mainly for software team). The detailed functionality of these GPIOs should be captured in the relevant sections above.</w:t>
      </w:r>
    </w:p>
    <w:p w14:paraId="3BB9C95D" w14:textId="77777777" w:rsidR="00D826BA" w:rsidRPr="008445BF" w:rsidRDefault="00D826BA" w:rsidP="00D826BA">
      <w:r w:rsidRPr="008445BF">
        <w:t>Note that software-function column should be filled from module perspective (what need to be configured by software), not what is expected by the receiver IC as there may be other hardware logic (inverter) in between.</w:t>
      </w:r>
    </w:p>
    <w:p w14:paraId="616ED897" w14:textId="77777777" w:rsidR="00D826BA" w:rsidRPr="008445BF" w:rsidRDefault="00D826BA" w:rsidP="00D826BA">
      <w:r w:rsidRPr="008445BF">
        <w:t>&gt;</w:t>
      </w:r>
    </w:p>
    <w:p w14:paraId="7477F098" w14:textId="77777777" w:rsidR="00D826BA" w:rsidRPr="008445BF" w:rsidRDefault="00D826BA" w:rsidP="00D826BA">
      <w:pPr>
        <w:pStyle w:val="Heading2"/>
        <w:numPr>
          <w:ilvl w:val="1"/>
          <w:numId w:val="7"/>
        </w:numPr>
        <w:spacing w:line="240" w:lineRule="auto"/>
        <w:jc w:val="both"/>
        <w:rPr>
          <w:rFonts w:cs="Times New Roman"/>
        </w:rPr>
      </w:pPr>
      <w:bookmarkStart w:id="253" w:name="_Toc16877139"/>
      <w:bookmarkStart w:id="254" w:name="_Toc17808653"/>
      <w:r w:rsidRPr="008445BF">
        <w:rPr>
          <w:rFonts w:cs="Times New Roman"/>
        </w:rPr>
        <w:t>Subsystem1 GPIOs</w:t>
      </w:r>
      <w:bookmarkEnd w:id="253"/>
      <w:bookmarkEnd w:id="254"/>
    </w:p>
    <w:p w14:paraId="3855EBF5"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Module1 [Processor]</w:t>
      </w:r>
    </w:p>
    <w:p w14:paraId="5349EFD8" w14:textId="77777777" w:rsidR="00D826BA" w:rsidRPr="008445BF" w:rsidRDefault="00D826BA" w:rsidP="00D826BA">
      <w:r w:rsidRPr="008445BF">
        <w:t>&lt;Insert table as needed&gt;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1"/>
        <w:gridCol w:w="919"/>
        <w:gridCol w:w="746"/>
        <w:gridCol w:w="908"/>
        <w:gridCol w:w="896"/>
        <w:gridCol w:w="988"/>
        <w:gridCol w:w="896"/>
        <w:gridCol w:w="815"/>
        <w:gridCol w:w="872"/>
        <w:gridCol w:w="1011"/>
      </w:tblGrid>
      <w:tr w:rsidR="00D826BA" w:rsidRPr="008445BF" w14:paraId="1C22F458" w14:textId="77777777" w:rsidTr="000B2497">
        <w:trPr>
          <w:tblHeader/>
        </w:trPr>
        <w:tc>
          <w:tcPr>
            <w:tcW w:w="263" w:type="pct"/>
            <w:shd w:val="clear" w:color="auto" w:fill="BFBFBF" w:themeFill="background1" w:themeFillShade="BF"/>
          </w:tcPr>
          <w:p w14:paraId="56830324" w14:textId="77777777" w:rsidR="00D826BA" w:rsidRPr="008445BF" w:rsidRDefault="00D826BA" w:rsidP="000B2497">
            <w:pPr>
              <w:jc w:val="center"/>
              <w:rPr>
                <w:rFonts w:eastAsia="Times New Roman"/>
                <w:b/>
                <w:color w:val="000000"/>
              </w:rPr>
            </w:pPr>
          </w:p>
        </w:tc>
        <w:tc>
          <w:tcPr>
            <w:tcW w:w="513" w:type="pct"/>
            <w:shd w:val="clear" w:color="auto" w:fill="BFBFBF" w:themeFill="background1" w:themeFillShade="BF"/>
          </w:tcPr>
          <w:p w14:paraId="7B1C5577" w14:textId="77777777" w:rsidR="00D826BA" w:rsidRPr="008445BF" w:rsidRDefault="00D826BA" w:rsidP="000B2497">
            <w:pPr>
              <w:jc w:val="center"/>
              <w:rPr>
                <w:rFonts w:eastAsia="Times New Roman"/>
                <w:b/>
                <w:color w:val="000000"/>
              </w:rPr>
            </w:pPr>
          </w:p>
        </w:tc>
        <w:tc>
          <w:tcPr>
            <w:tcW w:w="2023" w:type="pct"/>
            <w:gridSpan w:val="4"/>
            <w:shd w:val="clear" w:color="auto" w:fill="BFBFBF" w:themeFill="background1" w:themeFillShade="BF"/>
          </w:tcPr>
          <w:p w14:paraId="0907AAD3" w14:textId="77777777" w:rsidR="00D826BA" w:rsidRPr="008445BF" w:rsidRDefault="00D826BA" w:rsidP="000B2497">
            <w:pPr>
              <w:jc w:val="center"/>
              <w:rPr>
                <w:rFonts w:eastAsia="Times New Roman"/>
                <w:b/>
                <w:color w:val="000000"/>
              </w:rPr>
            </w:pPr>
            <w:r w:rsidRPr="008445BF">
              <w:rPr>
                <w:rFonts w:eastAsia="Times New Roman"/>
                <w:b/>
                <w:color w:val="000000"/>
              </w:rPr>
              <w:t>Module/Chip</w:t>
            </w:r>
          </w:p>
        </w:tc>
        <w:tc>
          <w:tcPr>
            <w:tcW w:w="1075" w:type="pct"/>
            <w:gridSpan w:val="2"/>
            <w:shd w:val="clear" w:color="auto" w:fill="BFBFBF" w:themeFill="background1" w:themeFillShade="BF"/>
          </w:tcPr>
          <w:p w14:paraId="0631060C" w14:textId="77777777" w:rsidR="00D826BA" w:rsidRPr="008445BF" w:rsidRDefault="00D826BA" w:rsidP="000B2497">
            <w:pPr>
              <w:jc w:val="center"/>
              <w:rPr>
                <w:rFonts w:eastAsia="Times New Roman"/>
                <w:b/>
                <w:color w:val="000000"/>
              </w:rPr>
            </w:pPr>
            <w:r w:rsidRPr="008445BF">
              <w:rPr>
                <w:rFonts w:eastAsia="Times New Roman"/>
                <w:b/>
                <w:color w:val="000000"/>
              </w:rPr>
              <w:t>HW Design</w:t>
            </w:r>
          </w:p>
        </w:tc>
        <w:tc>
          <w:tcPr>
            <w:tcW w:w="1127" w:type="pct"/>
            <w:gridSpan w:val="2"/>
            <w:shd w:val="clear" w:color="auto" w:fill="BFBFBF" w:themeFill="background1" w:themeFillShade="BF"/>
          </w:tcPr>
          <w:p w14:paraId="21C19FFA" w14:textId="77777777" w:rsidR="00D826BA" w:rsidRPr="008445BF" w:rsidRDefault="00D826BA" w:rsidP="000B2497">
            <w:pPr>
              <w:jc w:val="center"/>
              <w:rPr>
                <w:rFonts w:eastAsia="Times New Roman"/>
                <w:b/>
                <w:color w:val="000000"/>
              </w:rPr>
            </w:pPr>
            <w:r w:rsidRPr="008445BF">
              <w:rPr>
                <w:rFonts w:eastAsia="Times New Roman"/>
                <w:b/>
                <w:color w:val="000000"/>
              </w:rPr>
              <w:t>Software</w:t>
            </w:r>
          </w:p>
        </w:tc>
      </w:tr>
      <w:tr w:rsidR="00D826BA" w:rsidRPr="008445BF" w14:paraId="59825F28" w14:textId="77777777" w:rsidTr="000B2497">
        <w:trPr>
          <w:tblHeader/>
        </w:trPr>
        <w:tc>
          <w:tcPr>
            <w:tcW w:w="263" w:type="pct"/>
            <w:shd w:val="clear" w:color="auto" w:fill="BFBFBF" w:themeFill="background1" w:themeFillShade="BF"/>
          </w:tcPr>
          <w:p w14:paraId="04048221" w14:textId="77777777" w:rsidR="00D826BA" w:rsidRPr="008445BF" w:rsidRDefault="00D826BA" w:rsidP="000B2497">
            <w:pPr>
              <w:jc w:val="center"/>
              <w:rPr>
                <w:rFonts w:eastAsia="Times New Roman"/>
                <w:b/>
                <w:color w:val="000000"/>
              </w:rPr>
            </w:pPr>
            <w:proofErr w:type="spellStart"/>
            <w:r w:rsidRPr="008445BF">
              <w:rPr>
                <w:rFonts w:eastAsia="Times New Roman"/>
                <w:b/>
                <w:color w:val="000000"/>
              </w:rPr>
              <w:t>Sl</w:t>
            </w:r>
            <w:proofErr w:type="spellEnd"/>
            <w:r w:rsidRPr="008445BF">
              <w:rPr>
                <w:rFonts w:eastAsia="Times New Roman"/>
                <w:b/>
                <w:color w:val="000000"/>
              </w:rPr>
              <w:t xml:space="preserve"> No</w:t>
            </w:r>
          </w:p>
        </w:tc>
        <w:tc>
          <w:tcPr>
            <w:tcW w:w="513" w:type="pct"/>
            <w:shd w:val="clear" w:color="auto" w:fill="BFBFBF" w:themeFill="background1" w:themeFillShade="BF"/>
          </w:tcPr>
          <w:p w14:paraId="3C00DB45" w14:textId="77777777" w:rsidR="00D826BA" w:rsidRPr="008445BF" w:rsidRDefault="00D826BA" w:rsidP="000B2497">
            <w:pPr>
              <w:jc w:val="center"/>
              <w:rPr>
                <w:rFonts w:eastAsia="Times New Roman"/>
                <w:b/>
                <w:color w:val="000000"/>
              </w:rPr>
            </w:pPr>
            <w:r w:rsidRPr="008445BF">
              <w:rPr>
                <w:rFonts w:eastAsia="Times New Roman"/>
                <w:b/>
                <w:color w:val="000000"/>
              </w:rPr>
              <w:t>Net Name</w:t>
            </w:r>
          </w:p>
        </w:tc>
        <w:tc>
          <w:tcPr>
            <w:tcW w:w="378" w:type="pct"/>
            <w:shd w:val="clear" w:color="auto" w:fill="BFBFBF" w:themeFill="background1" w:themeFillShade="BF"/>
          </w:tcPr>
          <w:p w14:paraId="07E8B126" w14:textId="77777777" w:rsidR="00D826BA" w:rsidRPr="008445BF" w:rsidRDefault="00D826BA" w:rsidP="000B2497">
            <w:pPr>
              <w:jc w:val="center"/>
              <w:rPr>
                <w:rFonts w:eastAsia="Times New Roman"/>
                <w:b/>
                <w:color w:val="000000"/>
              </w:rPr>
            </w:pPr>
            <w:r w:rsidRPr="008445BF">
              <w:rPr>
                <w:rFonts w:eastAsia="Times New Roman"/>
                <w:b/>
                <w:color w:val="000000"/>
              </w:rPr>
              <w:t>GPIO Pin No</w:t>
            </w:r>
          </w:p>
        </w:tc>
        <w:tc>
          <w:tcPr>
            <w:tcW w:w="537" w:type="pct"/>
            <w:shd w:val="clear" w:color="auto" w:fill="BFBFBF" w:themeFill="background1" w:themeFillShade="BF"/>
          </w:tcPr>
          <w:p w14:paraId="04E0B26F" w14:textId="77777777" w:rsidR="00D826BA" w:rsidRPr="008445BF" w:rsidRDefault="00D826BA" w:rsidP="000B2497">
            <w:pPr>
              <w:jc w:val="center"/>
              <w:rPr>
                <w:rFonts w:eastAsia="Times New Roman"/>
                <w:b/>
                <w:color w:val="000000"/>
              </w:rPr>
            </w:pPr>
            <w:r w:rsidRPr="008445BF">
              <w:rPr>
                <w:rFonts w:eastAsia="Times New Roman"/>
                <w:b/>
                <w:color w:val="000000"/>
              </w:rPr>
              <w:t>GPIO No</w:t>
            </w:r>
          </w:p>
        </w:tc>
        <w:tc>
          <w:tcPr>
            <w:tcW w:w="537" w:type="pct"/>
            <w:shd w:val="clear" w:color="auto" w:fill="BFBFBF" w:themeFill="background1" w:themeFillShade="BF"/>
          </w:tcPr>
          <w:p w14:paraId="3B2A0592" w14:textId="77777777" w:rsidR="00D826BA" w:rsidRPr="008445BF" w:rsidRDefault="00D826BA" w:rsidP="000B2497">
            <w:pPr>
              <w:jc w:val="center"/>
              <w:rPr>
                <w:rFonts w:eastAsia="Times New Roman"/>
                <w:b/>
                <w:color w:val="000000"/>
              </w:rPr>
            </w:pPr>
            <w:r w:rsidRPr="008445BF">
              <w:rPr>
                <w:rFonts w:eastAsia="Times New Roman"/>
                <w:b/>
                <w:color w:val="000000"/>
              </w:rPr>
              <w:t>I/O Voltage</w:t>
            </w:r>
          </w:p>
        </w:tc>
        <w:tc>
          <w:tcPr>
            <w:tcW w:w="571" w:type="pct"/>
            <w:shd w:val="clear" w:color="auto" w:fill="BFBFBF" w:themeFill="background1" w:themeFillShade="BF"/>
          </w:tcPr>
          <w:p w14:paraId="5624832F" w14:textId="77777777" w:rsidR="00D826BA" w:rsidRPr="008445BF" w:rsidRDefault="00D826BA" w:rsidP="000B2497">
            <w:pPr>
              <w:jc w:val="center"/>
              <w:rPr>
                <w:rFonts w:eastAsia="Times New Roman"/>
                <w:b/>
                <w:color w:val="000000"/>
              </w:rPr>
            </w:pPr>
            <w:r w:rsidRPr="008445BF">
              <w:rPr>
                <w:rFonts w:eastAsia="Times New Roman"/>
                <w:b/>
                <w:color w:val="000000"/>
              </w:rPr>
              <w:t>Pull Config</w:t>
            </w:r>
          </w:p>
        </w:tc>
        <w:tc>
          <w:tcPr>
            <w:tcW w:w="537" w:type="pct"/>
            <w:shd w:val="clear" w:color="auto" w:fill="BFBFBF" w:themeFill="background1" w:themeFillShade="BF"/>
          </w:tcPr>
          <w:p w14:paraId="51C99769" w14:textId="77777777" w:rsidR="00D826BA" w:rsidRPr="008445BF" w:rsidRDefault="00D826BA" w:rsidP="000B2497">
            <w:pPr>
              <w:jc w:val="center"/>
              <w:rPr>
                <w:rFonts w:eastAsia="Times New Roman"/>
                <w:b/>
                <w:color w:val="000000"/>
              </w:rPr>
            </w:pPr>
            <w:r w:rsidRPr="008445BF">
              <w:rPr>
                <w:rFonts w:eastAsia="Times New Roman"/>
                <w:b/>
                <w:color w:val="000000"/>
              </w:rPr>
              <w:t>Voltage</w:t>
            </w:r>
          </w:p>
        </w:tc>
        <w:tc>
          <w:tcPr>
            <w:tcW w:w="538" w:type="pct"/>
            <w:shd w:val="clear" w:color="auto" w:fill="BFBFBF" w:themeFill="background1" w:themeFillShade="BF"/>
          </w:tcPr>
          <w:p w14:paraId="3DC28238" w14:textId="77777777" w:rsidR="00D826BA" w:rsidRPr="008445BF" w:rsidRDefault="00D826BA" w:rsidP="000B2497">
            <w:pPr>
              <w:jc w:val="center"/>
              <w:rPr>
                <w:rFonts w:eastAsia="Times New Roman"/>
                <w:b/>
                <w:color w:val="000000"/>
              </w:rPr>
            </w:pPr>
            <w:r w:rsidRPr="008445BF">
              <w:rPr>
                <w:rFonts w:eastAsia="Times New Roman"/>
                <w:b/>
                <w:color w:val="000000"/>
              </w:rPr>
              <w:t>Pull Config</w:t>
            </w:r>
          </w:p>
        </w:tc>
        <w:tc>
          <w:tcPr>
            <w:tcW w:w="560" w:type="pct"/>
            <w:shd w:val="clear" w:color="auto" w:fill="BFBFBF" w:themeFill="background1" w:themeFillShade="BF"/>
          </w:tcPr>
          <w:p w14:paraId="6A0A6779" w14:textId="77777777" w:rsidR="00D826BA" w:rsidRPr="008445BF" w:rsidRDefault="00D826BA" w:rsidP="000B2497">
            <w:pPr>
              <w:jc w:val="center"/>
              <w:rPr>
                <w:rFonts w:eastAsia="Times New Roman"/>
                <w:b/>
                <w:color w:val="000000"/>
              </w:rPr>
            </w:pPr>
            <w:r w:rsidRPr="008445BF">
              <w:rPr>
                <w:rFonts w:eastAsia="Times New Roman"/>
                <w:b/>
                <w:color w:val="000000"/>
              </w:rPr>
              <w:t>Default</w:t>
            </w:r>
          </w:p>
        </w:tc>
        <w:tc>
          <w:tcPr>
            <w:tcW w:w="567" w:type="pct"/>
            <w:shd w:val="clear" w:color="auto" w:fill="BFBFBF" w:themeFill="background1" w:themeFillShade="BF"/>
          </w:tcPr>
          <w:p w14:paraId="2C307196" w14:textId="77777777" w:rsidR="00D826BA" w:rsidRPr="008445BF" w:rsidRDefault="00D826BA" w:rsidP="000B2497">
            <w:pPr>
              <w:jc w:val="center"/>
              <w:rPr>
                <w:rFonts w:eastAsia="Times New Roman"/>
                <w:b/>
                <w:color w:val="000000"/>
              </w:rPr>
            </w:pPr>
            <w:r w:rsidRPr="008445BF">
              <w:rPr>
                <w:rFonts w:eastAsia="Times New Roman"/>
                <w:b/>
                <w:color w:val="000000"/>
              </w:rPr>
              <w:t>Function</w:t>
            </w:r>
          </w:p>
        </w:tc>
      </w:tr>
      <w:tr w:rsidR="00D826BA" w:rsidRPr="008445BF" w14:paraId="0CAE238E" w14:textId="77777777" w:rsidTr="000B2497">
        <w:tc>
          <w:tcPr>
            <w:tcW w:w="263" w:type="pct"/>
          </w:tcPr>
          <w:p w14:paraId="79896F4C" w14:textId="77777777" w:rsidR="00D826BA" w:rsidRPr="008445BF" w:rsidRDefault="00D826BA" w:rsidP="000B2497">
            <w:pPr>
              <w:rPr>
                <w:rFonts w:eastAsia="Times New Roman"/>
                <w:color w:val="000000"/>
              </w:rPr>
            </w:pPr>
            <w:r w:rsidRPr="008445BF">
              <w:rPr>
                <w:rFonts w:eastAsia="Times New Roman"/>
                <w:color w:val="000000"/>
              </w:rPr>
              <w:t>1</w:t>
            </w:r>
          </w:p>
        </w:tc>
        <w:tc>
          <w:tcPr>
            <w:tcW w:w="513" w:type="pct"/>
          </w:tcPr>
          <w:p w14:paraId="287FBAC9" w14:textId="77777777" w:rsidR="00D826BA" w:rsidRPr="008445BF" w:rsidRDefault="00D826BA" w:rsidP="000B2497">
            <w:pPr>
              <w:rPr>
                <w:rFonts w:eastAsia="Times New Roman"/>
                <w:color w:val="000000"/>
              </w:rPr>
            </w:pPr>
            <w:r w:rsidRPr="008445BF">
              <w:rPr>
                <w:rFonts w:eastAsia="Times New Roman"/>
                <w:color w:val="000000"/>
              </w:rPr>
              <w:t>WL_EN</w:t>
            </w:r>
          </w:p>
        </w:tc>
        <w:tc>
          <w:tcPr>
            <w:tcW w:w="378" w:type="pct"/>
          </w:tcPr>
          <w:p w14:paraId="472D7461" w14:textId="77777777" w:rsidR="00D826BA" w:rsidRPr="008445BF" w:rsidRDefault="00D826BA" w:rsidP="000B2497">
            <w:pPr>
              <w:rPr>
                <w:rFonts w:eastAsia="Times New Roman"/>
                <w:color w:val="000000"/>
              </w:rPr>
            </w:pPr>
            <w:r w:rsidRPr="008445BF">
              <w:rPr>
                <w:rFonts w:eastAsia="Times New Roman"/>
                <w:color w:val="000000"/>
              </w:rPr>
              <w:t>A32</w:t>
            </w:r>
          </w:p>
        </w:tc>
        <w:tc>
          <w:tcPr>
            <w:tcW w:w="537" w:type="pct"/>
          </w:tcPr>
          <w:p w14:paraId="35D69264" w14:textId="77777777" w:rsidR="00D826BA" w:rsidRPr="008445BF" w:rsidRDefault="00D826BA" w:rsidP="000B2497">
            <w:pPr>
              <w:rPr>
                <w:rFonts w:eastAsia="Times New Roman"/>
                <w:color w:val="000000"/>
              </w:rPr>
            </w:pPr>
            <w:r w:rsidRPr="008445BF">
              <w:rPr>
                <w:rFonts w:eastAsia="Times New Roman"/>
                <w:color w:val="000000"/>
              </w:rPr>
              <w:t>GPIO25</w:t>
            </w:r>
          </w:p>
        </w:tc>
        <w:tc>
          <w:tcPr>
            <w:tcW w:w="537" w:type="pct"/>
          </w:tcPr>
          <w:p w14:paraId="03BAE86A" w14:textId="77777777" w:rsidR="00D826BA" w:rsidRPr="008445BF" w:rsidRDefault="00D826BA" w:rsidP="000B2497">
            <w:pPr>
              <w:rPr>
                <w:rFonts w:eastAsia="Times New Roman"/>
                <w:color w:val="000000"/>
              </w:rPr>
            </w:pPr>
            <w:r w:rsidRPr="008445BF">
              <w:rPr>
                <w:rFonts w:eastAsia="Times New Roman"/>
                <w:color w:val="000000"/>
              </w:rPr>
              <w:t>1.8V</w:t>
            </w:r>
          </w:p>
        </w:tc>
        <w:tc>
          <w:tcPr>
            <w:tcW w:w="571" w:type="pct"/>
          </w:tcPr>
          <w:p w14:paraId="3472D511" w14:textId="77777777" w:rsidR="00D826BA" w:rsidRPr="008445BF" w:rsidRDefault="00D826BA" w:rsidP="000B2497">
            <w:pPr>
              <w:rPr>
                <w:rFonts w:eastAsia="Times New Roman"/>
                <w:color w:val="000000"/>
              </w:rPr>
            </w:pPr>
            <w:r w:rsidRPr="008445BF">
              <w:rPr>
                <w:rFonts w:eastAsia="Times New Roman"/>
                <w:color w:val="000000"/>
              </w:rPr>
              <w:t>PU</w:t>
            </w:r>
          </w:p>
        </w:tc>
        <w:tc>
          <w:tcPr>
            <w:tcW w:w="537" w:type="pct"/>
          </w:tcPr>
          <w:p w14:paraId="3464CD9C" w14:textId="77777777" w:rsidR="00D826BA" w:rsidRPr="008445BF" w:rsidRDefault="00D826BA" w:rsidP="000B2497">
            <w:pPr>
              <w:rPr>
                <w:rFonts w:eastAsia="Times New Roman"/>
                <w:color w:val="000000"/>
              </w:rPr>
            </w:pPr>
            <w:r w:rsidRPr="008445BF">
              <w:rPr>
                <w:rFonts w:eastAsia="Times New Roman"/>
                <w:color w:val="000000"/>
              </w:rPr>
              <w:t>1.8V</w:t>
            </w:r>
          </w:p>
        </w:tc>
        <w:tc>
          <w:tcPr>
            <w:tcW w:w="538" w:type="pct"/>
          </w:tcPr>
          <w:p w14:paraId="1A30AABF" w14:textId="77777777" w:rsidR="00D826BA" w:rsidRPr="008445BF" w:rsidRDefault="00D826BA" w:rsidP="000B2497">
            <w:pPr>
              <w:rPr>
                <w:rFonts w:eastAsia="Times New Roman"/>
                <w:color w:val="000000"/>
              </w:rPr>
            </w:pPr>
            <w:r w:rsidRPr="008445BF">
              <w:rPr>
                <w:rFonts w:eastAsia="Times New Roman"/>
                <w:color w:val="000000"/>
              </w:rPr>
              <w:t>PD</w:t>
            </w:r>
          </w:p>
        </w:tc>
        <w:tc>
          <w:tcPr>
            <w:tcW w:w="560" w:type="pct"/>
          </w:tcPr>
          <w:p w14:paraId="58132964" w14:textId="77777777" w:rsidR="00D826BA" w:rsidRPr="008445BF" w:rsidRDefault="00D826BA" w:rsidP="000B2497">
            <w:pPr>
              <w:rPr>
                <w:rFonts w:eastAsia="Times New Roman"/>
                <w:color w:val="000000"/>
              </w:rPr>
            </w:pPr>
            <w:r w:rsidRPr="008445BF">
              <w:rPr>
                <w:rFonts w:eastAsia="Times New Roman"/>
                <w:color w:val="000000"/>
              </w:rPr>
              <w:t>0</w:t>
            </w:r>
          </w:p>
        </w:tc>
        <w:tc>
          <w:tcPr>
            <w:tcW w:w="567" w:type="pct"/>
          </w:tcPr>
          <w:p w14:paraId="7227D085" w14:textId="77777777" w:rsidR="00D826BA" w:rsidRPr="008445BF" w:rsidRDefault="00D826BA" w:rsidP="000B2497">
            <w:pPr>
              <w:rPr>
                <w:rFonts w:eastAsia="Times New Roman"/>
                <w:color w:val="000000"/>
              </w:rPr>
            </w:pPr>
            <w:r w:rsidRPr="008445BF">
              <w:rPr>
                <w:rFonts w:eastAsia="Times New Roman"/>
                <w:color w:val="000000"/>
              </w:rPr>
              <w:t>0-WiFi Disable</w:t>
            </w:r>
          </w:p>
          <w:p w14:paraId="7C776D6F" w14:textId="77777777" w:rsidR="00D826BA" w:rsidRPr="008445BF" w:rsidRDefault="00D826BA" w:rsidP="000B2497">
            <w:pPr>
              <w:rPr>
                <w:rFonts w:eastAsia="Times New Roman"/>
                <w:color w:val="000000"/>
              </w:rPr>
            </w:pPr>
            <w:r w:rsidRPr="008445BF">
              <w:rPr>
                <w:rFonts w:eastAsia="Times New Roman"/>
                <w:color w:val="000000"/>
              </w:rPr>
              <w:t>1-WiFi Enable</w:t>
            </w:r>
          </w:p>
        </w:tc>
      </w:tr>
      <w:tr w:rsidR="00D826BA" w:rsidRPr="008445BF" w14:paraId="4E9B1D2B" w14:textId="77777777" w:rsidTr="000B2497">
        <w:tc>
          <w:tcPr>
            <w:tcW w:w="263" w:type="pct"/>
          </w:tcPr>
          <w:p w14:paraId="0F96A52D" w14:textId="77777777" w:rsidR="00D826BA" w:rsidRPr="008445BF" w:rsidRDefault="00D826BA" w:rsidP="000B2497">
            <w:pPr>
              <w:rPr>
                <w:rFonts w:eastAsia="Times New Roman"/>
                <w:color w:val="000000"/>
              </w:rPr>
            </w:pPr>
            <w:r w:rsidRPr="008445BF">
              <w:rPr>
                <w:rFonts w:eastAsia="Times New Roman"/>
                <w:color w:val="000000"/>
              </w:rPr>
              <w:t>2</w:t>
            </w:r>
          </w:p>
        </w:tc>
        <w:tc>
          <w:tcPr>
            <w:tcW w:w="513" w:type="pct"/>
          </w:tcPr>
          <w:p w14:paraId="214B77BB" w14:textId="77777777" w:rsidR="00D826BA" w:rsidRPr="008445BF" w:rsidRDefault="00D826BA" w:rsidP="000B2497">
            <w:pPr>
              <w:rPr>
                <w:rFonts w:eastAsia="Times New Roman"/>
                <w:color w:val="000000"/>
              </w:rPr>
            </w:pPr>
            <w:r w:rsidRPr="008445BF">
              <w:rPr>
                <w:rFonts w:eastAsia="Times New Roman"/>
                <w:color w:val="000000"/>
              </w:rPr>
              <w:t>BT_EN</w:t>
            </w:r>
          </w:p>
        </w:tc>
        <w:tc>
          <w:tcPr>
            <w:tcW w:w="378" w:type="pct"/>
          </w:tcPr>
          <w:p w14:paraId="673D063D" w14:textId="77777777" w:rsidR="00D826BA" w:rsidRPr="008445BF" w:rsidRDefault="00D826BA" w:rsidP="000B2497">
            <w:pPr>
              <w:rPr>
                <w:rFonts w:eastAsia="Times New Roman"/>
                <w:color w:val="000000"/>
              </w:rPr>
            </w:pPr>
            <w:r w:rsidRPr="008445BF">
              <w:rPr>
                <w:rFonts w:eastAsia="Times New Roman"/>
                <w:color w:val="000000"/>
              </w:rPr>
              <w:t>A44</w:t>
            </w:r>
          </w:p>
        </w:tc>
        <w:tc>
          <w:tcPr>
            <w:tcW w:w="537" w:type="pct"/>
          </w:tcPr>
          <w:p w14:paraId="2B25530A" w14:textId="77777777" w:rsidR="00D826BA" w:rsidRPr="008445BF" w:rsidRDefault="00D826BA" w:rsidP="000B2497">
            <w:pPr>
              <w:rPr>
                <w:rFonts w:eastAsia="Times New Roman"/>
                <w:color w:val="000000"/>
              </w:rPr>
            </w:pPr>
            <w:r w:rsidRPr="008445BF">
              <w:rPr>
                <w:rFonts w:eastAsia="Times New Roman"/>
                <w:color w:val="000000"/>
              </w:rPr>
              <w:t>GPIO32</w:t>
            </w:r>
          </w:p>
        </w:tc>
        <w:tc>
          <w:tcPr>
            <w:tcW w:w="537" w:type="pct"/>
          </w:tcPr>
          <w:p w14:paraId="51EF6A4B" w14:textId="77777777" w:rsidR="00D826BA" w:rsidRPr="008445BF" w:rsidRDefault="00D826BA" w:rsidP="000B2497">
            <w:pPr>
              <w:rPr>
                <w:rFonts w:eastAsia="Times New Roman"/>
                <w:color w:val="000000"/>
              </w:rPr>
            </w:pPr>
            <w:r w:rsidRPr="008445BF">
              <w:rPr>
                <w:rFonts w:eastAsia="Times New Roman"/>
                <w:color w:val="000000"/>
              </w:rPr>
              <w:t>1.8V</w:t>
            </w:r>
          </w:p>
        </w:tc>
        <w:tc>
          <w:tcPr>
            <w:tcW w:w="571" w:type="pct"/>
          </w:tcPr>
          <w:p w14:paraId="68CD99E8" w14:textId="77777777" w:rsidR="00D826BA" w:rsidRPr="008445BF" w:rsidRDefault="00D826BA" w:rsidP="000B2497">
            <w:pPr>
              <w:rPr>
                <w:rFonts w:eastAsia="Times New Roman"/>
                <w:color w:val="000000"/>
              </w:rPr>
            </w:pPr>
            <w:r w:rsidRPr="008445BF">
              <w:rPr>
                <w:rFonts w:eastAsia="Times New Roman"/>
                <w:color w:val="000000"/>
              </w:rPr>
              <w:t>Open Collector</w:t>
            </w:r>
          </w:p>
        </w:tc>
        <w:tc>
          <w:tcPr>
            <w:tcW w:w="537" w:type="pct"/>
          </w:tcPr>
          <w:p w14:paraId="3296513E" w14:textId="77777777" w:rsidR="00D826BA" w:rsidRPr="008445BF" w:rsidRDefault="00D826BA" w:rsidP="000B2497">
            <w:pPr>
              <w:rPr>
                <w:rFonts w:eastAsia="Times New Roman"/>
                <w:color w:val="000000"/>
              </w:rPr>
            </w:pPr>
            <w:r w:rsidRPr="008445BF">
              <w:rPr>
                <w:rFonts w:eastAsia="Times New Roman"/>
                <w:color w:val="000000"/>
              </w:rPr>
              <w:t>1.8V</w:t>
            </w:r>
          </w:p>
        </w:tc>
        <w:tc>
          <w:tcPr>
            <w:tcW w:w="538" w:type="pct"/>
          </w:tcPr>
          <w:p w14:paraId="4BB789F2" w14:textId="77777777" w:rsidR="00D826BA" w:rsidRPr="008445BF" w:rsidRDefault="00D826BA" w:rsidP="000B2497">
            <w:pPr>
              <w:rPr>
                <w:rFonts w:eastAsia="Times New Roman"/>
                <w:color w:val="000000"/>
              </w:rPr>
            </w:pPr>
            <w:r w:rsidRPr="008445BF">
              <w:rPr>
                <w:rFonts w:eastAsia="Times New Roman"/>
                <w:color w:val="000000"/>
              </w:rPr>
              <w:t>PU</w:t>
            </w:r>
          </w:p>
        </w:tc>
        <w:tc>
          <w:tcPr>
            <w:tcW w:w="560" w:type="pct"/>
          </w:tcPr>
          <w:p w14:paraId="5B33DB42" w14:textId="77777777" w:rsidR="00D826BA" w:rsidRPr="008445BF" w:rsidRDefault="00D826BA" w:rsidP="000B2497">
            <w:pPr>
              <w:rPr>
                <w:rFonts w:eastAsia="Times New Roman"/>
                <w:color w:val="000000"/>
              </w:rPr>
            </w:pPr>
            <w:r w:rsidRPr="008445BF">
              <w:rPr>
                <w:rFonts w:eastAsia="Times New Roman"/>
                <w:color w:val="000000"/>
              </w:rPr>
              <w:t>1</w:t>
            </w:r>
          </w:p>
        </w:tc>
        <w:tc>
          <w:tcPr>
            <w:tcW w:w="567" w:type="pct"/>
          </w:tcPr>
          <w:p w14:paraId="6F6F64B7" w14:textId="77777777" w:rsidR="00D826BA" w:rsidRPr="008445BF" w:rsidRDefault="00D826BA" w:rsidP="000B2497">
            <w:pPr>
              <w:rPr>
                <w:rFonts w:eastAsia="Times New Roman"/>
                <w:color w:val="000000"/>
              </w:rPr>
            </w:pPr>
            <w:r w:rsidRPr="008445BF">
              <w:rPr>
                <w:rFonts w:eastAsia="Times New Roman"/>
                <w:color w:val="000000"/>
              </w:rPr>
              <w:t>0-BT Disable</w:t>
            </w:r>
          </w:p>
          <w:p w14:paraId="1F77B658" w14:textId="77777777" w:rsidR="00D826BA" w:rsidRPr="008445BF" w:rsidRDefault="00D826BA" w:rsidP="000B2497">
            <w:pPr>
              <w:rPr>
                <w:rFonts w:eastAsia="Times New Roman"/>
                <w:color w:val="000000"/>
              </w:rPr>
            </w:pPr>
            <w:r w:rsidRPr="008445BF">
              <w:rPr>
                <w:rFonts w:eastAsia="Times New Roman"/>
                <w:color w:val="000000"/>
              </w:rPr>
              <w:t>1-BT Enable</w:t>
            </w:r>
          </w:p>
        </w:tc>
      </w:tr>
      <w:tr w:rsidR="00D826BA" w:rsidRPr="008445BF" w14:paraId="5266664A" w14:textId="77777777" w:rsidTr="000B2497">
        <w:tc>
          <w:tcPr>
            <w:tcW w:w="263" w:type="pct"/>
          </w:tcPr>
          <w:p w14:paraId="2FBAD43D" w14:textId="77777777" w:rsidR="00D826BA" w:rsidRPr="008445BF" w:rsidRDefault="00D826BA" w:rsidP="000B2497">
            <w:pPr>
              <w:rPr>
                <w:rFonts w:eastAsia="Times New Roman"/>
                <w:color w:val="000000"/>
              </w:rPr>
            </w:pPr>
            <w:r w:rsidRPr="008445BF">
              <w:rPr>
                <w:rFonts w:eastAsia="Times New Roman"/>
                <w:color w:val="000000"/>
              </w:rPr>
              <w:t>3</w:t>
            </w:r>
          </w:p>
        </w:tc>
        <w:tc>
          <w:tcPr>
            <w:tcW w:w="513" w:type="pct"/>
          </w:tcPr>
          <w:p w14:paraId="2D6CE4EE" w14:textId="77777777" w:rsidR="00D826BA" w:rsidRPr="008445BF" w:rsidRDefault="00D826BA" w:rsidP="000B2497">
            <w:pPr>
              <w:rPr>
                <w:rFonts w:eastAsia="Times New Roman"/>
                <w:color w:val="000000"/>
              </w:rPr>
            </w:pPr>
          </w:p>
        </w:tc>
        <w:tc>
          <w:tcPr>
            <w:tcW w:w="378" w:type="pct"/>
          </w:tcPr>
          <w:p w14:paraId="45973DDA" w14:textId="77777777" w:rsidR="00D826BA" w:rsidRPr="008445BF" w:rsidRDefault="00D826BA" w:rsidP="000B2497">
            <w:pPr>
              <w:rPr>
                <w:rFonts w:eastAsia="Times New Roman"/>
                <w:color w:val="000000"/>
              </w:rPr>
            </w:pPr>
          </w:p>
        </w:tc>
        <w:tc>
          <w:tcPr>
            <w:tcW w:w="537" w:type="pct"/>
          </w:tcPr>
          <w:p w14:paraId="562CA14C" w14:textId="77777777" w:rsidR="00D826BA" w:rsidRPr="008445BF" w:rsidRDefault="00D826BA" w:rsidP="000B2497">
            <w:pPr>
              <w:rPr>
                <w:rFonts w:eastAsia="Times New Roman"/>
                <w:color w:val="000000"/>
              </w:rPr>
            </w:pPr>
          </w:p>
        </w:tc>
        <w:tc>
          <w:tcPr>
            <w:tcW w:w="537" w:type="pct"/>
          </w:tcPr>
          <w:p w14:paraId="0934B6EE" w14:textId="77777777" w:rsidR="00D826BA" w:rsidRPr="008445BF" w:rsidRDefault="00D826BA" w:rsidP="000B2497">
            <w:pPr>
              <w:rPr>
                <w:rFonts w:eastAsia="Times New Roman"/>
                <w:color w:val="000000"/>
              </w:rPr>
            </w:pPr>
          </w:p>
        </w:tc>
        <w:tc>
          <w:tcPr>
            <w:tcW w:w="571" w:type="pct"/>
          </w:tcPr>
          <w:p w14:paraId="465A8587" w14:textId="77777777" w:rsidR="00D826BA" w:rsidRPr="008445BF" w:rsidRDefault="00D826BA" w:rsidP="000B2497">
            <w:pPr>
              <w:rPr>
                <w:rFonts w:eastAsia="Times New Roman"/>
                <w:color w:val="000000"/>
              </w:rPr>
            </w:pPr>
          </w:p>
        </w:tc>
        <w:tc>
          <w:tcPr>
            <w:tcW w:w="537" w:type="pct"/>
          </w:tcPr>
          <w:p w14:paraId="19C1674F" w14:textId="77777777" w:rsidR="00D826BA" w:rsidRPr="008445BF" w:rsidRDefault="00D826BA" w:rsidP="000B2497">
            <w:pPr>
              <w:rPr>
                <w:rFonts w:eastAsia="Times New Roman"/>
                <w:color w:val="000000"/>
              </w:rPr>
            </w:pPr>
          </w:p>
        </w:tc>
        <w:tc>
          <w:tcPr>
            <w:tcW w:w="538" w:type="pct"/>
          </w:tcPr>
          <w:p w14:paraId="2BA4FE51" w14:textId="77777777" w:rsidR="00D826BA" w:rsidRPr="008445BF" w:rsidRDefault="00D826BA" w:rsidP="000B2497">
            <w:pPr>
              <w:rPr>
                <w:rFonts w:eastAsia="Times New Roman"/>
                <w:color w:val="000000"/>
              </w:rPr>
            </w:pPr>
          </w:p>
        </w:tc>
        <w:tc>
          <w:tcPr>
            <w:tcW w:w="560" w:type="pct"/>
          </w:tcPr>
          <w:p w14:paraId="73BD413D" w14:textId="77777777" w:rsidR="00D826BA" w:rsidRPr="008445BF" w:rsidRDefault="00D826BA" w:rsidP="000B2497">
            <w:pPr>
              <w:rPr>
                <w:rFonts w:eastAsia="Times New Roman"/>
                <w:color w:val="000000"/>
              </w:rPr>
            </w:pPr>
          </w:p>
        </w:tc>
        <w:tc>
          <w:tcPr>
            <w:tcW w:w="567" w:type="pct"/>
          </w:tcPr>
          <w:p w14:paraId="3E7CBCDE" w14:textId="77777777" w:rsidR="00D826BA" w:rsidRPr="008445BF" w:rsidRDefault="00D826BA" w:rsidP="000B2497">
            <w:pPr>
              <w:rPr>
                <w:rFonts w:eastAsia="Times New Roman"/>
                <w:color w:val="000000"/>
              </w:rPr>
            </w:pPr>
          </w:p>
        </w:tc>
      </w:tr>
    </w:tbl>
    <w:p w14:paraId="3D6F1653" w14:textId="7CB66C57" w:rsidR="00D826BA" w:rsidRPr="008445BF" w:rsidRDefault="00D826BA" w:rsidP="00D826BA">
      <w:pPr>
        <w:pStyle w:val="Caption"/>
        <w:spacing w:before="240"/>
        <w:jc w:val="center"/>
        <w:rPr>
          <w:rFonts w:ascii="Times New Roman" w:hAnsi="Times New Roman" w:cs="Times New Roman"/>
          <w:i w:val="0"/>
          <w:sz w:val="22"/>
          <w:szCs w:val="22"/>
        </w:rPr>
      </w:pPr>
      <w:bookmarkStart w:id="255" w:name="_Toc16620638"/>
      <w:bookmarkStart w:id="256" w:name="_Toc17818148"/>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19</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Module1 GPIOs</w:t>
      </w:r>
      <w:bookmarkEnd w:id="255"/>
      <w:bookmarkEnd w:id="256"/>
      <w:r w:rsidRPr="008445BF">
        <w:rPr>
          <w:rFonts w:ascii="Times New Roman" w:hAnsi="Times New Roman" w:cs="Times New Roman"/>
          <w:i w:val="0"/>
          <w:sz w:val="22"/>
          <w:szCs w:val="22"/>
        </w:rPr>
        <w:t xml:space="preserve"> </w:t>
      </w:r>
    </w:p>
    <w:p w14:paraId="69B84824" w14:textId="77777777" w:rsidR="00D826BA" w:rsidRPr="008445BF" w:rsidRDefault="00D826BA" w:rsidP="00D826BA"/>
    <w:p w14:paraId="5DB46CAF"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Module2 [MSP430]</w:t>
      </w:r>
    </w:p>
    <w:p w14:paraId="6DBA6D15" w14:textId="77777777" w:rsidR="00D826BA" w:rsidRPr="008445BF" w:rsidRDefault="00D826BA" w:rsidP="00D826BA">
      <w:r w:rsidRPr="008445BF">
        <w:t>&lt;Insert table as needed&gt;</w:t>
      </w:r>
    </w:p>
    <w:p w14:paraId="23F7B3F8" w14:textId="77777777" w:rsidR="00D826BA" w:rsidRPr="008445BF" w:rsidRDefault="00D826BA" w:rsidP="00D826BA">
      <w:pPr>
        <w:pStyle w:val="Heading2"/>
        <w:numPr>
          <w:ilvl w:val="1"/>
          <w:numId w:val="7"/>
        </w:numPr>
        <w:spacing w:line="240" w:lineRule="auto"/>
        <w:jc w:val="both"/>
        <w:rPr>
          <w:rFonts w:cs="Times New Roman"/>
        </w:rPr>
      </w:pPr>
      <w:bookmarkStart w:id="257" w:name="_Toc16877140"/>
      <w:bookmarkStart w:id="258" w:name="_Toc17808654"/>
      <w:r w:rsidRPr="008445BF">
        <w:rPr>
          <w:rFonts w:cs="Times New Roman"/>
        </w:rPr>
        <w:t>Subsystem2 GPIOs</w:t>
      </w:r>
      <w:bookmarkEnd w:id="257"/>
      <w:bookmarkEnd w:id="258"/>
    </w:p>
    <w:p w14:paraId="70BFF5F3" w14:textId="77777777" w:rsidR="00D826BA" w:rsidRPr="008445BF" w:rsidRDefault="00D826BA" w:rsidP="00D826BA">
      <w:r w:rsidRPr="008445BF">
        <w:t>&lt;Same as above section&gt;</w:t>
      </w:r>
    </w:p>
    <w:p w14:paraId="0F4B68B6" w14:textId="77777777" w:rsidR="00D826BA" w:rsidRPr="008445BF" w:rsidRDefault="00D826BA" w:rsidP="00D826BA">
      <w:pPr>
        <w:pStyle w:val="Heading1"/>
        <w:spacing w:line="240" w:lineRule="auto"/>
        <w:jc w:val="both"/>
        <w:rPr>
          <w:rFonts w:cs="Times New Roman"/>
        </w:rPr>
      </w:pPr>
      <w:bookmarkStart w:id="259" w:name="_Toc16877141"/>
      <w:bookmarkStart w:id="260" w:name="_Toc17808655"/>
      <w:r w:rsidRPr="008445BF">
        <w:rPr>
          <w:rFonts w:cs="Times New Roman"/>
        </w:rPr>
        <w:lastRenderedPageBreak/>
        <w:t>Interrupt Mapping</w:t>
      </w:r>
      <w:bookmarkEnd w:id="259"/>
      <w:bookmarkEnd w:id="260"/>
    </w:p>
    <w:p w14:paraId="5AFCC44A" w14:textId="77777777" w:rsidR="00D826BA" w:rsidRPr="008445BF" w:rsidRDefault="00D826BA" w:rsidP="00D826BA">
      <w:r w:rsidRPr="008445BF">
        <w:t xml:space="preserve">&lt;This section shall capture the interrupt inputs of all modules (say, processor, DSP, Microcontroller </w:t>
      </w:r>
      <w:proofErr w:type="spellStart"/>
      <w:r w:rsidRPr="008445BF">
        <w:t>etc</w:t>
      </w:r>
      <w:proofErr w:type="spellEnd"/>
      <w:r w:rsidRPr="008445BF">
        <w:t xml:space="preserve">) where some piece of VVDN software is running. This section is to consolidate all interrupts in one place for easy reference (mainly for software team) and also the detailed flow of action to be taken (if there any custom actions) by software, shall be explained </w:t>
      </w:r>
      <w:proofErr w:type="gramStart"/>
      <w:r w:rsidRPr="008445BF">
        <w:t>here..</w:t>
      </w:r>
      <w:proofErr w:type="gramEnd"/>
    </w:p>
    <w:p w14:paraId="2E03313C" w14:textId="77777777" w:rsidR="00D826BA" w:rsidRPr="008445BF" w:rsidRDefault="00D826BA" w:rsidP="00D826BA">
      <w:r w:rsidRPr="008445BF">
        <w:t>Note that active low, active high, positive edge, rising edge mentioned in the table should be from module/receiver perspective as there may be other hardware logic (inverter) in between.</w:t>
      </w:r>
    </w:p>
    <w:p w14:paraId="4B84A948" w14:textId="77777777" w:rsidR="00D826BA" w:rsidRPr="008445BF" w:rsidRDefault="00D826BA" w:rsidP="00D826BA">
      <w:r w:rsidRPr="008445BF">
        <w:t>&gt;</w:t>
      </w:r>
    </w:p>
    <w:p w14:paraId="3B5F0ADE" w14:textId="77777777" w:rsidR="00D826BA" w:rsidRPr="008445BF" w:rsidRDefault="00D826BA" w:rsidP="00D826BA">
      <w:pPr>
        <w:pStyle w:val="Heading2"/>
        <w:numPr>
          <w:ilvl w:val="1"/>
          <w:numId w:val="7"/>
        </w:numPr>
        <w:spacing w:line="240" w:lineRule="auto"/>
        <w:jc w:val="both"/>
        <w:rPr>
          <w:rFonts w:cs="Times New Roman"/>
        </w:rPr>
      </w:pPr>
      <w:bookmarkStart w:id="261" w:name="_Toc16877142"/>
      <w:bookmarkStart w:id="262" w:name="_Toc17808656"/>
      <w:r w:rsidRPr="008445BF">
        <w:rPr>
          <w:rFonts w:cs="Times New Roman"/>
        </w:rPr>
        <w:t>Subsystem1 Interrupts</w:t>
      </w:r>
      <w:bookmarkEnd w:id="261"/>
      <w:bookmarkEnd w:id="262"/>
    </w:p>
    <w:p w14:paraId="4830CD13"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Module1 [Processor]</w:t>
      </w:r>
    </w:p>
    <w:p w14:paraId="1338375C" w14:textId="77777777" w:rsidR="00D826BA" w:rsidRPr="008445BF" w:rsidRDefault="00D826BA" w:rsidP="00D826BA">
      <w:r w:rsidRPr="008445BF">
        <w:t>&lt;Insert table as needed&gt;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170"/>
        <w:gridCol w:w="569"/>
        <w:gridCol w:w="659"/>
        <w:gridCol w:w="886"/>
        <w:gridCol w:w="807"/>
        <w:gridCol w:w="886"/>
        <w:gridCol w:w="807"/>
        <w:gridCol w:w="1272"/>
        <w:gridCol w:w="1000"/>
      </w:tblGrid>
      <w:tr w:rsidR="00D826BA" w:rsidRPr="008445BF" w14:paraId="5A922210" w14:textId="77777777" w:rsidTr="000B2497">
        <w:trPr>
          <w:tblHeader/>
        </w:trPr>
        <w:tc>
          <w:tcPr>
            <w:tcW w:w="263" w:type="pct"/>
            <w:shd w:val="clear" w:color="auto" w:fill="BFBFBF" w:themeFill="background1" w:themeFillShade="BF"/>
          </w:tcPr>
          <w:p w14:paraId="6EB075A6" w14:textId="77777777" w:rsidR="00D826BA" w:rsidRPr="008445BF" w:rsidRDefault="00D826BA" w:rsidP="000B2497">
            <w:pPr>
              <w:jc w:val="center"/>
              <w:rPr>
                <w:rFonts w:eastAsia="Times New Roman"/>
                <w:b/>
                <w:color w:val="000000"/>
              </w:rPr>
            </w:pPr>
          </w:p>
        </w:tc>
        <w:tc>
          <w:tcPr>
            <w:tcW w:w="615" w:type="pct"/>
            <w:shd w:val="clear" w:color="auto" w:fill="BFBFBF" w:themeFill="background1" w:themeFillShade="BF"/>
          </w:tcPr>
          <w:p w14:paraId="029E481C" w14:textId="77777777" w:rsidR="00D826BA" w:rsidRPr="008445BF" w:rsidRDefault="00D826BA" w:rsidP="000B2497">
            <w:pPr>
              <w:jc w:val="center"/>
              <w:rPr>
                <w:rFonts w:eastAsia="Times New Roman"/>
                <w:b/>
                <w:color w:val="000000"/>
              </w:rPr>
            </w:pPr>
          </w:p>
        </w:tc>
        <w:tc>
          <w:tcPr>
            <w:tcW w:w="1832" w:type="pct"/>
            <w:gridSpan w:val="4"/>
            <w:shd w:val="clear" w:color="auto" w:fill="BFBFBF" w:themeFill="background1" w:themeFillShade="BF"/>
          </w:tcPr>
          <w:p w14:paraId="0D4115BE" w14:textId="77777777" w:rsidR="00D826BA" w:rsidRPr="008445BF" w:rsidRDefault="00D826BA" w:rsidP="000B2497">
            <w:pPr>
              <w:jc w:val="center"/>
              <w:rPr>
                <w:rFonts w:eastAsia="Times New Roman"/>
                <w:b/>
                <w:color w:val="000000"/>
              </w:rPr>
            </w:pPr>
            <w:r w:rsidRPr="008445BF">
              <w:rPr>
                <w:rFonts w:eastAsia="Times New Roman"/>
                <w:b/>
                <w:color w:val="000000"/>
              </w:rPr>
              <w:t>Module/Chip</w:t>
            </w:r>
          </w:p>
        </w:tc>
        <w:tc>
          <w:tcPr>
            <w:tcW w:w="980" w:type="pct"/>
            <w:gridSpan w:val="2"/>
            <w:shd w:val="clear" w:color="auto" w:fill="BFBFBF" w:themeFill="background1" w:themeFillShade="BF"/>
          </w:tcPr>
          <w:p w14:paraId="14EBDD04" w14:textId="77777777" w:rsidR="00D826BA" w:rsidRPr="008445BF" w:rsidRDefault="00D826BA" w:rsidP="000B2497">
            <w:pPr>
              <w:jc w:val="center"/>
              <w:rPr>
                <w:rFonts w:eastAsia="Times New Roman"/>
                <w:b/>
                <w:color w:val="000000"/>
              </w:rPr>
            </w:pPr>
            <w:r w:rsidRPr="008445BF">
              <w:rPr>
                <w:rFonts w:eastAsia="Times New Roman"/>
                <w:b/>
                <w:color w:val="000000"/>
              </w:rPr>
              <w:t>HW Design</w:t>
            </w:r>
          </w:p>
        </w:tc>
        <w:tc>
          <w:tcPr>
            <w:tcW w:w="1310" w:type="pct"/>
            <w:gridSpan w:val="2"/>
            <w:shd w:val="clear" w:color="auto" w:fill="BFBFBF" w:themeFill="background1" w:themeFillShade="BF"/>
          </w:tcPr>
          <w:p w14:paraId="378A9565" w14:textId="77777777" w:rsidR="00D826BA" w:rsidRPr="008445BF" w:rsidRDefault="00D826BA" w:rsidP="000B2497">
            <w:pPr>
              <w:jc w:val="center"/>
              <w:rPr>
                <w:rFonts w:eastAsia="Times New Roman"/>
                <w:b/>
                <w:color w:val="000000"/>
              </w:rPr>
            </w:pPr>
            <w:r w:rsidRPr="008445BF">
              <w:rPr>
                <w:rFonts w:eastAsia="Times New Roman"/>
                <w:b/>
                <w:color w:val="000000"/>
              </w:rPr>
              <w:t>Software</w:t>
            </w:r>
          </w:p>
        </w:tc>
      </w:tr>
      <w:tr w:rsidR="00D826BA" w:rsidRPr="008445BF" w14:paraId="2444DB33" w14:textId="77777777" w:rsidTr="000B2497">
        <w:trPr>
          <w:tblHeader/>
        </w:trPr>
        <w:tc>
          <w:tcPr>
            <w:tcW w:w="263" w:type="pct"/>
            <w:shd w:val="clear" w:color="auto" w:fill="BFBFBF" w:themeFill="background1" w:themeFillShade="BF"/>
          </w:tcPr>
          <w:p w14:paraId="3331A438" w14:textId="77777777" w:rsidR="00D826BA" w:rsidRPr="008445BF" w:rsidRDefault="00D826BA" w:rsidP="000B2497">
            <w:pPr>
              <w:jc w:val="center"/>
              <w:rPr>
                <w:rFonts w:eastAsia="Times New Roman"/>
                <w:b/>
                <w:color w:val="000000"/>
              </w:rPr>
            </w:pPr>
            <w:proofErr w:type="spellStart"/>
            <w:r w:rsidRPr="008445BF">
              <w:rPr>
                <w:rFonts w:eastAsia="Times New Roman"/>
                <w:b/>
                <w:color w:val="000000"/>
              </w:rPr>
              <w:t>Sl</w:t>
            </w:r>
            <w:proofErr w:type="spellEnd"/>
            <w:r w:rsidRPr="008445BF">
              <w:rPr>
                <w:rFonts w:eastAsia="Times New Roman"/>
                <w:b/>
                <w:color w:val="000000"/>
              </w:rPr>
              <w:t xml:space="preserve"> No</w:t>
            </w:r>
          </w:p>
        </w:tc>
        <w:tc>
          <w:tcPr>
            <w:tcW w:w="615" w:type="pct"/>
            <w:shd w:val="clear" w:color="auto" w:fill="BFBFBF" w:themeFill="background1" w:themeFillShade="BF"/>
          </w:tcPr>
          <w:p w14:paraId="1275BB1C" w14:textId="77777777" w:rsidR="00D826BA" w:rsidRPr="008445BF" w:rsidRDefault="00D826BA" w:rsidP="000B2497">
            <w:pPr>
              <w:jc w:val="center"/>
              <w:rPr>
                <w:rFonts w:eastAsia="Times New Roman"/>
                <w:b/>
                <w:color w:val="000000"/>
              </w:rPr>
            </w:pPr>
            <w:r w:rsidRPr="008445BF">
              <w:rPr>
                <w:rFonts w:eastAsia="Times New Roman"/>
                <w:b/>
                <w:color w:val="000000"/>
              </w:rPr>
              <w:t>Net Name</w:t>
            </w:r>
          </w:p>
        </w:tc>
        <w:tc>
          <w:tcPr>
            <w:tcW w:w="330" w:type="pct"/>
            <w:shd w:val="clear" w:color="auto" w:fill="BFBFBF" w:themeFill="background1" w:themeFillShade="BF"/>
          </w:tcPr>
          <w:p w14:paraId="4997CE94" w14:textId="77777777" w:rsidR="00D826BA" w:rsidRPr="008445BF" w:rsidRDefault="00D826BA" w:rsidP="000B2497">
            <w:pPr>
              <w:jc w:val="center"/>
              <w:rPr>
                <w:rFonts w:eastAsia="Times New Roman"/>
                <w:b/>
                <w:color w:val="000000"/>
              </w:rPr>
            </w:pPr>
            <w:r w:rsidRPr="008445BF">
              <w:rPr>
                <w:rFonts w:eastAsia="Times New Roman"/>
                <w:b/>
                <w:color w:val="000000"/>
              </w:rPr>
              <w:t>Pin No</w:t>
            </w:r>
          </w:p>
        </w:tc>
        <w:tc>
          <w:tcPr>
            <w:tcW w:w="489" w:type="pct"/>
            <w:shd w:val="clear" w:color="auto" w:fill="BFBFBF" w:themeFill="background1" w:themeFillShade="BF"/>
          </w:tcPr>
          <w:p w14:paraId="5FDCE073" w14:textId="77777777" w:rsidR="00D826BA" w:rsidRPr="008445BF" w:rsidRDefault="00D826BA" w:rsidP="000B2497">
            <w:pPr>
              <w:jc w:val="center"/>
              <w:rPr>
                <w:rFonts w:eastAsia="Times New Roman"/>
                <w:b/>
                <w:color w:val="000000"/>
              </w:rPr>
            </w:pPr>
            <w:r w:rsidRPr="008445BF">
              <w:rPr>
                <w:rFonts w:eastAsia="Times New Roman"/>
                <w:b/>
                <w:color w:val="000000"/>
              </w:rPr>
              <w:t>IRQ No</w:t>
            </w:r>
          </w:p>
        </w:tc>
        <w:tc>
          <w:tcPr>
            <w:tcW w:w="513" w:type="pct"/>
            <w:shd w:val="clear" w:color="auto" w:fill="BFBFBF" w:themeFill="background1" w:themeFillShade="BF"/>
          </w:tcPr>
          <w:p w14:paraId="379B9011" w14:textId="77777777" w:rsidR="00D826BA" w:rsidRPr="008445BF" w:rsidRDefault="00D826BA" w:rsidP="000B2497">
            <w:pPr>
              <w:jc w:val="center"/>
              <w:rPr>
                <w:rFonts w:eastAsia="Times New Roman"/>
                <w:b/>
                <w:color w:val="000000"/>
              </w:rPr>
            </w:pPr>
            <w:r w:rsidRPr="008445BF">
              <w:rPr>
                <w:rFonts w:eastAsia="Times New Roman"/>
                <w:b/>
                <w:color w:val="000000"/>
              </w:rPr>
              <w:t>I/O Voltage</w:t>
            </w:r>
          </w:p>
        </w:tc>
        <w:tc>
          <w:tcPr>
            <w:tcW w:w="500" w:type="pct"/>
            <w:shd w:val="clear" w:color="auto" w:fill="BFBFBF" w:themeFill="background1" w:themeFillShade="BF"/>
          </w:tcPr>
          <w:p w14:paraId="65F2B26B" w14:textId="77777777" w:rsidR="00D826BA" w:rsidRPr="008445BF" w:rsidRDefault="00D826BA" w:rsidP="000B2497">
            <w:pPr>
              <w:jc w:val="center"/>
              <w:rPr>
                <w:rFonts w:eastAsia="Times New Roman"/>
                <w:b/>
                <w:color w:val="000000"/>
              </w:rPr>
            </w:pPr>
            <w:r w:rsidRPr="008445BF">
              <w:rPr>
                <w:rFonts w:eastAsia="Times New Roman"/>
                <w:b/>
                <w:color w:val="000000"/>
              </w:rPr>
              <w:t>Pull Config</w:t>
            </w:r>
          </w:p>
        </w:tc>
        <w:tc>
          <w:tcPr>
            <w:tcW w:w="513" w:type="pct"/>
            <w:shd w:val="clear" w:color="auto" w:fill="BFBFBF" w:themeFill="background1" w:themeFillShade="BF"/>
          </w:tcPr>
          <w:p w14:paraId="2AB38F56" w14:textId="77777777" w:rsidR="00D826BA" w:rsidRPr="008445BF" w:rsidRDefault="00D826BA" w:rsidP="000B2497">
            <w:pPr>
              <w:jc w:val="center"/>
              <w:rPr>
                <w:rFonts w:eastAsia="Times New Roman"/>
                <w:b/>
                <w:color w:val="000000"/>
              </w:rPr>
            </w:pPr>
            <w:r w:rsidRPr="008445BF">
              <w:rPr>
                <w:rFonts w:eastAsia="Times New Roman"/>
                <w:b/>
                <w:color w:val="000000"/>
              </w:rPr>
              <w:t>Voltage</w:t>
            </w:r>
          </w:p>
        </w:tc>
        <w:tc>
          <w:tcPr>
            <w:tcW w:w="466" w:type="pct"/>
            <w:shd w:val="clear" w:color="auto" w:fill="BFBFBF" w:themeFill="background1" w:themeFillShade="BF"/>
          </w:tcPr>
          <w:p w14:paraId="458E8F43" w14:textId="77777777" w:rsidR="00D826BA" w:rsidRPr="008445BF" w:rsidRDefault="00D826BA" w:rsidP="000B2497">
            <w:pPr>
              <w:jc w:val="center"/>
              <w:rPr>
                <w:rFonts w:eastAsia="Times New Roman"/>
                <w:b/>
                <w:color w:val="000000"/>
              </w:rPr>
            </w:pPr>
            <w:r w:rsidRPr="008445BF">
              <w:rPr>
                <w:rFonts w:eastAsia="Times New Roman"/>
                <w:b/>
                <w:color w:val="000000"/>
              </w:rPr>
              <w:t>Pull Config</w:t>
            </w:r>
          </w:p>
        </w:tc>
        <w:tc>
          <w:tcPr>
            <w:tcW w:w="744" w:type="pct"/>
            <w:shd w:val="clear" w:color="auto" w:fill="BFBFBF" w:themeFill="background1" w:themeFillShade="BF"/>
          </w:tcPr>
          <w:p w14:paraId="091ADFF3" w14:textId="77777777" w:rsidR="00D826BA" w:rsidRPr="008445BF" w:rsidRDefault="00D826BA" w:rsidP="000B2497">
            <w:pPr>
              <w:jc w:val="center"/>
              <w:rPr>
                <w:rFonts w:eastAsia="Times New Roman"/>
                <w:b/>
                <w:color w:val="000000"/>
              </w:rPr>
            </w:pPr>
            <w:r w:rsidRPr="008445BF">
              <w:rPr>
                <w:rFonts w:eastAsia="Times New Roman"/>
                <w:b/>
                <w:color w:val="000000"/>
              </w:rPr>
              <w:t>Type/Active</w:t>
            </w:r>
          </w:p>
        </w:tc>
        <w:tc>
          <w:tcPr>
            <w:tcW w:w="567" w:type="pct"/>
            <w:shd w:val="clear" w:color="auto" w:fill="BFBFBF" w:themeFill="background1" w:themeFillShade="BF"/>
          </w:tcPr>
          <w:p w14:paraId="670E2240" w14:textId="77777777" w:rsidR="00D826BA" w:rsidRPr="008445BF" w:rsidRDefault="00D826BA" w:rsidP="000B2497">
            <w:pPr>
              <w:jc w:val="center"/>
              <w:rPr>
                <w:rFonts w:eastAsia="Times New Roman"/>
                <w:b/>
                <w:color w:val="000000"/>
              </w:rPr>
            </w:pPr>
            <w:r w:rsidRPr="008445BF">
              <w:rPr>
                <w:rFonts w:eastAsia="Times New Roman"/>
                <w:b/>
                <w:color w:val="000000"/>
              </w:rPr>
              <w:t>Function</w:t>
            </w:r>
          </w:p>
        </w:tc>
      </w:tr>
      <w:tr w:rsidR="00D826BA" w:rsidRPr="008445BF" w14:paraId="70B925F6" w14:textId="77777777" w:rsidTr="000B2497">
        <w:tc>
          <w:tcPr>
            <w:tcW w:w="263" w:type="pct"/>
          </w:tcPr>
          <w:p w14:paraId="009A073A" w14:textId="77777777" w:rsidR="00D826BA" w:rsidRPr="008445BF" w:rsidRDefault="00D826BA" w:rsidP="000B2497">
            <w:pPr>
              <w:rPr>
                <w:rFonts w:eastAsia="Times New Roman"/>
                <w:color w:val="000000"/>
              </w:rPr>
            </w:pPr>
            <w:r w:rsidRPr="008445BF">
              <w:rPr>
                <w:rFonts w:eastAsia="Times New Roman"/>
                <w:color w:val="000000"/>
              </w:rPr>
              <w:t>1</w:t>
            </w:r>
          </w:p>
        </w:tc>
        <w:tc>
          <w:tcPr>
            <w:tcW w:w="615" w:type="pct"/>
          </w:tcPr>
          <w:p w14:paraId="3013EB6D" w14:textId="77777777" w:rsidR="00D826BA" w:rsidRPr="008445BF" w:rsidRDefault="00D826BA" w:rsidP="000B2497">
            <w:pPr>
              <w:rPr>
                <w:rFonts w:eastAsia="Times New Roman"/>
                <w:color w:val="000000"/>
              </w:rPr>
            </w:pPr>
            <w:r w:rsidRPr="008445BF">
              <w:rPr>
                <w:rFonts w:eastAsia="Times New Roman"/>
                <w:color w:val="000000"/>
              </w:rPr>
              <w:t>PHY_INT#</w:t>
            </w:r>
          </w:p>
        </w:tc>
        <w:tc>
          <w:tcPr>
            <w:tcW w:w="330" w:type="pct"/>
          </w:tcPr>
          <w:p w14:paraId="073B86A6" w14:textId="77777777" w:rsidR="00D826BA" w:rsidRPr="008445BF" w:rsidRDefault="00D826BA" w:rsidP="000B2497">
            <w:pPr>
              <w:rPr>
                <w:rFonts w:eastAsia="Times New Roman"/>
                <w:color w:val="000000"/>
              </w:rPr>
            </w:pPr>
            <w:r w:rsidRPr="008445BF">
              <w:rPr>
                <w:rFonts w:eastAsia="Times New Roman"/>
                <w:color w:val="000000"/>
              </w:rPr>
              <w:t>A32</w:t>
            </w:r>
          </w:p>
        </w:tc>
        <w:tc>
          <w:tcPr>
            <w:tcW w:w="489" w:type="pct"/>
          </w:tcPr>
          <w:p w14:paraId="11A94950" w14:textId="77777777" w:rsidR="00D826BA" w:rsidRPr="008445BF" w:rsidRDefault="00D826BA" w:rsidP="000B2497">
            <w:pPr>
              <w:rPr>
                <w:rFonts w:eastAsia="Times New Roman"/>
                <w:color w:val="000000"/>
              </w:rPr>
            </w:pPr>
            <w:r w:rsidRPr="008445BF">
              <w:rPr>
                <w:rFonts w:eastAsia="Times New Roman"/>
                <w:color w:val="000000"/>
              </w:rPr>
              <w:t>Irq22</w:t>
            </w:r>
          </w:p>
        </w:tc>
        <w:tc>
          <w:tcPr>
            <w:tcW w:w="513" w:type="pct"/>
          </w:tcPr>
          <w:p w14:paraId="266E4A55" w14:textId="77777777" w:rsidR="00D826BA" w:rsidRPr="008445BF" w:rsidRDefault="00D826BA" w:rsidP="000B2497">
            <w:pPr>
              <w:rPr>
                <w:rFonts w:eastAsia="Times New Roman"/>
                <w:color w:val="000000"/>
              </w:rPr>
            </w:pPr>
            <w:r w:rsidRPr="008445BF">
              <w:rPr>
                <w:rFonts w:eastAsia="Times New Roman"/>
                <w:color w:val="000000"/>
              </w:rPr>
              <w:t>1.8V</w:t>
            </w:r>
          </w:p>
        </w:tc>
        <w:tc>
          <w:tcPr>
            <w:tcW w:w="500" w:type="pct"/>
          </w:tcPr>
          <w:p w14:paraId="70266CEA" w14:textId="77777777" w:rsidR="00D826BA" w:rsidRPr="008445BF" w:rsidRDefault="00D826BA" w:rsidP="000B2497">
            <w:pPr>
              <w:rPr>
                <w:rFonts w:eastAsia="Times New Roman"/>
                <w:color w:val="000000"/>
              </w:rPr>
            </w:pPr>
            <w:r w:rsidRPr="008445BF">
              <w:rPr>
                <w:rFonts w:eastAsia="Times New Roman"/>
                <w:color w:val="000000"/>
              </w:rPr>
              <w:t>PU</w:t>
            </w:r>
          </w:p>
        </w:tc>
        <w:tc>
          <w:tcPr>
            <w:tcW w:w="513" w:type="pct"/>
          </w:tcPr>
          <w:p w14:paraId="0D2D40E3" w14:textId="77777777" w:rsidR="00D826BA" w:rsidRPr="008445BF" w:rsidRDefault="00D826BA" w:rsidP="000B2497">
            <w:pPr>
              <w:rPr>
                <w:rFonts w:eastAsia="Times New Roman"/>
                <w:color w:val="000000"/>
              </w:rPr>
            </w:pPr>
            <w:r w:rsidRPr="008445BF">
              <w:rPr>
                <w:rFonts w:eastAsia="Times New Roman"/>
                <w:color w:val="000000"/>
              </w:rPr>
              <w:t>1.8V</w:t>
            </w:r>
          </w:p>
        </w:tc>
        <w:tc>
          <w:tcPr>
            <w:tcW w:w="466" w:type="pct"/>
          </w:tcPr>
          <w:p w14:paraId="1C1F07AE" w14:textId="77777777" w:rsidR="00D826BA" w:rsidRPr="008445BF" w:rsidRDefault="00D826BA" w:rsidP="000B2497">
            <w:pPr>
              <w:rPr>
                <w:rFonts w:eastAsia="Times New Roman"/>
                <w:color w:val="000000"/>
              </w:rPr>
            </w:pPr>
            <w:r w:rsidRPr="008445BF">
              <w:rPr>
                <w:rFonts w:eastAsia="Times New Roman"/>
                <w:color w:val="000000"/>
              </w:rPr>
              <w:t>PD</w:t>
            </w:r>
          </w:p>
        </w:tc>
        <w:tc>
          <w:tcPr>
            <w:tcW w:w="744" w:type="pct"/>
          </w:tcPr>
          <w:p w14:paraId="6D764F10" w14:textId="77777777" w:rsidR="00D826BA" w:rsidRPr="008445BF" w:rsidRDefault="00D826BA" w:rsidP="000B2497">
            <w:pPr>
              <w:rPr>
                <w:rFonts w:eastAsia="Times New Roman"/>
                <w:color w:val="000000"/>
              </w:rPr>
            </w:pPr>
            <w:r w:rsidRPr="008445BF">
              <w:rPr>
                <w:rFonts w:eastAsia="Times New Roman"/>
                <w:color w:val="000000"/>
              </w:rPr>
              <w:t>↑</w:t>
            </w:r>
          </w:p>
        </w:tc>
        <w:tc>
          <w:tcPr>
            <w:tcW w:w="567" w:type="pct"/>
          </w:tcPr>
          <w:p w14:paraId="6EC40322" w14:textId="77777777" w:rsidR="00D826BA" w:rsidRPr="008445BF" w:rsidRDefault="00D826BA" w:rsidP="000B2497">
            <w:pPr>
              <w:rPr>
                <w:rFonts w:eastAsia="Times New Roman"/>
                <w:color w:val="000000"/>
              </w:rPr>
            </w:pPr>
            <w:r w:rsidRPr="008445BF">
              <w:rPr>
                <w:rFonts w:eastAsia="Times New Roman"/>
                <w:color w:val="000000"/>
              </w:rPr>
              <w:t>Ethernet PHY</w:t>
            </w:r>
          </w:p>
        </w:tc>
      </w:tr>
      <w:tr w:rsidR="00D826BA" w:rsidRPr="008445BF" w14:paraId="59FD84E5" w14:textId="77777777" w:rsidTr="000B2497">
        <w:tc>
          <w:tcPr>
            <w:tcW w:w="263" w:type="pct"/>
          </w:tcPr>
          <w:p w14:paraId="09F23CE4" w14:textId="77777777" w:rsidR="00D826BA" w:rsidRPr="008445BF" w:rsidRDefault="00D826BA" w:rsidP="000B2497">
            <w:pPr>
              <w:rPr>
                <w:rFonts w:eastAsia="Times New Roman"/>
                <w:color w:val="000000"/>
              </w:rPr>
            </w:pPr>
            <w:r w:rsidRPr="008445BF">
              <w:rPr>
                <w:rFonts w:eastAsia="Times New Roman"/>
                <w:color w:val="000000"/>
              </w:rPr>
              <w:t>2</w:t>
            </w:r>
          </w:p>
        </w:tc>
        <w:tc>
          <w:tcPr>
            <w:tcW w:w="615" w:type="pct"/>
          </w:tcPr>
          <w:p w14:paraId="2D16A74F" w14:textId="77777777" w:rsidR="00D826BA" w:rsidRPr="008445BF" w:rsidRDefault="00D826BA" w:rsidP="000B2497">
            <w:pPr>
              <w:rPr>
                <w:rFonts w:eastAsia="Times New Roman"/>
                <w:color w:val="000000"/>
              </w:rPr>
            </w:pPr>
            <w:r w:rsidRPr="008445BF">
              <w:rPr>
                <w:rFonts w:eastAsia="Times New Roman"/>
                <w:color w:val="000000"/>
              </w:rPr>
              <w:t>PWR_OK</w:t>
            </w:r>
          </w:p>
        </w:tc>
        <w:tc>
          <w:tcPr>
            <w:tcW w:w="330" w:type="pct"/>
          </w:tcPr>
          <w:p w14:paraId="591D492E" w14:textId="77777777" w:rsidR="00D826BA" w:rsidRPr="008445BF" w:rsidRDefault="00D826BA" w:rsidP="000B2497">
            <w:pPr>
              <w:rPr>
                <w:rFonts w:eastAsia="Times New Roman"/>
                <w:color w:val="000000"/>
              </w:rPr>
            </w:pPr>
            <w:r w:rsidRPr="008445BF">
              <w:rPr>
                <w:rFonts w:eastAsia="Times New Roman"/>
                <w:color w:val="000000"/>
              </w:rPr>
              <w:t>A44</w:t>
            </w:r>
          </w:p>
        </w:tc>
        <w:tc>
          <w:tcPr>
            <w:tcW w:w="489" w:type="pct"/>
          </w:tcPr>
          <w:p w14:paraId="538D4E7D" w14:textId="77777777" w:rsidR="00D826BA" w:rsidRPr="008445BF" w:rsidRDefault="00D826BA" w:rsidP="000B2497">
            <w:pPr>
              <w:rPr>
                <w:rFonts w:eastAsia="Times New Roman"/>
                <w:color w:val="000000"/>
              </w:rPr>
            </w:pPr>
            <w:r w:rsidRPr="008445BF">
              <w:rPr>
                <w:rFonts w:eastAsia="Times New Roman"/>
                <w:color w:val="000000"/>
              </w:rPr>
              <w:t>Irq23</w:t>
            </w:r>
          </w:p>
        </w:tc>
        <w:tc>
          <w:tcPr>
            <w:tcW w:w="513" w:type="pct"/>
          </w:tcPr>
          <w:p w14:paraId="6F08F703" w14:textId="77777777" w:rsidR="00D826BA" w:rsidRPr="008445BF" w:rsidRDefault="00D826BA" w:rsidP="000B2497">
            <w:pPr>
              <w:rPr>
                <w:rFonts w:eastAsia="Times New Roman"/>
                <w:color w:val="000000"/>
              </w:rPr>
            </w:pPr>
            <w:r w:rsidRPr="008445BF">
              <w:rPr>
                <w:rFonts w:eastAsia="Times New Roman"/>
                <w:color w:val="000000"/>
              </w:rPr>
              <w:t>1.8V</w:t>
            </w:r>
          </w:p>
        </w:tc>
        <w:tc>
          <w:tcPr>
            <w:tcW w:w="500" w:type="pct"/>
          </w:tcPr>
          <w:p w14:paraId="45F9139E" w14:textId="77777777" w:rsidR="00D826BA" w:rsidRPr="008445BF" w:rsidRDefault="00D826BA" w:rsidP="000B2497">
            <w:pPr>
              <w:rPr>
                <w:rFonts w:eastAsia="Times New Roman"/>
                <w:color w:val="000000"/>
              </w:rPr>
            </w:pPr>
            <w:r w:rsidRPr="008445BF">
              <w:rPr>
                <w:rFonts w:eastAsia="Times New Roman"/>
                <w:color w:val="000000"/>
              </w:rPr>
              <w:t>PU</w:t>
            </w:r>
          </w:p>
        </w:tc>
        <w:tc>
          <w:tcPr>
            <w:tcW w:w="513" w:type="pct"/>
          </w:tcPr>
          <w:p w14:paraId="7F727308" w14:textId="77777777" w:rsidR="00D826BA" w:rsidRPr="008445BF" w:rsidRDefault="00D826BA" w:rsidP="000B2497">
            <w:pPr>
              <w:rPr>
                <w:rFonts w:eastAsia="Times New Roman"/>
                <w:color w:val="000000"/>
              </w:rPr>
            </w:pPr>
            <w:r w:rsidRPr="008445BF">
              <w:rPr>
                <w:rFonts w:eastAsia="Times New Roman"/>
                <w:color w:val="000000"/>
              </w:rPr>
              <w:t>1.8V</w:t>
            </w:r>
          </w:p>
        </w:tc>
        <w:tc>
          <w:tcPr>
            <w:tcW w:w="466" w:type="pct"/>
          </w:tcPr>
          <w:p w14:paraId="64B3E38E" w14:textId="77777777" w:rsidR="00D826BA" w:rsidRPr="008445BF" w:rsidRDefault="00D826BA" w:rsidP="000B2497">
            <w:pPr>
              <w:rPr>
                <w:rFonts w:eastAsia="Times New Roman"/>
                <w:color w:val="000000"/>
              </w:rPr>
            </w:pPr>
            <w:r w:rsidRPr="008445BF">
              <w:rPr>
                <w:rFonts w:eastAsia="Times New Roman"/>
                <w:color w:val="000000"/>
              </w:rPr>
              <w:t>PU</w:t>
            </w:r>
          </w:p>
        </w:tc>
        <w:tc>
          <w:tcPr>
            <w:tcW w:w="744" w:type="pct"/>
          </w:tcPr>
          <w:p w14:paraId="642D9CEB" w14:textId="77777777" w:rsidR="00D826BA" w:rsidRPr="008445BF" w:rsidRDefault="00D826BA" w:rsidP="000B2497">
            <w:pPr>
              <w:rPr>
                <w:rFonts w:eastAsia="Times New Roman"/>
                <w:color w:val="000000"/>
              </w:rPr>
            </w:pPr>
            <w:r w:rsidRPr="008445BF">
              <w:rPr>
                <w:rFonts w:eastAsia="Times New Roman"/>
                <w:color w:val="000000"/>
              </w:rPr>
              <w:t>↓</w:t>
            </w:r>
          </w:p>
        </w:tc>
        <w:tc>
          <w:tcPr>
            <w:tcW w:w="567" w:type="pct"/>
          </w:tcPr>
          <w:p w14:paraId="44E9D783" w14:textId="77777777" w:rsidR="00D826BA" w:rsidRPr="008445BF" w:rsidRDefault="00D826BA" w:rsidP="000B2497">
            <w:pPr>
              <w:rPr>
                <w:rFonts w:eastAsia="Times New Roman"/>
                <w:color w:val="000000"/>
              </w:rPr>
            </w:pPr>
            <w:r w:rsidRPr="008445BF">
              <w:rPr>
                <w:rFonts w:eastAsia="Times New Roman"/>
                <w:color w:val="000000"/>
              </w:rPr>
              <w:t>Custom</w:t>
            </w:r>
          </w:p>
        </w:tc>
      </w:tr>
      <w:tr w:rsidR="00D826BA" w:rsidRPr="008445BF" w14:paraId="1C36ECCF" w14:textId="77777777" w:rsidTr="000B2497">
        <w:tc>
          <w:tcPr>
            <w:tcW w:w="263" w:type="pct"/>
          </w:tcPr>
          <w:p w14:paraId="6DE029E4" w14:textId="77777777" w:rsidR="00D826BA" w:rsidRPr="008445BF" w:rsidRDefault="00D826BA" w:rsidP="000B2497">
            <w:pPr>
              <w:rPr>
                <w:rFonts w:eastAsia="Times New Roman"/>
                <w:color w:val="000000"/>
              </w:rPr>
            </w:pPr>
            <w:r w:rsidRPr="008445BF">
              <w:rPr>
                <w:rFonts w:eastAsia="Times New Roman"/>
                <w:color w:val="000000"/>
              </w:rPr>
              <w:t>3</w:t>
            </w:r>
          </w:p>
        </w:tc>
        <w:tc>
          <w:tcPr>
            <w:tcW w:w="615" w:type="pct"/>
          </w:tcPr>
          <w:p w14:paraId="4BB414D3" w14:textId="77777777" w:rsidR="00D826BA" w:rsidRPr="008445BF" w:rsidRDefault="00D826BA" w:rsidP="000B2497">
            <w:pPr>
              <w:rPr>
                <w:rFonts w:eastAsia="Times New Roman"/>
                <w:color w:val="000000"/>
              </w:rPr>
            </w:pPr>
          </w:p>
        </w:tc>
        <w:tc>
          <w:tcPr>
            <w:tcW w:w="330" w:type="pct"/>
          </w:tcPr>
          <w:p w14:paraId="568FCC60" w14:textId="77777777" w:rsidR="00D826BA" w:rsidRPr="008445BF" w:rsidRDefault="00D826BA" w:rsidP="000B2497">
            <w:pPr>
              <w:rPr>
                <w:rFonts w:eastAsia="Times New Roman"/>
                <w:color w:val="000000"/>
              </w:rPr>
            </w:pPr>
          </w:p>
        </w:tc>
        <w:tc>
          <w:tcPr>
            <w:tcW w:w="489" w:type="pct"/>
          </w:tcPr>
          <w:p w14:paraId="65A06407" w14:textId="77777777" w:rsidR="00D826BA" w:rsidRPr="008445BF" w:rsidRDefault="00D826BA" w:rsidP="000B2497">
            <w:pPr>
              <w:rPr>
                <w:rFonts w:eastAsia="Times New Roman"/>
                <w:color w:val="000000"/>
              </w:rPr>
            </w:pPr>
          </w:p>
        </w:tc>
        <w:tc>
          <w:tcPr>
            <w:tcW w:w="513" w:type="pct"/>
          </w:tcPr>
          <w:p w14:paraId="552A42A0" w14:textId="77777777" w:rsidR="00D826BA" w:rsidRPr="008445BF" w:rsidRDefault="00D826BA" w:rsidP="000B2497">
            <w:pPr>
              <w:rPr>
                <w:rFonts w:eastAsia="Times New Roman"/>
                <w:color w:val="000000"/>
              </w:rPr>
            </w:pPr>
          </w:p>
        </w:tc>
        <w:tc>
          <w:tcPr>
            <w:tcW w:w="500" w:type="pct"/>
          </w:tcPr>
          <w:p w14:paraId="514AC50C" w14:textId="77777777" w:rsidR="00D826BA" w:rsidRPr="008445BF" w:rsidRDefault="00D826BA" w:rsidP="000B2497">
            <w:pPr>
              <w:rPr>
                <w:rFonts w:eastAsia="Times New Roman"/>
                <w:color w:val="000000"/>
              </w:rPr>
            </w:pPr>
          </w:p>
        </w:tc>
        <w:tc>
          <w:tcPr>
            <w:tcW w:w="513" w:type="pct"/>
          </w:tcPr>
          <w:p w14:paraId="3C763DCB" w14:textId="77777777" w:rsidR="00D826BA" w:rsidRPr="008445BF" w:rsidRDefault="00D826BA" w:rsidP="000B2497">
            <w:pPr>
              <w:rPr>
                <w:rFonts w:eastAsia="Times New Roman"/>
                <w:color w:val="000000"/>
              </w:rPr>
            </w:pPr>
          </w:p>
        </w:tc>
        <w:tc>
          <w:tcPr>
            <w:tcW w:w="466" w:type="pct"/>
          </w:tcPr>
          <w:p w14:paraId="1F2D65D2" w14:textId="77777777" w:rsidR="00D826BA" w:rsidRPr="008445BF" w:rsidRDefault="00D826BA" w:rsidP="000B2497">
            <w:pPr>
              <w:rPr>
                <w:rFonts w:eastAsia="Times New Roman"/>
                <w:color w:val="000000"/>
              </w:rPr>
            </w:pPr>
          </w:p>
        </w:tc>
        <w:tc>
          <w:tcPr>
            <w:tcW w:w="744" w:type="pct"/>
          </w:tcPr>
          <w:p w14:paraId="2BA7F14C" w14:textId="77777777" w:rsidR="00D826BA" w:rsidRPr="008445BF" w:rsidRDefault="00D826BA" w:rsidP="000B2497">
            <w:pPr>
              <w:rPr>
                <w:rFonts w:eastAsia="Times New Roman"/>
                <w:color w:val="000000"/>
              </w:rPr>
            </w:pPr>
            <w:r w:rsidRPr="008445BF">
              <w:rPr>
                <w:rFonts w:eastAsia="Times New Roman"/>
                <w:color w:val="000000"/>
              </w:rPr>
              <w:t>High</w:t>
            </w:r>
          </w:p>
        </w:tc>
        <w:tc>
          <w:tcPr>
            <w:tcW w:w="567" w:type="pct"/>
          </w:tcPr>
          <w:p w14:paraId="64E0B970" w14:textId="77777777" w:rsidR="00D826BA" w:rsidRPr="008445BF" w:rsidRDefault="00D826BA" w:rsidP="000B2497">
            <w:pPr>
              <w:rPr>
                <w:rFonts w:eastAsia="Times New Roman"/>
                <w:color w:val="000000"/>
              </w:rPr>
            </w:pPr>
          </w:p>
        </w:tc>
      </w:tr>
    </w:tbl>
    <w:p w14:paraId="022782FE" w14:textId="48B47D48" w:rsidR="00D826BA" w:rsidRPr="008445BF" w:rsidRDefault="00D826BA" w:rsidP="00D826BA">
      <w:pPr>
        <w:pStyle w:val="Caption"/>
        <w:spacing w:before="240"/>
        <w:jc w:val="center"/>
        <w:rPr>
          <w:rFonts w:ascii="Times New Roman" w:hAnsi="Times New Roman" w:cs="Times New Roman"/>
          <w:i w:val="0"/>
          <w:sz w:val="22"/>
          <w:szCs w:val="22"/>
        </w:rPr>
      </w:pPr>
      <w:bookmarkStart w:id="263" w:name="_Toc16620639"/>
      <w:bookmarkStart w:id="264" w:name="_Toc17818149"/>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20</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Module1 Interrupts</w:t>
      </w:r>
      <w:bookmarkEnd w:id="263"/>
      <w:bookmarkEnd w:id="264"/>
      <w:r w:rsidRPr="008445BF">
        <w:rPr>
          <w:rFonts w:ascii="Times New Roman" w:hAnsi="Times New Roman" w:cs="Times New Roman"/>
          <w:i w:val="0"/>
          <w:sz w:val="22"/>
          <w:szCs w:val="22"/>
        </w:rPr>
        <w:t xml:space="preserve"> </w:t>
      </w:r>
    </w:p>
    <w:p w14:paraId="40D8E9D2" w14:textId="77777777" w:rsidR="00D826BA" w:rsidRPr="008445BF" w:rsidRDefault="00D826BA" w:rsidP="00D826BA">
      <w:r w:rsidRPr="008445BF">
        <w:t>&lt;Below this table, explain all interrupts provided for custom functions.</w:t>
      </w:r>
    </w:p>
    <w:p w14:paraId="5C8EE2D3" w14:textId="77777777" w:rsidR="00D826BA" w:rsidRPr="008445BF" w:rsidRDefault="00D826BA" w:rsidP="00D826BA">
      <w:pPr>
        <w:rPr>
          <w:b/>
        </w:rPr>
      </w:pPr>
      <w:r w:rsidRPr="008445BF">
        <w:rPr>
          <w:b/>
        </w:rPr>
        <w:t>PWR_OK</w:t>
      </w:r>
    </w:p>
    <w:p w14:paraId="70A098B5" w14:textId="77777777" w:rsidR="00D826BA" w:rsidRPr="008445BF" w:rsidRDefault="00D826BA" w:rsidP="00D826BA">
      <w:r w:rsidRPr="008445BF">
        <w:t xml:space="preserve">When this interrupt is triggered, reboot the entire </w:t>
      </w:r>
      <w:proofErr w:type="gramStart"/>
      <w:r w:rsidRPr="008445BF">
        <w:t>systems</w:t>
      </w:r>
      <w:proofErr w:type="gramEnd"/>
      <w:r w:rsidRPr="008445BF">
        <w:t xml:space="preserve"> and stay in bootloader till this pin goes to high.</w:t>
      </w:r>
    </w:p>
    <w:p w14:paraId="5C0F52B6" w14:textId="77777777" w:rsidR="00D826BA" w:rsidRPr="008445BF" w:rsidRDefault="00D826BA" w:rsidP="00D826BA"/>
    <w:p w14:paraId="52E4ECCD" w14:textId="77777777" w:rsidR="00D826BA" w:rsidRPr="00E57F56" w:rsidRDefault="00D826BA" w:rsidP="00D826BA">
      <w:pPr>
        <w:pStyle w:val="Heading4"/>
        <w:spacing w:line="240" w:lineRule="auto"/>
        <w:rPr>
          <w:rFonts w:ascii="Times New Roman" w:hAnsi="Times New Roman" w:cs="Times New Roman"/>
          <w:sz w:val="24"/>
        </w:rPr>
      </w:pPr>
      <w:r w:rsidRPr="00E57F56">
        <w:rPr>
          <w:rFonts w:ascii="Times New Roman" w:hAnsi="Times New Roman" w:cs="Times New Roman"/>
          <w:sz w:val="24"/>
        </w:rPr>
        <w:t>Module2 [MSP430]</w:t>
      </w:r>
    </w:p>
    <w:p w14:paraId="335D68C3" w14:textId="77777777" w:rsidR="00D826BA" w:rsidRPr="008445BF" w:rsidRDefault="00D826BA" w:rsidP="00D826BA">
      <w:r w:rsidRPr="008445BF">
        <w:t>&lt;Insert table as needed&gt;</w:t>
      </w:r>
    </w:p>
    <w:p w14:paraId="2188D716" w14:textId="77777777" w:rsidR="00D826BA" w:rsidRPr="008445BF" w:rsidRDefault="00D826BA" w:rsidP="00D826BA">
      <w:pPr>
        <w:pStyle w:val="Heading2"/>
        <w:numPr>
          <w:ilvl w:val="1"/>
          <w:numId w:val="7"/>
        </w:numPr>
        <w:spacing w:line="240" w:lineRule="auto"/>
        <w:jc w:val="both"/>
        <w:rPr>
          <w:rFonts w:cs="Times New Roman"/>
        </w:rPr>
      </w:pPr>
      <w:bookmarkStart w:id="265" w:name="_Toc16877143"/>
      <w:bookmarkStart w:id="266" w:name="_Toc17808657"/>
      <w:r w:rsidRPr="008445BF">
        <w:rPr>
          <w:rFonts w:cs="Times New Roman"/>
        </w:rPr>
        <w:t>Subsystem2 Interrupts</w:t>
      </w:r>
      <w:bookmarkEnd w:id="265"/>
      <w:bookmarkEnd w:id="266"/>
    </w:p>
    <w:p w14:paraId="19B01D18" w14:textId="77777777" w:rsidR="00D826BA" w:rsidRPr="008445BF" w:rsidRDefault="00D826BA" w:rsidP="00D826BA">
      <w:r w:rsidRPr="008445BF">
        <w:t>&lt;Same as above section&gt;</w:t>
      </w:r>
    </w:p>
    <w:p w14:paraId="1458DABE" w14:textId="77777777" w:rsidR="00D826BA" w:rsidRPr="008445BF" w:rsidRDefault="00D826BA" w:rsidP="00D826BA"/>
    <w:p w14:paraId="2FCC6744" w14:textId="77777777" w:rsidR="00D826BA" w:rsidRPr="008445BF" w:rsidRDefault="00D826BA" w:rsidP="00D826BA">
      <w:pPr>
        <w:pStyle w:val="Heading1"/>
        <w:spacing w:line="240" w:lineRule="auto"/>
        <w:jc w:val="both"/>
        <w:rPr>
          <w:rFonts w:cs="Times New Roman"/>
        </w:rPr>
      </w:pPr>
      <w:bookmarkStart w:id="267" w:name="_Toc16877144"/>
      <w:bookmarkStart w:id="268" w:name="_Toc17808658"/>
      <w:r w:rsidRPr="008445BF">
        <w:rPr>
          <w:rFonts w:cs="Times New Roman"/>
        </w:rPr>
        <w:lastRenderedPageBreak/>
        <w:t>Programmable ROM Devices</w:t>
      </w:r>
      <w:bookmarkEnd w:id="267"/>
      <w:bookmarkEnd w:id="268"/>
    </w:p>
    <w:p w14:paraId="4FA2770A" w14:textId="77777777" w:rsidR="00D826BA" w:rsidRPr="008445BF" w:rsidRDefault="00D826BA" w:rsidP="00D826BA">
      <w:r w:rsidRPr="008445BF">
        <w:t>&lt;Capture the list of programmable ROM devices in a table along with additional programming information like how to fuse, erase and what type of data to store like FRU data etc.&gt;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0"/>
        <w:gridCol w:w="3562"/>
        <w:gridCol w:w="3020"/>
      </w:tblGrid>
      <w:tr w:rsidR="00D826BA" w:rsidRPr="008445BF" w14:paraId="04B20590" w14:textId="77777777" w:rsidTr="000B2497">
        <w:trPr>
          <w:tblHeader/>
        </w:trPr>
        <w:tc>
          <w:tcPr>
            <w:tcW w:w="1138" w:type="pct"/>
            <w:shd w:val="clear" w:color="auto" w:fill="BFBFBF" w:themeFill="background1" w:themeFillShade="BF"/>
          </w:tcPr>
          <w:p w14:paraId="26BDA495" w14:textId="77777777" w:rsidR="00D826BA" w:rsidRPr="008445BF" w:rsidRDefault="00D826BA" w:rsidP="000B2497">
            <w:pPr>
              <w:jc w:val="center"/>
              <w:rPr>
                <w:rFonts w:eastAsia="Times New Roman"/>
                <w:b/>
                <w:color w:val="000000"/>
              </w:rPr>
            </w:pPr>
            <w:r w:rsidRPr="008445BF">
              <w:rPr>
                <w:rFonts w:eastAsia="Times New Roman"/>
                <w:b/>
                <w:color w:val="000000"/>
              </w:rPr>
              <w:t>Device</w:t>
            </w:r>
          </w:p>
        </w:tc>
        <w:tc>
          <w:tcPr>
            <w:tcW w:w="2090" w:type="pct"/>
            <w:shd w:val="clear" w:color="auto" w:fill="BFBFBF" w:themeFill="background1" w:themeFillShade="BF"/>
          </w:tcPr>
          <w:p w14:paraId="545FBBD3" w14:textId="77777777" w:rsidR="00D826BA" w:rsidRPr="008445BF" w:rsidRDefault="00D826BA" w:rsidP="000B2497">
            <w:pPr>
              <w:jc w:val="center"/>
              <w:rPr>
                <w:rFonts w:eastAsia="Times New Roman"/>
                <w:b/>
                <w:color w:val="000000"/>
              </w:rPr>
            </w:pPr>
            <w:r w:rsidRPr="008445BF">
              <w:rPr>
                <w:rFonts w:eastAsia="Times New Roman"/>
                <w:b/>
                <w:color w:val="000000"/>
              </w:rPr>
              <w:t>Purpose</w:t>
            </w:r>
          </w:p>
        </w:tc>
        <w:tc>
          <w:tcPr>
            <w:tcW w:w="1772" w:type="pct"/>
            <w:shd w:val="clear" w:color="auto" w:fill="BFBFBF" w:themeFill="background1" w:themeFillShade="BF"/>
          </w:tcPr>
          <w:p w14:paraId="77B5635E" w14:textId="77777777" w:rsidR="00D826BA" w:rsidRPr="008445BF" w:rsidRDefault="00D826BA" w:rsidP="000B2497">
            <w:pPr>
              <w:jc w:val="center"/>
              <w:rPr>
                <w:rFonts w:eastAsia="Times New Roman"/>
                <w:b/>
                <w:color w:val="000000"/>
              </w:rPr>
            </w:pPr>
            <w:r w:rsidRPr="008445BF">
              <w:rPr>
                <w:rFonts w:eastAsia="Times New Roman"/>
                <w:b/>
                <w:color w:val="000000"/>
              </w:rPr>
              <w:t>Additional Info</w:t>
            </w:r>
          </w:p>
        </w:tc>
      </w:tr>
      <w:tr w:rsidR="00D826BA" w:rsidRPr="008445BF" w14:paraId="650A55C7" w14:textId="77777777" w:rsidTr="000B2497">
        <w:tc>
          <w:tcPr>
            <w:tcW w:w="5000" w:type="pct"/>
            <w:gridSpan w:val="3"/>
          </w:tcPr>
          <w:p w14:paraId="3C8C14E4" w14:textId="77777777" w:rsidR="00D826BA" w:rsidRPr="008445BF" w:rsidRDefault="00D826BA" w:rsidP="000B2497">
            <w:pPr>
              <w:jc w:val="center"/>
              <w:rPr>
                <w:rFonts w:eastAsia="Times New Roman"/>
                <w:b/>
                <w:color w:val="000000"/>
              </w:rPr>
            </w:pPr>
            <w:r w:rsidRPr="008445BF">
              <w:rPr>
                <w:rFonts w:eastAsia="Times New Roman"/>
                <w:b/>
                <w:color w:val="000000"/>
              </w:rPr>
              <w:t>Subystem1</w:t>
            </w:r>
          </w:p>
        </w:tc>
      </w:tr>
      <w:tr w:rsidR="00D826BA" w:rsidRPr="008445BF" w14:paraId="3BC9A8E1" w14:textId="77777777" w:rsidTr="000B2497">
        <w:tc>
          <w:tcPr>
            <w:tcW w:w="1138" w:type="pct"/>
          </w:tcPr>
          <w:p w14:paraId="5889A329" w14:textId="77777777" w:rsidR="00D826BA" w:rsidRPr="008445BF" w:rsidRDefault="00D826BA" w:rsidP="000B2497">
            <w:pPr>
              <w:rPr>
                <w:rFonts w:eastAsia="Times New Roman"/>
                <w:color w:val="000000"/>
              </w:rPr>
            </w:pPr>
            <w:r w:rsidRPr="008445BF">
              <w:rPr>
                <w:rFonts w:eastAsia="Times New Roman"/>
                <w:color w:val="000000"/>
              </w:rPr>
              <w:t>DSP (internal flash)</w:t>
            </w:r>
          </w:p>
        </w:tc>
        <w:tc>
          <w:tcPr>
            <w:tcW w:w="2090" w:type="pct"/>
          </w:tcPr>
          <w:p w14:paraId="33453D01" w14:textId="77777777" w:rsidR="00D826BA" w:rsidRPr="008445BF" w:rsidRDefault="00D826BA" w:rsidP="000B2497">
            <w:pPr>
              <w:rPr>
                <w:rFonts w:eastAsia="Times New Roman"/>
                <w:color w:val="000000"/>
              </w:rPr>
            </w:pPr>
            <w:r w:rsidRPr="008445BF">
              <w:rPr>
                <w:rFonts w:eastAsia="Times New Roman"/>
                <w:color w:val="000000"/>
              </w:rPr>
              <w:t>DSP Image</w:t>
            </w:r>
          </w:p>
        </w:tc>
        <w:tc>
          <w:tcPr>
            <w:tcW w:w="1772" w:type="pct"/>
          </w:tcPr>
          <w:p w14:paraId="0242126E" w14:textId="77777777" w:rsidR="00D826BA" w:rsidRPr="008445BF" w:rsidRDefault="00D826BA" w:rsidP="000B2497">
            <w:pPr>
              <w:rPr>
                <w:rFonts w:eastAsia="Times New Roman"/>
                <w:color w:val="000000"/>
              </w:rPr>
            </w:pPr>
          </w:p>
        </w:tc>
      </w:tr>
      <w:tr w:rsidR="00D826BA" w:rsidRPr="008445BF" w14:paraId="0537D306" w14:textId="77777777" w:rsidTr="000B2497">
        <w:tc>
          <w:tcPr>
            <w:tcW w:w="1138" w:type="pct"/>
          </w:tcPr>
          <w:p w14:paraId="42608BF1" w14:textId="77777777" w:rsidR="00D826BA" w:rsidRPr="008445BF" w:rsidRDefault="00D826BA" w:rsidP="000B2497">
            <w:pPr>
              <w:rPr>
                <w:rFonts w:eastAsia="Times New Roman"/>
                <w:color w:val="000000"/>
              </w:rPr>
            </w:pPr>
            <w:r w:rsidRPr="008445BF">
              <w:rPr>
                <w:rFonts w:eastAsia="Times New Roman"/>
                <w:color w:val="000000"/>
              </w:rPr>
              <w:t>NAND Flash</w:t>
            </w:r>
          </w:p>
        </w:tc>
        <w:tc>
          <w:tcPr>
            <w:tcW w:w="2090" w:type="pct"/>
          </w:tcPr>
          <w:p w14:paraId="0CE582FB" w14:textId="77777777" w:rsidR="00D826BA" w:rsidRPr="008445BF" w:rsidRDefault="00D826BA" w:rsidP="000B2497">
            <w:pPr>
              <w:rPr>
                <w:rFonts w:eastAsia="Times New Roman"/>
                <w:color w:val="000000"/>
              </w:rPr>
            </w:pPr>
            <w:r w:rsidRPr="008445BF">
              <w:rPr>
                <w:rFonts w:eastAsia="Times New Roman"/>
                <w:color w:val="000000"/>
              </w:rPr>
              <w:t>System Image</w:t>
            </w:r>
          </w:p>
        </w:tc>
        <w:tc>
          <w:tcPr>
            <w:tcW w:w="1772" w:type="pct"/>
          </w:tcPr>
          <w:p w14:paraId="5BDE9646" w14:textId="77777777" w:rsidR="00D826BA" w:rsidRPr="008445BF" w:rsidRDefault="00D826BA" w:rsidP="000B2497">
            <w:pPr>
              <w:rPr>
                <w:rFonts w:eastAsia="Times New Roman"/>
                <w:color w:val="000000"/>
              </w:rPr>
            </w:pPr>
          </w:p>
        </w:tc>
      </w:tr>
      <w:tr w:rsidR="00D826BA" w:rsidRPr="008445BF" w14:paraId="55FEF1F5" w14:textId="77777777" w:rsidTr="000B2497">
        <w:tc>
          <w:tcPr>
            <w:tcW w:w="1138" w:type="pct"/>
          </w:tcPr>
          <w:p w14:paraId="49A74D9E" w14:textId="77777777" w:rsidR="00D826BA" w:rsidRPr="008445BF" w:rsidRDefault="00D826BA" w:rsidP="000B2497">
            <w:pPr>
              <w:rPr>
                <w:rFonts w:eastAsia="Times New Roman"/>
                <w:color w:val="000000"/>
              </w:rPr>
            </w:pPr>
            <w:r w:rsidRPr="008445BF">
              <w:rPr>
                <w:rFonts w:eastAsia="Times New Roman"/>
                <w:color w:val="000000"/>
              </w:rPr>
              <w:t>SPI NOR</w:t>
            </w:r>
          </w:p>
        </w:tc>
        <w:tc>
          <w:tcPr>
            <w:tcW w:w="2090" w:type="pct"/>
          </w:tcPr>
          <w:p w14:paraId="32598855" w14:textId="77777777" w:rsidR="00D826BA" w:rsidRPr="008445BF" w:rsidRDefault="00D826BA" w:rsidP="000B2497">
            <w:pPr>
              <w:rPr>
                <w:rFonts w:eastAsia="Times New Roman"/>
                <w:color w:val="000000"/>
              </w:rPr>
            </w:pPr>
            <w:r w:rsidRPr="008445BF">
              <w:rPr>
                <w:rFonts w:eastAsia="Times New Roman"/>
                <w:color w:val="000000"/>
              </w:rPr>
              <w:t>System Boot Image</w:t>
            </w:r>
          </w:p>
        </w:tc>
        <w:tc>
          <w:tcPr>
            <w:tcW w:w="1772" w:type="pct"/>
          </w:tcPr>
          <w:p w14:paraId="2FCFE7DE" w14:textId="77777777" w:rsidR="00D826BA" w:rsidRPr="008445BF" w:rsidRDefault="00D826BA" w:rsidP="000B2497">
            <w:pPr>
              <w:rPr>
                <w:rFonts w:eastAsia="Times New Roman"/>
                <w:color w:val="000000"/>
              </w:rPr>
            </w:pPr>
          </w:p>
        </w:tc>
      </w:tr>
      <w:tr w:rsidR="00D826BA" w:rsidRPr="008445BF" w14:paraId="77342EE2" w14:textId="77777777" w:rsidTr="000B2497">
        <w:tc>
          <w:tcPr>
            <w:tcW w:w="1138" w:type="pct"/>
          </w:tcPr>
          <w:p w14:paraId="30953AB1" w14:textId="77777777" w:rsidR="00D826BA" w:rsidRPr="008445BF" w:rsidRDefault="00D826BA" w:rsidP="000B2497">
            <w:pPr>
              <w:rPr>
                <w:rFonts w:eastAsia="Times New Roman"/>
                <w:color w:val="000000"/>
              </w:rPr>
            </w:pPr>
            <w:r w:rsidRPr="008445BF">
              <w:rPr>
                <w:rFonts w:eastAsia="Times New Roman"/>
                <w:color w:val="000000"/>
              </w:rPr>
              <w:t>I2C EEPROM</w:t>
            </w:r>
          </w:p>
        </w:tc>
        <w:tc>
          <w:tcPr>
            <w:tcW w:w="2090" w:type="pct"/>
          </w:tcPr>
          <w:p w14:paraId="67F96759" w14:textId="77777777" w:rsidR="00D826BA" w:rsidRPr="008445BF" w:rsidRDefault="00D826BA" w:rsidP="000B2497">
            <w:pPr>
              <w:rPr>
                <w:rFonts w:eastAsia="Times New Roman"/>
                <w:color w:val="000000"/>
              </w:rPr>
            </w:pPr>
            <w:r w:rsidRPr="008445BF">
              <w:rPr>
                <w:rFonts w:eastAsia="Times New Roman"/>
                <w:color w:val="000000"/>
              </w:rPr>
              <w:t>FRU Data</w:t>
            </w:r>
          </w:p>
        </w:tc>
        <w:tc>
          <w:tcPr>
            <w:tcW w:w="1772" w:type="pct"/>
          </w:tcPr>
          <w:p w14:paraId="65FEB35F" w14:textId="77777777" w:rsidR="00D826BA" w:rsidRPr="008445BF" w:rsidRDefault="00D826BA" w:rsidP="000B2497">
            <w:pPr>
              <w:rPr>
                <w:rFonts w:eastAsia="Times New Roman"/>
                <w:color w:val="000000"/>
              </w:rPr>
            </w:pPr>
            <w:r w:rsidRPr="008445BF">
              <w:rPr>
                <w:rFonts w:eastAsia="Times New Roman"/>
                <w:color w:val="000000"/>
              </w:rPr>
              <w:t>BIN format</w:t>
            </w:r>
          </w:p>
        </w:tc>
      </w:tr>
      <w:tr w:rsidR="00D826BA" w:rsidRPr="008445BF" w14:paraId="5BEDD4F4" w14:textId="77777777" w:rsidTr="000B2497">
        <w:tc>
          <w:tcPr>
            <w:tcW w:w="5000" w:type="pct"/>
            <w:gridSpan w:val="3"/>
          </w:tcPr>
          <w:p w14:paraId="27F7791B" w14:textId="77777777" w:rsidR="00D826BA" w:rsidRPr="008445BF" w:rsidRDefault="00D826BA" w:rsidP="000B2497">
            <w:pPr>
              <w:jc w:val="center"/>
              <w:rPr>
                <w:rFonts w:eastAsia="Times New Roman"/>
                <w:b/>
                <w:color w:val="000000"/>
              </w:rPr>
            </w:pPr>
            <w:r w:rsidRPr="008445BF">
              <w:rPr>
                <w:rFonts w:eastAsia="Times New Roman"/>
                <w:b/>
                <w:color w:val="000000"/>
              </w:rPr>
              <w:t>Subsystem2</w:t>
            </w:r>
          </w:p>
        </w:tc>
      </w:tr>
      <w:tr w:rsidR="00D826BA" w:rsidRPr="008445BF" w14:paraId="207CAA2E" w14:textId="77777777" w:rsidTr="000B2497">
        <w:tc>
          <w:tcPr>
            <w:tcW w:w="1138" w:type="pct"/>
          </w:tcPr>
          <w:p w14:paraId="4E0F6DCE" w14:textId="77777777" w:rsidR="00D826BA" w:rsidRPr="008445BF" w:rsidRDefault="00D826BA" w:rsidP="000B2497">
            <w:pPr>
              <w:rPr>
                <w:rFonts w:eastAsia="Times New Roman"/>
                <w:color w:val="000000"/>
              </w:rPr>
            </w:pPr>
          </w:p>
        </w:tc>
        <w:tc>
          <w:tcPr>
            <w:tcW w:w="2090" w:type="pct"/>
          </w:tcPr>
          <w:p w14:paraId="40F45785" w14:textId="77777777" w:rsidR="00D826BA" w:rsidRPr="008445BF" w:rsidRDefault="00D826BA" w:rsidP="000B2497">
            <w:pPr>
              <w:rPr>
                <w:rFonts w:eastAsia="Times New Roman"/>
                <w:color w:val="000000"/>
              </w:rPr>
            </w:pPr>
          </w:p>
        </w:tc>
        <w:tc>
          <w:tcPr>
            <w:tcW w:w="1772" w:type="pct"/>
          </w:tcPr>
          <w:p w14:paraId="78CE616E" w14:textId="77777777" w:rsidR="00D826BA" w:rsidRPr="008445BF" w:rsidRDefault="00D826BA" w:rsidP="000B2497">
            <w:pPr>
              <w:rPr>
                <w:rFonts w:eastAsia="Times New Roman"/>
                <w:color w:val="000000"/>
              </w:rPr>
            </w:pPr>
          </w:p>
        </w:tc>
      </w:tr>
      <w:tr w:rsidR="00D826BA" w:rsidRPr="008445BF" w14:paraId="548B6E64" w14:textId="77777777" w:rsidTr="000B2497">
        <w:tc>
          <w:tcPr>
            <w:tcW w:w="1138" w:type="pct"/>
          </w:tcPr>
          <w:p w14:paraId="69996BDE" w14:textId="77777777" w:rsidR="00D826BA" w:rsidRPr="008445BF" w:rsidRDefault="00D826BA" w:rsidP="000B2497">
            <w:pPr>
              <w:rPr>
                <w:rFonts w:eastAsia="Times New Roman"/>
                <w:color w:val="000000"/>
              </w:rPr>
            </w:pPr>
          </w:p>
        </w:tc>
        <w:tc>
          <w:tcPr>
            <w:tcW w:w="2090" w:type="pct"/>
          </w:tcPr>
          <w:p w14:paraId="3DCC1697" w14:textId="77777777" w:rsidR="00D826BA" w:rsidRPr="008445BF" w:rsidRDefault="00D826BA" w:rsidP="000B2497">
            <w:pPr>
              <w:rPr>
                <w:rFonts w:eastAsia="Times New Roman"/>
                <w:color w:val="000000"/>
              </w:rPr>
            </w:pPr>
          </w:p>
        </w:tc>
        <w:tc>
          <w:tcPr>
            <w:tcW w:w="1772" w:type="pct"/>
          </w:tcPr>
          <w:p w14:paraId="598B6AC2" w14:textId="77777777" w:rsidR="00D826BA" w:rsidRPr="008445BF" w:rsidRDefault="00D826BA" w:rsidP="000B2497">
            <w:pPr>
              <w:rPr>
                <w:rFonts w:eastAsia="Times New Roman"/>
                <w:color w:val="000000"/>
              </w:rPr>
            </w:pPr>
          </w:p>
        </w:tc>
      </w:tr>
    </w:tbl>
    <w:p w14:paraId="0416CAF9" w14:textId="21BE5DE4" w:rsidR="00D826BA" w:rsidRPr="00867940" w:rsidRDefault="00867940" w:rsidP="00867940">
      <w:pPr>
        <w:pStyle w:val="Caption"/>
        <w:jc w:val="center"/>
        <w:rPr>
          <w:i w:val="0"/>
        </w:rPr>
      </w:pPr>
      <w:bookmarkStart w:id="269" w:name="_Toc17818150"/>
      <w:r w:rsidRPr="00867940">
        <w:rPr>
          <w:i w:val="0"/>
        </w:rPr>
        <w:t xml:space="preserve">Table </w:t>
      </w:r>
      <w:r w:rsidRPr="00867940">
        <w:rPr>
          <w:i w:val="0"/>
        </w:rPr>
        <w:fldChar w:fldCharType="begin"/>
      </w:r>
      <w:r w:rsidRPr="00867940">
        <w:rPr>
          <w:i w:val="0"/>
        </w:rPr>
        <w:instrText xml:space="preserve"> SEQ Table \* ARABIC </w:instrText>
      </w:r>
      <w:r w:rsidRPr="00867940">
        <w:rPr>
          <w:i w:val="0"/>
        </w:rPr>
        <w:fldChar w:fldCharType="separate"/>
      </w:r>
      <w:r>
        <w:rPr>
          <w:i w:val="0"/>
          <w:noProof/>
        </w:rPr>
        <w:t>21</w:t>
      </w:r>
      <w:r w:rsidRPr="00867940">
        <w:rPr>
          <w:i w:val="0"/>
        </w:rPr>
        <w:fldChar w:fldCharType="end"/>
      </w:r>
      <w:r>
        <w:rPr>
          <w:i w:val="0"/>
        </w:rPr>
        <w:t xml:space="preserve"> Programmable ROM</w:t>
      </w:r>
      <w:bookmarkEnd w:id="269"/>
    </w:p>
    <w:p w14:paraId="7975615C" w14:textId="77777777" w:rsidR="00D826BA" w:rsidRPr="008445BF" w:rsidRDefault="00D826BA" w:rsidP="00D826BA">
      <w:pPr>
        <w:rPr>
          <w:rFonts w:eastAsiaTheme="majorEastAsia"/>
          <w:b/>
          <w:bCs/>
          <w:color w:val="365F91" w:themeColor="accent1" w:themeShade="BF"/>
          <w:sz w:val="28"/>
          <w:szCs w:val="28"/>
        </w:rPr>
      </w:pPr>
      <w:r w:rsidRPr="008445BF">
        <w:t xml:space="preserve"> </w:t>
      </w:r>
      <w:r w:rsidRPr="008445BF">
        <w:br w:type="page"/>
      </w:r>
    </w:p>
    <w:p w14:paraId="2724FB63" w14:textId="77777777" w:rsidR="00D826BA" w:rsidRPr="008445BF" w:rsidRDefault="00D826BA" w:rsidP="00D826BA">
      <w:pPr>
        <w:pStyle w:val="Heading1"/>
        <w:spacing w:line="240" w:lineRule="auto"/>
        <w:jc w:val="both"/>
        <w:rPr>
          <w:rFonts w:cs="Times New Roman"/>
        </w:rPr>
      </w:pPr>
      <w:bookmarkStart w:id="270" w:name="_Toc16877145"/>
      <w:bookmarkStart w:id="271" w:name="_Toc17808659"/>
      <w:r w:rsidRPr="008445BF">
        <w:rPr>
          <w:rFonts w:cs="Times New Roman"/>
        </w:rPr>
        <w:lastRenderedPageBreak/>
        <w:t>Bill of Material</w:t>
      </w:r>
      <w:bookmarkEnd w:id="270"/>
      <w:bookmarkEnd w:id="271"/>
    </w:p>
    <w:p w14:paraId="50CCCD45" w14:textId="77777777" w:rsidR="00D826BA" w:rsidRPr="008445BF" w:rsidRDefault="00D826BA" w:rsidP="00D826BA">
      <w:r w:rsidRPr="008445BF">
        <w:t xml:space="preserve">&lt;Capture BOM for all individual subsystems in following sections separately. Do not combine the BOM in to single. Bare PCB, Mechanical parts, accessories shall not be included in this BOM. </w:t>
      </w:r>
      <w:proofErr w:type="gramStart"/>
      <w:r w:rsidRPr="008445BF">
        <w:t>Also</w:t>
      </w:r>
      <w:proofErr w:type="gramEnd"/>
      <w:r w:rsidRPr="008445BF">
        <w:t xml:space="preserve"> there is no need of putting the cost info here. The shown columns are standard. If a specific project calls for automotive component selection, then add another column. </w:t>
      </w:r>
      <w:proofErr w:type="gramStart"/>
      <w:r w:rsidRPr="008445BF">
        <w:t>Similarly</w:t>
      </w:r>
      <w:proofErr w:type="gramEnd"/>
      <w:r w:rsidRPr="008445BF">
        <w:t xml:space="preserve"> if life time </w:t>
      </w:r>
      <w:proofErr w:type="spellStart"/>
      <w:r w:rsidRPr="008445BF">
        <w:t>etc</w:t>
      </w:r>
      <w:proofErr w:type="spellEnd"/>
      <w:r w:rsidRPr="008445BF">
        <w:t xml:space="preserve"> whichever is project critical&gt;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0"/>
        <w:gridCol w:w="1403"/>
        <w:gridCol w:w="920"/>
        <w:gridCol w:w="963"/>
        <w:gridCol w:w="964"/>
        <w:gridCol w:w="963"/>
        <w:gridCol w:w="963"/>
        <w:gridCol w:w="1576"/>
      </w:tblGrid>
      <w:tr w:rsidR="00D826BA" w:rsidRPr="008445BF" w14:paraId="25B27335" w14:textId="77777777" w:rsidTr="000B2497">
        <w:trPr>
          <w:tblHeader/>
        </w:trPr>
        <w:tc>
          <w:tcPr>
            <w:tcW w:w="386" w:type="pct"/>
            <w:shd w:val="clear" w:color="auto" w:fill="BFBFBF" w:themeFill="background1" w:themeFillShade="BF"/>
          </w:tcPr>
          <w:p w14:paraId="5BEBB4C5" w14:textId="77777777" w:rsidR="00D826BA" w:rsidRPr="008445BF" w:rsidRDefault="00D826BA" w:rsidP="000B2497">
            <w:pPr>
              <w:jc w:val="center"/>
              <w:rPr>
                <w:rFonts w:eastAsia="Times New Roman"/>
                <w:b/>
                <w:color w:val="000000"/>
              </w:rPr>
            </w:pPr>
            <w:proofErr w:type="spellStart"/>
            <w:proofErr w:type="gramStart"/>
            <w:r w:rsidRPr="008445BF">
              <w:rPr>
                <w:rFonts w:eastAsia="Times New Roman"/>
                <w:b/>
                <w:color w:val="000000"/>
              </w:rPr>
              <w:t>Sl.No</w:t>
            </w:r>
            <w:proofErr w:type="spellEnd"/>
            <w:proofErr w:type="gramEnd"/>
          </w:p>
        </w:tc>
        <w:tc>
          <w:tcPr>
            <w:tcW w:w="709" w:type="pct"/>
            <w:shd w:val="clear" w:color="auto" w:fill="BFBFBF" w:themeFill="background1" w:themeFillShade="BF"/>
          </w:tcPr>
          <w:p w14:paraId="7C82C833" w14:textId="77777777" w:rsidR="00D826BA" w:rsidRPr="008445BF" w:rsidRDefault="00D826BA" w:rsidP="000B2497">
            <w:pPr>
              <w:jc w:val="center"/>
              <w:rPr>
                <w:rFonts w:eastAsia="Times New Roman"/>
                <w:b/>
                <w:color w:val="000000"/>
              </w:rPr>
            </w:pPr>
            <w:r w:rsidRPr="008445BF">
              <w:rPr>
                <w:rFonts w:eastAsia="Times New Roman"/>
                <w:b/>
                <w:color w:val="000000"/>
              </w:rPr>
              <w:t>Description</w:t>
            </w:r>
          </w:p>
        </w:tc>
        <w:tc>
          <w:tcPr>
            <w:tcW w:w="602" w:type="pct"/>
            <w:shd w:val="clear" w:color="auto" w:fill="BFBFBF" w:themeFill="background1" w:themeFillShade="BF"/>
          </w:tcPr>
          <w:p w14:paraId="4047362D" w14:textId="77777777" w:rsidR="00D826BA" w:rsidRPr="008445BF" w:rsidRDefault="00D826BA" w:rsidP="000B2497">
            <w:pPr>
              <w:jc w:val="center"/>
              <w:rPr>
                <w:rFonts w:eastAsia="Times New Roman"/>
                <w:b/>
                <w:color w:val="000000"/>
              </w:rPr>
            </w:pPr>
            <w:r w:rsidRPr="008445BF">
              <w:rPr>
                <w:rFonts w:eastAsia="Times New Roman"/>
                <w:b/>
                <w:color w:val="000000"/>
              </w:rPr>
              <w:t>Qty</w:t>
            </w:r>
          </w:p>
        </w:tc>
        <w:tc>
          <w:tcPr>
            <w:tcW w:w="627" w:type="pct"/>
            <w:shd w:val="clear" w:color="auto" w:fill="BFBFBF" w:themeFill="background1" w:themeFillShade="BF"/>
          </w:tcPr>
          <w:p w14:paraId="06F63AB0" w14:textId="77777777" w:rsidR="00D826BA" w:rsidRPr="008445BF" w:rsidRDefault="00D826BA" w:rsidP="000B2497">
            <w:pPr>
              <w:jc w:val="center"/>
              <w:rPr>
                <w:rFonts w:eastAsia="Times New Roman"/>
                <w:b/>
                <w:color w:val="000000"/>
              </w:rPr>
            </w:pPr>
            <w:proofErr w:type="spellStart"/>
            <w:r w:rsidRPr="008445BF">
              <w:rPr>
                <w:rFonts w:eastAsia="Times New Roman"/>
                <w:b/>
                <w:color w:val="000000"/>
              </w:rPr>
              <w:t>Mfg</w:t>
            </w:r>
            <w:proofErr w:type="spellEnd"/>
          </w:p>
        </w:tc>
        <w:tc>
          <w:tcPr>
            <w:tcW w:w="628" w:type="pct"/>
            <w:shd w:val="clear" w:color="auto" w:fill="BFBFBF" w:themeFill="background1" w:themeFillShade="BF"/>
          </w:tcPr>
          <w:p w14:paraId="2F36195A" w14:textId="77777777" w:rsidR="00D826BA" w:rsidRPr="008445BF" w:rsidRDefault="00D826BA" w:rsidP="000B2497">
            <w:pPr>
              <w:jc w:val="center"/>
              <w:rPr>
                <w:rFonts w:eastAsia="Times New Roman"/>
                <w:b/>
                <w:color w:val="000000"/>
              </w:rPr>
            </w:pPr>
            <w:proofErr w:type="spellStart"/>
            <w:r w:rsidRPr="008445BF">
              <w:rPr>
                <w:rFonts w:eastAsia="Times New Roman"/>
                <w:b/>
                <w:color w:val="000000"/>
              </w:rPr>
              <w:t>Mfg</w:t>
            </w:r>
            <w:proofErr w:type="spellEnd"/>
            <w:r w:rsidRPr="008445BF">
              <w:rPr>
                <w:rFonts w:eastAsia="Times New Roman"/>
                <w:b/>
                <w:color w:val="000000"/>
              </w:rPr>
              <w:t xml:space="preserve"> Part No</w:t>
            </w:r>
          </w:p>
        </w:tc>
        <w:tc>
          <w:tcPr>
            <w:tcW w:w="627" w:type="pct"/>
            <w:shd w:val="clear" w:color="auto" w:fill="BFBFBF" w:themeFill="background1" w:themeFillShade="BF"/>
          </w:tcPr>
          <w:p w14:paraId="49775A00" w14:textId="77777777" w:rsidR="00D826BA" w:rsidRPr="008445BF" w:rsidRDefault="00D826BA" w:rsidP="000B2497">
            <w:pPr>
              <w:jc w:val="center"/>
              <w:rPr>
                <w:rFonts w:eastAsia="Times New Roman"/>
                <w:b/>
                <w:color w:val="000000"/>
              </w:rPr>
            </w:pPr>
            <w:r w:rsidRPr="008445BF">
              <w:rPr>
                <w:rFonts w:eastAsia="Times New Roman"/>
                <w:b/>
                <w:color w:val="000000"/>
              </w:rPr>
              <w:t>Part Type</w:t>
            </w:r>
          </w:p>
          <w:p w14:paraId="02C496B5" w14:textId="77777777" w:rsidR="00D826BA" w:rsidRPr="008445BF" w:rsidRDefault="00D826BA" w:rsidP="000B2497">
            <w:pPr>
              <w:jc w:val="center"/>
              <w:rPr>
                <w:rFonts w:eastAsia="Times New Roman"/>
                <w:b/>
                <w:color w:val="000000"/>
              </w:rPr>
            </w:pPr>
            <w:r w:rsidRPr="008445BF">
              <w:rPr>
                <w:rFonts w:eastAsia="Times New Roman"/>
                <w:b/>
                <w:color w:val="000000"/>
              </w:rPr>
              <w:t>(C/I/A)</w:t>
            </w:r>
          </w:p>
        </w:tc>
        <w:tc>
          <w:tcPr>
            <w:tcW w:w="627" w:type="pct"/>
            <w:shd w:val="clear" w:color="auto" w:fill="BFBFBF" w:themeFill="background1" w:themeFillShade="BF"/>
          </w:tcPr>
          <w:p w14:paraId="4AD65606" w14:textId="77777777" w:rsidR="00D826BA" w:rsidRPr="008445BF" w:rsidRDefault="00D826BA" w:rsidP="000B2497">
            <w:pPr>
              <w:jc w:val="center"/>
              <w:rPr>
                <w:rFonts w:eastAsia="Times New Roman"/>
                <w:b/>
                <w:color w:val="000000"/>
              </w:rPr>
            </w:pPr>
            <w:r w:rsidRPr="008445BF">
              <w:rPr>
                <w:rFonts w:eastAsia="Times New Roman"/>
                <w:b/>
                <w:color w:val="000000"/>
              </w:rPr>
              <w:t>RoHS</w:t>
            </w:r>
          </w:p>
        </w:tc>
        <w:tc>
          <w:tcPr>
            <w:tcW w:w="795" w:type="pct"/>
            <w:shd w:val="clear" w:color="auto" w:fill="BFBFBF" w:themeFill="background1" w:themeFillShade="BF"/>
          </w:tcPr>
          <w:p w14:paraId="1BAF0DD5" w14:textId="77777777" w:rsidR="00D826BA" w:rsidRPr="008445BF" w:rsidRDefault="00D826BA" w:rsidP="000B2497">
            <w:pPr>
              <w:jc w:val="center"/>
              <w:rPr>
                <w:rFonts w:eastAsia="Times New Roman"/>
                <w:b/>
                <w:color w:val="000000"/>
              </w:rPr>
            </w:pPr>
            <w:r w:rsidRPr="008445BF">
              <w:rPr>
                <w:rFonts w:eastAsia="Times New Roman"/>
                <w:b/>
                <w:color w:val="000000"/>
              </w:rPr>
              <w:t>Temperature</w:t>
            </w:r>
          </w:p>
        </w:tc>
      </w:tr>
      <w:tr w:rsidR="00D826BA" w:rsidRPr="008445BF" w14:paraId="278230EB" w14:textId="77777777" w:rsidTr="000B2497">
        <w:tc>
          <w:tcPr>
            <w:tcW w:w="5000" w:type="pct"/>
            <w:gridSpan w:val="8"/>
          </w:tcPr>
          <w:p w14:paraId="49FA6F07" w14:textId="77777777" w:rsidR="00D826BA" w:rsidRPr="008445BF" w:rsidRDefault="00D826BA" w:rsidP="000B2497">
            <w:pPr>
              <w:jc w:val="center"/>
              <w:rPr>
                <w:rFonts w:eastAsia="Times New Roman"/>
                <w:color w:val="000000"/>
              </w:rPr>
            </w:pPr>
            <w:r w:rsidRPr="008445BF">
              <w:rPr>
                <w:rFonts w:eastAsia="Times New Roman"/>
                <w:color w:val="000000"/>
              </w:rPr>
              <w:t>Subsystem 1 - Electrical</w:t>
            </w:r>
          </w:p>
        </w:tc>
      </w:tr>
      <w:tr w:rsidR="00D826BA" w:rsidRPr="008445BF" w14:paraId="4B2F1405" w14:textId="77777777" w:rsidTr="000B2497">
        <w:tc>
          <w:tcPr>
            <w:tcW w:w="386" w:type="pct"/>
          </w:tcPr>
          <w:p w14:paraId="489B64E3" w14:textId="77777777" w:rsidR="00D826BA" w:rsidRPr="008445BF" w:rsidRDefault="00D826BA" w:rsidP="000B2497">
            <w:pPr>
              <w:ind w:left="2348" w:hanging="994"/>
              <w:rPr>
                <w:rFonts w:eastAsia="Times New Roman"/>
                <w:color w:val="000000"/>
              </w:rPr>
            </w:pPr>
          </w:p>
        </w:tc>
        <w:tc>
          <w:tcPr>
            <w:tcW w:w="709" w:type="pct"/>
          </w:tcPr>
          <w:p w14:paraId="0C7A372D" w14:textId="77777777" w:rsidR="00D826BA" w:rsidRPr="008445BF" w:rsidRDefault="00D826BA" w:rsidP="000B2497">
            <w:pPr>
              <w:rPr>
                <w:rFonts w:eastAsia="Times New Roman"/>
                <w:color w:val="000000"/>
              </w:rPr>
            </w:pPr>
          </w:p>
        </w:tc>
        <w:tc>
          <w:tcPr>
            <w:tcW w:w="602" w:type="pct"/>
          </w:tcPr>
          <w:p w14:paraId="47A3839A" w14:textId="77777777" w:rsidR="00D826BA" w:rsidRPr="008445BF" w:rsidRDefault="00D826BA" w:rsidP="000B2497">
            <w:pPr>
              <w:ind w:left="2348" w:hanging="994"/>
              <w:rPr>
                <w:rFonts w:eastAsia="Times New Roman"/>
                <w:color w:val="000000"/>
              </w:rPr>
            </w:pPr>
          </w:p>
        </w:tc>
        <w:tc>
          <w:tcPr>
            <w:tcW w:w="627" w:type="pct"/>
          </w:tcPr>
          <w:p w14:paraId="66FC8502" w14:textId="77777777" w:rsidR="00D826BA" w:rsidRPr="008445BF" w:rsidRDefault="00D826BA" w:rsidP="000B2497">
            <w:pPr>
              <w:ind w:left="2348" w:hanging="994"/>
              <w:rPr>
                <w:rFonts w:eastAsia="Times New Roman"/>
                <w:color w:val="000000"/>
              </w:rPr>
            </w:pPr>
          </w:p>
        </w:tc>
        <w:tc>
          <w:tcPr>
            <w:tcW w:w="628" w:type="pct"/>
          </w:tcPr>
          <w:p w14:paraId="0087844F" w14:textId="77777777" w:rsidR="00D826BA" w:rsidRPr="008445BF" w:rsidRDefault="00D826BA" w:rsidP="000B2497">
            <w:pPr>
              <w:ind w:left="2348" w:hanging="994"/>
              <w:rPr>
                <w:rFonts w:eastAsia="Times New Roman"/>
                <w:color w:val="000000"/>
              </w:rPr>
            </w:pPr>
          </w:p>
        </w:tc>
        <w:tc>
          <w:tcPr>
            <w:tcW w:w="627" w:type="pct"/>
          </w:tcPr>
          <w:p w14:paraId="69EB715C" w14:textId="77777777" w:rsidR="00D826BA" w:rsidRPr="008445BF" w:rsidRDefault="00D826BA" w:rsidP="000B2497">
            <w:pPr>
              <w:ind w:left="2348" w:hanging="994"/>
              <w:rPr>
                <w:rFonts w:eastAsia="Times New Roman"/>
                <w:color w:val="000000"/>
              </w:rPr>
            </w:pPr>
          </w:p>
        </w:tc>
        <w:tc>
          <w:tcPr>
            <w:tcW w:w="627" w:type="pct"/>
          </w:tcPr>
          <w:p w14:paraId="0868CC24" w14:textId="77777777" w:rsidR="00D826BA" w:rsidRPr="008445BF" w:rsidRDefault="00D826BA" w:rsidP="000B2497">
            <w:pPr>
              <w:ind w:left="2348" w:hanging="994"/>
              <w:rPr>
                <w:rFonts w:eastAsia="Times New Roman"/>
                <w:color w:val="000000"/>
              </w:rPr>
            </w:pPr>
          </w:p>
        </w:tc>
        <w:tc>
          <w:tcPr>
            <w:tcW w:w="795" w:type="pct"/>
          </w:tcPr>
          <w:p w14:paraId="376C275E" w14:textId="77777777" w:rsidR="00D826BA" w:rsidRPr="008445BF" w:rsidRDefault="00D826BA" w:rsidP="000B2497">
            <w:pPr>
              <w:ind w:left="2348" w:hanging="994"/>
              <w:rPr>
                <w:rFonts w:eastAsia="Times New Roman"/>
                <w:color w:val="000000"/>
              </w:rPr>
            </w:pPr>
          </w:p>
        </w:tc>
      </w:tr>
      <w:tr w:rsidR="00D826BA" w:rsidRPr="008445BF" w14:paraId="056EA040" w14:textId="77777777" w:rsidTr="000B2497">
        <w:tc>
          <w:tcPr>
            <w:tcW w:w="386" w:type="pct"/>
          </w:tcPr>
          <w:p w14:paraId="681FD99B" w14:textId="77777777" w:rsidR="00D826BA" w:rsidRPr="008445BF" w:rsidRDefault="00D826BA" w:rsidP="000B2497">
            <w:pPr>
              <w:ind w:left="2348" w:hanging="994"/>
              <w:rPr>
                <w:rFonts w:eastAsia="Times New Roman"/>
                <w:color w:val="000000"/>
              </w:rPr>
            </w:pPr>
          </w:p>
        </w:tc>
        <w:tc>
          <w:tcPr>
            <w:tcW w:w="709" w:type="pct"/>
          </w:tcPr>
          <w:p w14:paraId="28EC0EB0" w14:textId="77777777" w:rsidR="00D826BA" w:rsidRPr="008445BF" w:rsidRDefault="00D826BA" w:rsidP="000B2497">
            <w:pPr>
              <w:rPr>
                <w:rFonts w:eastAsia="Times New Roman"/>
                <w:color w:val="000000"/>
              </w:rPr>
            </w:pPr>
          </w:p>
        </w:tc>
        <w:tc>
          <w:tcPr>
            <w:tcW w:w="602" w:type="pct"/>
          </w:tcPr>
          <w:p w14:paraId="02FC47B0" w14:textId="77777777" w:rsidR="00D826BA" w:rsidRPr="008445BF" w:rsidRDefault="00D826BA" w:rsidP="000B2497">
            <w:pPr>
              <w:ind w:left="2348" w:hanging="994"/>
              <w:rPr>
                <w:rFonts w:eastAsia="Times New Roman"/>
                <w:color w:val="000000"/>
              </w:rPr>
            </w:pPr>
          </w:p>
        </w:tc>
        <w:tc>
          <w:tcPr>
            <w:tcW w:w="627" w:type="pct"/>
          </w:tcPr>
          <w:p w14:paraId="2356E4EF" w14:textId="77777777" w:rsidR="00D826BA" w:rsidRPr="008445BF" w:rsidRDefault="00D826BA" w:rsidP="000B2497">
            <w:pPr>
              <w:ind w:left="2348" w:hanging="994"/>
              <w:rPr>
                <w:rFonts w:eastAsia="Times New Roman"/>
                <w:color w:val="000000"/>
              </w:rPr>
            </w:pPr>
          </w:p>
        </w:tc>
        <w:tc>
          <w:tcPr>
            <w:tcW w:w="628" w:type="pct"/>
          </w:tcPr>
          <w:p w14:paraId="57996EEE" w14:textId="77777777" w:rsidR="00D826BA" w:rsidRPr="008445BF" w:rsidRDefault="00D826BA" w:rsidP="000B2497">
            <w:pPr>
              <w:ind w:left="2348" w:hanging="994"/>
              <w:rPr>
                <w:rFonts w:eastAsia="Times New Roman"/>
                <w:color w:val="000000"/>
              </w:rPr>
            </w:pPr>
          </w:p>
        </w:tc>
        <w:tc>
          <w:tcPr>
            <w:tcW w:w="627" w:type="pct"/>
          </w:tcPr>
          <w:p w14:paraId="34418398" w14:textId="77777777" w:rsidR="00D826BA" w:rsidRPr="008445BF" w:rsidRDefault="00D826BA" w:rsidP="000B2497">
            <w:pPr>
              <w:ind w:left="2348" w:hanging="994"/>
              <w:rPr>
                <w:rFonts w:eastAsia="Times New Roman"/>
                <w:color w:val="000000"/>
              </w:rPr>
            </w:pPr>
          </w:p>
        </w:tc>
        <w:tc>
          <w:tcPr>
            <w:tcW w:w="627" w:type="pct"/>
          </w:tcPr>
          <w:p w14:paraId="50621D9B" w14:textId="77777777" w:rsidR="00D826BA" w:rsidRPr="008445BF" w:rsidRDefault="00D826BA" w:rsidP="000B2497">
            <w:pPr>
              <w:ind w:left="2348" w:hanging="994"/>
              <w:rPr>
                <w:rFonts w:eastAsia="Times New Roman"/>
                <w:color w:val="000000"/>
              </w:rPr>
            </w:pPr>
          </w:p>
        </w:tc>
        <w:tc>
          <w:tcPr>
            <w:tcW w:w="795" w:type="pct"/>
          </w:tcPr>
          <w:p w14:paraId="5F16B6C6" w14:textId="77777777" w:rsidR="00D826BA" w:rsidRPr="008445BF" w:rsidRDefault="00D826BA" w:rsidP="000B2497">
            <w:pPr>
              <w:ind w:left="2348" w:hanging="994"/>
              <w:rPr>
                <w:rFonts w:eastAsia="Times New Roman"/>
                <w:color w:val="000000"/>
              </w:rPr>
            </w:pPr>
          </w:p>
        </w:tc>
      </w:tr>
      <w:tr w:rsidR="00D826BA" w:rsidRPr="008445BF" w14:paraId="12A922B1" w14:textId="77777777" w:rsidTr="000B2497">
        <w:tc>
          <w:tcPr>
            <w:tcW w:w="5000" w:type="pct"/>
            <w:gridSpan w:val="8"/>
          </w:tcPr>
          <w:p w14:paraId="00067452" w14:textId="77777777" w:rsidR="00D826BA" w:rsidRPr="008445BF" w:rsidRDefault="00D826BA" w:rsidP="000B2497">
            <w:pPr>
              <w:jc w:val="center"/>
              <w:rPr>
                <w:rFonts w:eastAsia="Times New Roman"/>
                <w:color w:val="000000"/>
              </w:rPr>
            </w:pPr>
            <w:r w:rsidRPr="008445BF">
              <w:rPr>
                <w:rFonts w:eastAsia="Times New Roman"/>
                <w:color w:val="000000"/>
              </w:rPr>
              <w:t>Subsystem 2 - Electrical</w:t>
            </w:r>
          </w:p>
        </w:tc>
      </w:tr>
      <w:tr w:rsidR="00D826BA" w:rsidRPr="008445BF" w14:paraId="10E88B44" w14:textId="77777777" w:rsidTr="000B2497">
        <w:tc>
          <w:tcPr>
            <w:tcW w:w="386" w:type="pct"/>
          </w:tcPr>
          <w:p w14:paraId="7DA49CEA" w14:textId="77777777" w:rsidR="00D826BA" w:rsidRPr="008445BF" w:rsidRDefault="00D826BA" w:rsidP="000B2497">
            <w:pPr>
              <w:ind w:left="2348" w:hanging="994"/>
              <w:rPr>
                <w:rFonts w:eastAsia="Times New Roman"/>
                <w:color w:val="000000"/>
              </w:rPr>
            </w:pPr>
          </w:p>
        </w:tc>
        <w:tc>
          <w:tcPr>
            <w:tcW w:w="709" w:type="pct"/>
          </w:tcPr>
          <w:p w14:paraId="2F24C8D8" w14:textId="77777777" w:rsidR="00D826BA" w:rsidRPr="008445BF" w:rsidRDefault="00D826BA" w:rsidP="000B2497">
            <w:pPr>
              <w:rPr>
                <w:rFonts w:eastAsia="Times New Roman"/>
                <w:color w:val="000000"/>
              </w:rPr>
            </w:pPr>
          </w:p>
        </w:tc>
        <w:tc>
          <w:tcPr>
            <w:tcW w:w="602" w:type="pct"/>
          </w:tcPr>
          <w:p w14:paraId="3139D645" w14:textId="77777777" w:rsidR="00D826BA" w:rsidRPr="008445BF" w:rsidRDefault="00D826BA" w:rsidP="000B2497">
            <w:pPr>
              <w:ind w:left="2348" w:hanging="994"/>
              <w:rPr>
                <w:rFonts w:eastAsia="Times New Roman"/>
                <w:color w:val="000000"/>
              </w:rPr>
            </w:pPr>
          </w:p>
        </w:tc>
        <w:tc>
          <w:tcPr>
            <w:tcW w:w="627" w:type="pct"/>
          </w:tcPr>
          <w:p w14:paraId="12DDD9B4" w14:textId="77777777" w:rsidR="00D826BA" w:rsidRPr="008445BF" w:rsidRDefault="00D826BA" w:rsidP="000B2497">
            <w:pPr>
              <w:ind w:left="2348" w:hanging="994"/>
              <w:rPr>
                <w:rFonts w:eastAsia="Times New Roman"/>
                <w:color w:val="000000"/>
              </w:rPr>
            </w:pPr>
          </w:p>
        </w:tc>
        <w:tc>
          <w:tcPr>
            <w:tcW w:w="628" w:type="pct"/>
          </w:tcPr>
          <w:p w14:paraId="63F5908D" w14:textId="77777777" w:rsidR="00D826BA" w:rsidRPr="008445BF" w:rsidRDefault="00D826BA" w:rsidP="000B2497">
            <w:pPr>
              <w:ind w:left="2348" w:hanging="994"/>
              <w:rPr>
                <w:rFonts w:eastAsia="Times New Roman"/>
                <w:color w:val="000000"/>
              </w:rPr>
            </w:pPr>
          </w:p>
        </w:tc>
        <w:tc>
          <w:tcPr>
            <w:tcW w:w="627" w:type="pct"/>
          </w:tcPr>
          <w:p w14:paraId="5EB759F9" w14:textId="77777777" w:rsidR="00D826BA" w:rsidRPr="008445BF" w:rsidRDefault="00D826BA" w:rsidP="000B2497">
            <w:pPr>
              <w:ind w:left="2348" w:hanging="994"/>
              <w:rPr>
                <w:rFonts w:eastAsia="Times New Roman"/>
                <w:color w:val="000000"/>
              </w:rPr>
            </w:pPr>
          </w:p>
        </w:tc>
        <w:tc>
          <w:tcPr>
            <w:tcW w:w="627" w:type="pct"/>
          </w:tcPr>
          <w:p w14:paraId="3B037CC0" w14:textId="77777777" w:rsidR="00D826BA" w:rsidRPr="008445BF" w:rsidRDefault="00D826BA" w:rsidP="000B2497">
            <w:pPr>
              <w:ind w:left="2348" w:hanging="994"/>
              <w:rPr>
                <w:rFonts w:eastAsia="Times New Roman"/>
                <w:color w:val="000000"/>
              </w:rPr>
            </w:pPr>
          </w:p>
        </w:tc>
        <w:tc>
          <w:tcPr>
            <w:tcW w:w="795" w:type="pct"/>
          </w:tcPr>
          <w:p w14:paraId="0FD59CAE" w14:textId="77777777" w:rsidR="00D826BA" w:rsidRPr="008445BF" w:rsidRDefault="00D826BA" w:rsidP="000B2497">
            <w:pPr>
              <w:ind w:left="2348" w:hanging="994"/>
              <w:rPr>
                <w:rFonts w:eastAsia="Times New Roman"/>
                <w:color w:val="000000"/>
              </w:rPr>
            </w:pPr>
          </w:p>
        </w:tc>
      </w:tr>
      <w:tr w:rsidR="00D826BA" w:rsidRPr="008445BF" w14:paraId="06E4D08D" w14:textId="77777777" w:rsidTr="000B2497">
        <w:tc>
          <w:tcPr>
            <w:tcW w:w="386" w:type="pct"/>
          </w:tcPr>
          <w:p w14:paraId="44337131" w14:textId="77777777" w:rsidR="00D826BA" w:rsidRPr="008445BF" w:rsidRDefault="00D826BA" w:rsidP="000B2497">
            <w:pPr>
              <w:ind w:left="2348" w:hanging="994"/>
              <w:rPr>
                <w:rFonts w:eastAsia="Times New Roman"/>
                <w:color w:val="000000"/>
              </w:rPr>
            </w:pPr>
          </w:p>
        </w:tc>
        <w:tc>
          <w:tcPr>
            <w:tcW w:w="709" w:type="pct"/>
          </w:tcPr>
          <w:p w14:paraId="048A3534" w14:textId="77777777" w:rsidR="00D826BA" w:rsidRPr="008445BF" w:rsidRDefault="00D826BA" w:rsidP="000B2497">
            <w:pPr>
              <w:rPr>
                <w:rFonts w:eastAsia="Times New Roman"/>
                <w:color w:val="000000"/>
              </w:rPr>
            </w:pPr>
          </w:p>
        </w:tc>
        <w:tc>
          <w:tcPr>
            <w:tcW w:w="602" w:type="pct"/>
          </w:tcPr>
          <w:p w14:paraId="4527BB8C" w14:textId="77777777" w:rsidR="00D826BA" w:rsidRPr="008445BF" w:rsidRDefault="00D826BA" w:rsidP="000B2497">
            <w:pPr>
              <w:ind w:left="2348" w:hanging="994"/>
              <w:rPr>
                <w:rFonts w:eastAsia="Times New Roman"/>
                <w:color w:val="000000"/>
              </w:rPr>
            </w:pPr>
          </w:p>
        </w:tc>
        <w:tc>
          <w:tcPr>
            <w:tcW w:w="627" w:type="pct"/>
          </w:tcPr>
          <w:p w14:paraId="2052B16B" w14:textId="77777777" w:rsidR="00D826BA" w:rsidRPr="008445BF" w:rsidRDefault="00D826BA" w:rsidP="000B2497">
            <w:pPr>
              <w:ind w:left="2348" w:hanging="994"/>
              <w:rPr>
                <w:rFonts w:eastAsia="Times New Roman"/>
                <w:color w:val="000000"/>
              </w:rPr>
            </w:pPr>
          </w:p>
        </w:tc>
        <w:tc>
          <w:tcPr>
            <w:tcW w:w="628" w:type="pct"/>
          </w:tcPr>
          <w:p w14:paraId="1F6D1B42" w14:textId="77777777" w:rsidR="00D826BA" w:rsidRPr="008445BF" w:rsidRDefault="00D826BA" w:rsidP="000B2497">
            <w:pPr>
              <w:ind w:left="2348" w:hanging="994"/>
              <w:rPr>
                <w:rFonts w:eastAsia="Times New Roman"/>
                <w:color w:val="000000"/>
              </w:rPr>
            </w:pPr>
          </w:p>
        </w:tc>
        <w:tc>
          <w:tcPr>
            <w:tcW w:w="627" w:type="pct"/>
          </w:tcPr>
          <w:p w14:paraId="37BB6E19" w14:textId="77777777" w:rsidR="00D826BA" w:rsidRPr="008445BF" w:rsidRDefault="00D826BA" w:rsidP="000B2497">
            <w:pPr>
              <w:ind w:left="2348" w:hanging="994"/>
              <w:rPr>
                <w:rFonts w:eastAsia="Times New Roman"/>
                <w:color w:val="000000"/>
              </w:rPr>
            </w:pPr>
          </w:p>
        </w:tc>
        <w:tc>
          <w:tcPr>
            <w:tcW w:w="627" w:type="pct"/>
          </w:tcPr>
          <w:p w14:paraId="2C7B749F" w14:textId="77777777" w:rsidR="00D826BA" w:rsidRPr="008445BF" w:rsidRDefault="00D826BA" w:rsidP="000B2497">
            <w:pPr>
              <w:ind w:left="2348" w:hanging="994"/>
              <w:rPr>
                <w:rFonts w:eastAsia="Times New Roman"/>
                <w:color w:val="000000"/>
              </w:rPr>
            </w:pPr>
          </w:p>
        </w:tc>
        <w:tc>
          <w:tcPr>
            <w:tcW w:w="795" w:type="pct"/>
          </w:tcPr>
          <w:p w14:paraId="1735D2CD" w14:textId="77777777" w:rsidR="00D826BA" w:rsidRPr="008445BF" w:rsidRDefault="00D826BA" w:rsidP="000B2497">
            <w:pPr>
              <w:ind w:left="2348" w:hanging="994"/>
              <w:rPr>
                <w:rFonts w:eastAsia="Times New Roman"/>
                <w:color w:val="000000"/>
              </w:rPr>
            </w:pPr>
          </w:p>
        </w:tc>
      </w:tr>
    </w:tbl>
    <w:p w14:paraId="13216F0B" w14:textId="77777777" w:rsidR="00D826BA" w:rsidRPr="008445BF" w:rsidRDefault="00D826BA" w:rsidP="00D826BA"/>
    <w:p w14:paraId="04ADA6DB" w14:textId="7FF1A4DC" w:rsidR="00D826BA" w:rsidRPr="008445BF" w:rsidRDefault="00D826BA" w:rsidP="00D826BA">
      <w:pPr>
        <w:pStyle w:val="Caption"/>
        <w:spacing w:before="240"/>
        <w:jc w:val="center"/>
        <w:rPr>
          <w:rFonts w:ascii="Times New Roman" w:hAnsi="Times New Roman" w:cs="Times New Roman"/>
          <w:i w:val="0"/>
          <w:sz w:val="22"/>
          <w:szCs w:val="22"/>
        </w:rPr>
      </w:pPr>
      <w:bookmarkStart w:id="272" w:name="_Toc16620640"/>
      <w:bookmarkStart w:id="273" w:name="_Toc17818151"/>
      <w:r w:rsidRPr="008445BF">
        <w:rPr>
          <w:rFonts w:ascii="Times New Roman" w:hAnsi="Times New Roman" w:cs="Times New Roman"/>
          <w:i w:val="0"/>
          <w:sz w:val="22"/>
          <w:szCs w:val="22"/>
        </w:rPr>
        <w:t xml:space="preserve">Table </w:t>
      </w:r>
      <w:r w:rsidRPr="008445BF">
        <w:rPr>
          <w:rFonts w:ascii="Times New Roman" w:hAnsi="Times New Roman" w:cs="Times New Roman"/>
          <w:i w:val="0"/>
          <w:sz w:val="22"/>
          <w:szCs w:val="22"/>
        </w:rPr>
        <w:fldChar w:fldCharType="begin"/>
      </w:r>
      <w:r w:rsidRPr="008445BF">
        <w:rPr>
          <w:rFonts w:ascii="Times New Roman" w:hAnsi="Times New Roman" w:cs="Times New Roman"/>
          <w:i w:val="0"/>
          <w:sz w:val="22"/>
          <w:szCs w:val="22"/>
        </w:rPr>
        <w:instrText xml:space="preserve"> SEQ Table \* ARABIC </w:instrText>
      </w:r>
      <w:r w:rsidRPr="008445BF">
        <w:rPr>
          <w:rFonts w:ascii="Times New Roman" w:hAnsi="Times New Roman" w:cs="Times New Roman"/>
          <w:i w:val="0"/>
          <w:sz w:val="22"/>
          <w:szCs w:val="22"/>
        </w:rPr>
        <w:fldChar w:fldCharType="separate"/>
      </w:r>
      <w:r w:rsidR="00867940">
        <w:rPr>
          <w:rFonts w:ascii="Times New Roman" w:hAnsi="Times New Roman" w:cs="Times New Roman"/>
          <w:i w:val="0"/>
          <w:noProof/>
          <w:sz w:val="22"/>
          <w:szCs w:val="22"/>
        </w:rPr>
        <w:t>22</w:t>
      </w:r>
      <w:r w:rsidRPr="008445BF">
        <w:rPr>
          <w:rFonts w:ascii="Times New Roman" w:hAnsi="Times New Roman" w:cs="Times New Roman"/>
          <w:i w:val="0"/>
          <w:sz w:val="22"/>
          <w:szCs w:val="22"/>
        </w:rPr>
        <w:fldChar w:fldCharType="end"/>
      </w:r>
      <w:r w:rsidRPr="008445BF">
        <w:rPr>
          <w:rFonts w:ascii="Times New Roman" w:hAnsi="Times New Roman" w:cs="Times New Roman"/>
          <w:i w:val="0"/>
          <w:sz w:val="22"/>
          <w:szCs w:val="22"/>
        </w:rPr>
        <w:t xml:space="preserve"> Class A BOM</w:t>
      </w:r>
      <w:bookmarkEnd w:id="272"/>
      <w:bookmarkEnd w:id="273"/>
      <w:r w:rsidRPr="008445BF">
        <w:rPr>
          <w:rFonts w:ascii="Times New Roman" w:hAnsi="Times New Roman" w:cs="Times New Roman"/>
          <w:i w:val="0"/>
          <w:sz w:val="22"/>
          <w:szCs w:val="22"/>
        </w:rPr>
        <w:t xml:space="preserve"> </w:t>
      </w:r>
    </w:p>
    <w:p w14:paraId="14E6D955" w14:textId="77777777" w:rsidR="00D826BA" w:rsidRPr="008445BF" w:rsidRDefault="00D826BA" w:rsidP="00D826BA"/>
    <w:p w14:paraId="4CD46FCF" w14:textId="77777777" w:rsidR="00DE3788" w:rsidRDefault="00DE3788">
      <w:pPr>
        <w:spacing w:after="160"/>
        <w:jc w:val="left"/>
        <w:rPr>
          <w:rFonts w:eastAsia="Times New Roman"/>
          <w:b/>
          <w:bCs/>
          <w:color w:val="365F91"/>
          <w:sz w:val="32"/>
          <w:szCs w:val="28"/>
        </w:rPr>
      </w:pPr>
      <w:bookmarkStart w:id="274" w:name="_Toc16877146"/>
      <w:bookmarkStart w:id="275" w:name="_Toc17808660"/>
      <w:r>
        <w:br w:type="page"/>
      </w:r>
    </w:p>
    <w:p w14:paraId="772C4713" w14:textId="4E95330E" w:rsidR="00D826BA" w:rsidRPr="008445BF" w:rsidRDefault="00D826BA" w:rsidP="00D826BA">
      <w:pPr>
        <w:pStyle w:val="Heading1"/>
        <w:spacing w:line="240" w:lineRule="auto"/>
        <w:jc w:val="both"/>
        <w:rPr>
          <w:rFonts w:cs="Times New Roman"/>
        </w:rPr>
      </w:pPr>
      <w:r w:rsidRPr="008445BF">
        <w:rPr>
          <w:rFonts w:cs="Times New Roman"/>
        </w:rPr>
        <w:lastRenderedPageBreak/>
        <w:t>Design Limitations</w:t>
      </w:r>
      <w:bookmarkEnd w:id="274"/>
      <w:bookmarkEnd w:id="275"/>
    </w:p>
    <w:p w14:paraId="78AFA2C1" w14:textId="77777777" w:rsidR="00D826BA" w:rsidRPr="008445BF" w:rsidRDefault="00D826BA" w:rsidP="00D826BA">
      <w:r w:rsidRPr="008445BF">
        <w:t xml:space="preserve">&lt;Along with reasons, list down all the requirements that are not supported or partially supported in the design </w:t>
      </w:r>
      <w:proofErr w:type="gramStart"/>
      <w:r w:rsidRPr="008445BF">
        <w:t>and also</w:t>
      </w:r>
      <w:proofErr w:type="gramEnd"/>
      <w:r w:rsidRPr="008445BF">
        <w:t xml:space="preserve"> list the configurations/features of the component that are not supported etc.</w:t>
      </w:r>
    </w:p>
    <w:p w14:paraId="0503B3E3" w14:textId="77777777" w:rsidR="00D826BA" w:rsidRPr="008445BF" w:rsidRDefault="00D826BA" w:rsidP="00D826BA">
      <w:r w:rsidRPr="008445BF">
        <w:t>This section is mainly to give a clear notification to customer as well as cross domain teams&gt;</w:t>
      </w:r>
    </w:p>
    <w:p w14:paraId="7A18C2FC" w14:textId="77777777" w:rsidR="00D826BA" w:rsidRPr="008445BF" w:rsidRDefault="00D826BA" w:rsidP="00D826BA"/>
    <w:p w14:paraId="3F8A3361" w14:textId="77777777" w:rsidR="00DE3788" w:rsidRDefault="00DE3788">
      <w:pPr>
        <w:spacing w:after="160"/>
        <w:jc w:val="left"/>
        <w:rPr>
          <w:rFonts w:eastAsia="Times New Roman"/>
          <w:b/>
          <w:bCs/>
          <w:color w:val="365F91"/>
          <w:sz w:val="32"/>
          <w:szCs w:val="28"/>
        </w:rPr>
      </w:pPr>
      <w:bookmarkStart w:id="276" w:name="_Toc16877147"/>
      <w:bookmarkStart w:id="277" w:name="_Toc17808661"/>
      <w:r>
        <w:br w:type="page"/>
      </w:r>
    </w:p>
    <w:p w14:paraId="22FD2E3E" w14:textId="735C85E9" w:rsidR="00D826BA" w:rsidRPr="008445BF" w:rsidRDefault="00D826BA" w:rsidP="00D826BA">
      <w:pPr>
        <w:pStyle w:val="Heading1"/>
        <w:spacing w:line="240" w:lineRule="auto"/>
        <w:jc w:val="both"/>
        <w:rPr>
          <w:rFonts w:cs="Times New Roman"/>
        </w:rPr>
      </w:pPr>
      <w:r w:rsidRPr="008445BF">
        <w:rPr>
          <w:rFonts w:cs="Times New Roman"/>
        </w:rPr>
        <w:lastRenderedPageBreak/>
        <w:t>Requirement-Design Mapping</w:t>
      </w:r>
      <w:bookmarkEnd w:id="276"/>
      <w:bookmarkEnd w:id="277"/>
    </w:p>
    <w:p w14:paraId="65E3BB31" w14:textId="77777777" w:rsidR="00D826BA" w:rsidRPr="008445BF" w:rsidRDefault="00D826BA" w:rsidP="00D826BA">
      <w:r w:rsidRPr="008445BF">
        <w:t xml:space="preserve">&lt;Insert a table which captures </w:t>
      </w:r>
      <w:proofErr w:type="gramStart"/>
      <w:r w:rsidRPr="008445BF">
        <w:t>the all</w:t>
      </w:r>
      <w:proofErr w:type="gramEnd"/>
      <w:r w:rsidRPr="008445BF">
        <w:t xml:space="preserve"> customer requirement ID, HW requirement ID and the HDD section where the implementation for this particular requirement, is present.&gt;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1"/>
        <w:gridCol w:w="3561"/>
        <w:gridCol w:w="3020"/>
      </w:tblGrid>
      <w:tr w:rsidR="00D826BA" w:rsidRPr="008445BF" w14:paraId="68F9E5FD" w14:textId="77777777" w:rsidTr="000B2497">
        <w:trPr>
          <w:tblHeader/>
        </w:trPr>
        <w:tc>
          <w:tcPr>
            <w:tcW w:w="1138" w:type="pct"/>
            <w:shd w:val="clear" w:color="auto" w:fill="BFBFBF" w:themeFill="background1" w:themeFillShade="BF"/>
          </w:tcPr>
          <w:p w14:paraId="6C912941" w14:textId="77777777" w:rsidR="00D826BA" w:rsidRPr="008445BF" w:rsidRDefault="00D826BA" w:rsidP="000B2497">
            <w:pPr>
              <w:jc w:val="center"/>
              <w:rPr>
                <w:rFonts w:eastAsia="Times New Roman"/>
                <w:b/>
                <w:color w:val="000000"/>
              </w:rPr>
            </w:pPr>
            <w:r w:rsidRPr="008445BF">
              <w:rPr>
                <w:rFonts w:eastAsia="Times New Roman"/>
                <w:b/>
                <w:color w:val="000000"/>
              </w:rPr>
              <w:t xml:space="preserve">Customer </w:t>
            </w:r>
            <w:proofErr w:type="spellStart"/>
            <w:r w:rsidRPr="008445BF">
              <w:rPr>
                <w:rFonts w:eastAsia="Times New Roman"/>
                <w:b/>
                <w:color w:val="000000"/>
              </w:rPr>
              <w:t>ReqID</w:t>
            </w:r>
            <w:proofErr w:type="spellEnd"/>
          </w:p>
        </w:tc>
        <w:tc>
          <w:tcPr>
            <w:tcW w:w="2089" w:type="pct"/>
            <w:shd w:val="clear" w:color="auto" w:fill="BFBFBF" w:themeFill="background1" w:themeFillShade="BF"/>
          </w:tcPr>
          <w:p w14:paraId="17E89661" w14:textId="77777777" w:rsidR="00D826BA" w:rsidRPr="008445BF" w:rsidRDefault="00D826BA" w:rsidP="000B2497">
            <w:pPr>
              <w:jc w:val="center"/>
              <w:rPr>
                <w:rFonts w:eastAsia="Times New Roman"/>
                <w:b/>
                <w:color w:val="000000"/>
              </w:rPr>
            </w:pPr>
            <w:r w:rsidRPr="008445BF">
              <w:rPr>
                <w:rFonts w:eastAsia="Times New Roman"/>
                <w:b/>
                <w:color w:val="000000"/>
              </w:rPr>
              <w:t xml:space="preserve">HW </w:t>
            </w:r>
            <w:proofErr w:type="spellStart"/>
            <w:r w:rsidRPr="008445BF">
              <w:rPr>
                <w:rFonts w:eastAsia="Times New Roman"/>
                <w:b/>
                <w:color w:val="000000"/>
              </w:rPr>
              <w:t>ReqID</w:t>
            </w:r>
            <w:proofErr w:type="spellEnd"/>
          </w:p>
        </w:tc>
        <w:tc>
          <w:tcPr>
            <w:tcW w:w="1772" w:type="pct"/>
            <w:shd w:val="clear" w:color="auto" w:fill="BFBFBF" w:themeFill="background1" w:themeFillShade="BF"/>
          </w:tcPr>
          <w:p w14:paraId="50DDD324" w14:textId="77777777" w:rsidR="00D826BA" w:rsidRPr="008445BF" w:rsidRDefault="00D826BA" w:rsidP="000B2497">
            <w:pPr>
              <w:jc w:val="center"/>
              <w:rPr>
                <w:rFonts w:eastAsia="Times New Roman"/>
                <w:b/>
                <w:color w:val="000000"/>
              </w:rPr>
            </w:pPr>
            <w:r w:rsidRPr="008445BF">
              <w:rPr>
                <w:rFonts w:eastAsia="Times New Roman"/>
                <w:b/>
                <w:color w:val="000000"/>
              </w:rPr>
              <w:t>HDD Section</w:t>
            </w:r>
          </w:p>
        </w:tc>
      </w:tr>
      <w:tr w:rsidR="00D826BA" w:rsidRPr="008445BF" w14:paraId="215B67ED" w14:textId="77777777" w:rsidTr="000B2497">
        <w:tc>
          <w:tcPr>
            <w:tcW w:w="1138" w:type="pct"/>
          </w:tcPr>
          <w:p w14:paraId="55F919EA" w14:textId="77777777" w:rsidR="00D826BA" w:rsidRPr="008445BF" w:rsidRDefault="00D826BA" w:rsidP="000B2497">
            <w:pPr>
              <w:rPr>
                <w:rFonts w:eastAsia="Times New Roman"/>
                <w:color w:val="000000"/>
              </w:rPr>
            </w:pPr>
            <w:r w:rsidRPr="008445BF">
              <w:rPr>
                <w:rFonts w:eastAsia="Times New Roman"/>
                <w:color w:val="000000"/>
              </w:rPr>
              <w:t>CR-xxx-GR</w:t>
            </w:r>
          </w:p>
        </w:tc>
        <w:tc>
          <w:tcPr>
            <w:tcW w:w="2089" w:type="pct"/>
          </w:tcPr>
          <w:p w14:paraId="5063FB47" w14:textId="77777777" w:rsidR="00D826BA" w:rsidRPr="008445BF" w:rsidRDefault="00D826BA" w:rsidP="000B2497">
            <w:pPr>
              <w:rPr>
                <w:rFonts w:eastAsia="Times New Roman"/>
                <w:color w:val="000000"/>
              </w:rPr>
            </w:pPr>
            <w:r w:rsidRPr="008445BF">
              <w:rPr>
                <w:rFonts w:eastAsia="Times New Roman"/>
                <w:color w:val="000000"/>
              </w:rPr>
              <w:t>HW-xxx-G</w:t>
            </w:r>
          </w:p>
        </w:tc>
        <w:tc>
          <w:tcPr>
            <w:tcW w:w="1772" w:type="pct"/>
          </w:tcPr>
          <w:p w14:paraId="26ABA165" w14:textId="77777777" w:rsidR="00D826BA" w:rsidRPr="008445BF" w:rsidRDefault="00D826BA" w:rsidP="000B2497">
            <w:pPr>
              <w:rPr>
                <w:rFonts w:eastAsia="Times New Roman"/>
                <w:color w:val="000000"/>
              </w:rPr>
            </w:pPr>
            <w:r w:rsidRPr="008445BF">
              <w:rPr>
                <w:rFonts w:eastAsia="Times New Roman"/>
                <w:color w:val="000000"/>
              </w:rPr>
              <w:t>6.1.1.2</w:t>
            </w:r>
          </w:p>
        </w:tc>
      </w:tr>
      <w:tr w:rsidR="00D826BA" w:rsidRPr="008445BF" w14:paraId="49428B04" w14:textId="77777777" w:rsidTr="000B2497">
        <w:tc>
          <w:tcPr>
            <w:tcW w:w="1138" w:type="pct"/>
          </w:tcPr>
          <w:p w14:paraId="4AAEA678" w14:textId="77777777" w:rsidR="00D826BA" w:rsidRPr="008445BF" w:rsidRDefault="00D826BA" w:rsidP="000B2497">
            <w:pPr>
              <w:rPr>
                <w:rFonts w:eastAsia="Times New Roman"/>
                <w:color w:val="000000"/>
              </w:rPr>
            </w:pPr>
            <w:r w:rsidRPr="008445BF">
              <w:rPr>
                <w:rFonts w:eastAsia="Times New Roman"/>
                <w:color w:val="000000"/>
              </w:rPr>
              <w:t>CR-xxx-GR</w:t>
            </w:r>
          </w:p>
        </w:tc>
        <w:tc>
          <w:tcPr>
            <w:tcW w:w="2089" w:type="pct"/>
          </w:tcPr>
          <w:p w14:paraId="29352C5A" w14:textId="77777777" w:rsidR="00D826BA" w:rsidRPr="008445BF" w:rsidRDefault="00D826BA" w:rsidP="000B2497">
            <w:pPr>
              <w:rPr>
                <w:rFonts w:eastAsia="Times New Roman"/>
                <w:color w:val="000000"/>
              </w:rPr>
            </w:pPr>
            <w:r w:rsidRPr="008445BF">
              <w:rPr>
                <w:rFonts w:eastAsia="Times New Roman"/>
                <w:color w:val="000000"/>
              </w:rPr>
              <w:t>HW-xxx-R</w:t>
            </w:r>
          </w:p>
        </w:tc>
        <w:tc>
          <w:tcPr>
            <w:tcW w:w="1772" w:type="pct"/>
          </w:tcPr>
          <w:p w14:paraId="77F33B9A" w14:textId="77777777" w:rsidR="00D826BA" w:rsidRPr="008445BF" w:rsidRDefault="00D826BA" w:rsidP="000B2497">
            <w:pPr>
              <w:rPr>
                <w:rFonts w:eastAsia="Times New Roman"/>
                <w:color w:val="000000"/>
              </w:rPr>
            </w:pPr>
            <w:r w:rsidRPr="008445BF">
              <w:rPr>
                <w:rFonts w:eastAsia="Times New Roman"/>
                <w:color w:val="000000"/>
              </w:rPr>
              <w:t>6.1.1.1</w:t>
            </w:r>
          </w:p>
        </w:tc>
      </w:tr>
      <w:tr w:rsidR="00D826BA" w:rsidRPr="008445BF" w14:paraId="721E0077" w14:textId="77777777" w:rsidTr="000B2497">
        <w:tc>
          <w:tcPr>
            <w:tcW w:w="1138" w:type="pct"/>
          </w:tcPr>
          <w:p w14:paraId="18DBECE6" w14:textId="77777777" w:rsidR="00D826BA" w:rsidRPr="008445BF" w:rsidRDefault="00D826BA" w:rsidP="000B2497">
            <w:pPr>
              <w:rPr>
                <w:rFonts w:eastAsia="Times New Roman"/>
                <w:color w:val="000000"/>
              </w:rPr>
            </w:pPr>
          </w:p>
        </w:tc>
        <w:tc>
          <w:tcPr>
            <w:tcW w:w="2089" w:type="pct"/>
          </w:tcPr>
          <w:p w14:paraId="481C023B" w14:textId="77777777" w:rsidR="00D826BA" w:rsidRPr="008445BF" w:rsidRDefault="00D826BA" w:rsidP="000B2497">
            <w:pPr>
              <w:rPr>
                <w:rFonts w:eastAsia="Times New Roman"/>
                <w:color w:val="000000"/>
              </w:rPr>
            </w:pPr>
          </w:p>
        </w:tc>
        <w:tc>
          <w:tcPr>
            <w:tcW w:w="1772" w:type="pct"/>
          </w:tcPr>
          <w:p w14:paraId="758E60A1" w14:textId="77777777" w:rsidR="00D826BA" w:rsidRPr="008445BF" w:rsidRDefault="00D826BA" w:rsidP="000B2497">
            <w:pPr>
              <w:rPr>
                <w:rFonts w:eastAsia="Times New Roman"/>
                <w:color w:val="000000"/>
              </w:rPr>
            </w:pPr>
          </w:p>
        </w:tc>
      </w:tr>
      <w:tr w:rsidR="00D826BA" w:rsidRPr="008445BF" w14:paraId="3E1DF9FC" w14:textId="77777777" w:rsidTr="000B2497">
        <w:tc>
          <w:tcPr>
            <w:tcW w:w="1138" w:type="pct"/>
          </w:tcPr>
          <w:p w14:paraId="0404B85D" w14:textId="77777777" w:rsidR="00D826BA" w:rsidRPr="008445BF" w:rsidRDefault="00D826BA" w:rsidP="000B2497">
            <w:pPr>
              <w:rPr>
                <w:rFonts w:eastAsia="Times New Roman"/>
                <w:color w:val="000000"/>
              </w:rPr>
            </w:pPr>
          </w:p>
        </w:tc>
        <w:tc>
          <w:tcPr>
            <w:tcW w:w="2089" w:type="pct"/>
          </w:tcPr>
          <w:p w14:paraId="44218740" w14:textId="77777777" w:rsidR="00D826BA" w:rsidRPr="008445BF" w:rsidRDefault="00D826BA" w:rsidP="000B2497">
            <w:pPr>
              <w:rPr>
                <w:rFonts w:eastAsia="Times New Roman"/>
                <w:color w:val="000000"/>
              </w:rPr>
            </w:pPr>
          </w:p>
        </w:tc>
        <w:tc>
          <w:tcPr>
            <w:tcW w:w="1772" w:type="pct"/>
          </w:tcPr>
          <w:p w14:paraId="554E7652" w14:textId="77777777" w:rsidR="00D826BA" w:rsidRPr="008445BF" w:rsidRDefault="00D826BA" w:rsidP="000B2497">
            <w:pPr>
              <w:rPr>
                <w:rFonts w:eastAsia="Times New Roman"/>
                <w:color w:val="000000"/>
              </w:rPr>
            </w:pPr>
          </w:p>
        </w:tc>
      </w:tr>
    </w:tbl>
    <w:p w14:paraId="1F0C1C5B" w14:textId="77777777" w:rsidR="00D826BA" w:rsidRPr="008445BF" w:rsidRDefault="00D826BA" w:rsidP="00D826BA"/>
    <w:p w14:paraId="2EA88070" w14:textId="6116A453" w:rsidR="00D826BA" w:rsidRPr="008445BF" w:rsidRDefault="00867940" w:rsidP="00867940">
      <w:pPr>
        <w:pStyle w:val="Caption"/>
        <w:jc w:val="center"/>
      </w:pPr>
      <w:bookmarkStart w:id="278" w:name="_Toc17818152"/>
      <w:r>
        <w:t xml:space="preserve">Table </w:t>
      </w:r>
      <w:r w:rsidR="002271AF">
        <w:fldChar w:fldCharType="begin"/>
      </w:r>
      <w:r w:rsidR="002271AF">
        <w:instrText xml:space="preserve"> SEQ Table \* ARABIC </w:instrText>
      </w:r>
      <w:r w:rsidR="002271AF">
        <w:fldChar w:fldCharType="separate"/>
      </w:r>
      <w:r>
        <w:rPr>
          <w:noProof/>
        </w:rPr>
        <w:t>23</w:t>
      </w:r>
      <w:r w:rsidR="002271AF">
        <w:rPr>
          <w:noProof/>
        </w:rPr>
        <w:fldChar w:fldCharType="end"/>
      </w:r>
      <w:r>
        <w:t xml:space="preserve"> Requirement – Design Mapping</w:t>
      </w:r>
      <w:bookmarkEnd w:id="278"/>
    </w:p>
    <w:p w14:paraId="6EFAE8E8" w14:textId="77777777" w:rsidR="00D826BA" w:rsidRPr="008445BF" w:rsidRDefault="00D826BA" w:rsidP="00B41F5F">
      <w:pPr>
        <w:spacing w:before="240"/>
        <w:rPr>
          <w:color w:val="548DD4" w:themeColor="text2" w:themeTint="99"/>
        </w:rPr>
      </w:pPr>
    </w:p>
    <w:sectPr w:rsidR="00D826BA" w:rsidRPr="008445BF">
      <w:pgSz w:w="11906" w:h="16838"/>
      <w:pgMar w:top="1440" w:right="1800" w:bottom="1440" w:left="1800"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52C8E3" w14:textId="77777777" w:rsidR="002271AF" w:rsidRDefault="002271AF">
      <w:pPr>
        <w:spacing w:after="0" w:line="240" w:lineRule="auto"/>
      </w:pPr>
      <w:r>
        <w:separator/>
      </w:r>
    </w:p>
  </w:endnote>
  <w:endnote w:type="continuationSeparator" w:id="0">
    <w:p w14:paraId="47A2DA06" w14:textId="77777777" w:rsidR="002271AF" w:rsidRDefault="00227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default"/>
  </w:font>
  <w:font w:name="Noto Sans CJK SC Regular">
    <w:altName w:val="Times New Roman"/>
    <w:charset w:val="00"/>
    <w:family w:val="roman"/>
    <w:pitch w:val="default"/>
  </w:font>
  <w:font w:name="FreeSan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26A2D" w14:textId="1F563452" w:rsidR="008445BF" w:rsidRDefault="00A163A8">
    <w:pPr>
      <w:pStyle w:val="Footer"/>
      <w:pBdr>
        <w:top w:val="single" w:sz="4" w:space="1" w:color="auto"/>
      </w:pBdr>
      <w:jc w:val="center"/>
    </w:pPr>
    <w:r>
      <w:t>Template Rev V1.</w:t>
    </w:r>
    <w:r>
      <w:t>1</w:t>
    </w:r>
    <w:r w:rsidR="008445BF">
      <w:tab/>
      <w:t>CONFIDENTIAL</w:t>
    </w:r>
    <w:r w:rsidR="008445BF">
      <w:tab/>
      <w:t xml:space="preserve">Page </w:t>
    </w:r>
    <w:r w:rsidR="008445BF">
      <w:fldChar w:fldCharType="begin"/>
    </w:r>
    <w:r w:rsidR="008445BF">
      <w:instrText xml:space="preserve"> PAGE  \* MERGEFORMAT </w:instrText>
    </w:r>
    <w:r w:rsidR="008445BF">
      <w:fldChar w:fldCharType="separate"/>
    </w:r>
    <w:r w:rsidR="00CB4509">
      <w:rPr>
        <w:noProof/>
      </w:rPr>
      <w:t>10</w:t>
    </w:r>
    <w:r w:rsidR="008445BF">
      <w:fldChar w:fldCharType="end"/>
    </w:r>
    <w:r w:rsidR="008445BF">
      <w:t xml:space="preserve"> of </w:t>
    </w:r>
    <w:r w:rsidR="002271AF">
      <w:fldChar w:fldCharType="begin"/>
    </w:r>
    <w:r w:rsidR="002271AF">
      <w:instrText xml:space="preserve"> NUMPAGES  \* MERGEFORMAT </w:instrText>
    </w:r>
    <w:r w:rsidR="002271AF">
      <w:fldChar w:fldCharType="separate"/>
    </w:r>
    <w:r w:rsidR="00CB4509">
      <w:rPr>
        <w:noProof/>
      </w:rPr>
      <w:t>42</w:t>
    </w:r>
    <w:r w:rsidR="002271A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225FFC" w14:textId="77777777" w:rsidR="002271AF" w:rsidRDefault="002271AF">
      <w:pPr>
        <w:spacing w:after="0" w:line="240" w:lineRule="auto"/>
      </w:pPr>
      <w:r>
        <w:separator/>
      </w:r>
    </w:p>
  </w:footnote>
  <w:footnote w:type="continuationSeparator" w:id="0">
    <w:p w14:paraId="67ADB885" w14:textId="77777777" w:rsidR="002271AF" w:rsidRDefault="00227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4A1F" w14:textId="40850498" w:rsidR="008445BF" w:rsidRDefault="008445BF">
    <w:pPr>
      <w:pStyle w:val="Header"/>
      <w:pBdr>
        <w:bottom w:val="single" w:sz="4" w:space="0" w:color="auto"/>
      </w:pBdr>
      <w:spacing w:after="0"/>
      <w:rPr>
        <w:b/>
        <w:bCs/>
        <w:color w:val="0000FF"/>
        <w:sz w:val="22"/>
        <w:szCs w:val="22"/>
      </w:rPr>
    </w:pPr>
    <w:r>
      <w:rPr>
        <w:noProof/>
        <w:lang w:val="en-IN" w:eastAsia="en-IN"/>
      </w:rPr>
      <w:drawing>
        <wp:inline distT="0" distB="0" distL="0" distR="0" wp14:anchorId="5A4762AF" wp14:editId="7FA1B32E">
          <wp:extent cx="1001395" cy="353695"/>
          <wp:effectExtent l="0" t="0" r="1905" b="1905"/>
          <wp:docPr id="2" name="Picture 2"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vdn-logo-black-registe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5231" cy="369274"/>
                  </a:xfrm>
                  <a:prstGeom prst="rect">
                    <a:avLst/>
                  </a:prstGeom>
                  <a:noFill/>
                  <a:ln>
                    <a:noFill/>
                  </a:ln>
                </pic:spPr>
              </pic:pic>
            </a:graphicData>
          </a:graphic>
        </wp:inline>
      </w:drawing>
    </w:r>
    <w:r>
      <w:t xml:space="preserve">      </w:t>
    </w:r>
    <w:r>
      <w:tab/>
      <w:t xml:space="preserve"> </w:t>
    </w:r>
    <w:r>
      <w:rPr>
        <w:b/>
        <w:bCs/>
        <w:sz w:val="22"/>
        <w:szCs w:val="22"/>
      </w:rPr>
      <w:t xml:space="preserve"> Hardware Design Document</w:t>
    </w:r>
    <w:r>
      <w:rPr>
        <w:b/>
        <w:bCs/>
        <w:sz w:val="22"/>
        <w:szCs w:val="22"/>
      </w:rPr>
      <w:tab/>
      <w:t xml:space="preserve">Rev. </w:t>
    </w:r>
    <w:proofErr w:type="spellStart"/>
    <w:r>
      <w:rPr>
        <w:b/>
        <w:bCs/>
        <w:color w:val="0000FF"/>
        <w:sz w:val="22"/>
        <w:szCs w:val="22"/>
      </w:rPr>
      <w:t>Axx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A57CF"/>
    <w:multiLevelType w:val="hybridMultilevel"/>
    <w:tmpl w:val="F0D01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7616A"/>
    <w:multiLevelType w:val="multilevel"/>
    <w:tmpl w:val="02A7616A"/>
    <w:lvl w:ilvl="0">
      <w:start w:val="1"/>
      <w:numFmt w:val="decimal"/>
      <w:lvlText w:val="%1."/>
      <w:lvlJc w:val="left"/>
      <w:pPr>
        <w:ind w:left="36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 w15:restartNumberingAfterBreak="0">
    <w:nsid w:val="0403139C"/>
    <w:multiLevelType w:val="multilevel"/>
    <w:tmpl w:val="04031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CC022BA"/>
    <w:multiLevelType w:val="multilevel"/>
    <w:tmpl w:val="1CC022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58B0440"/>
    <w:multiLevelType w:val="hybridMultilevel"/>
    <w:tmpl w:val="8A625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C061AC"/>
    <w:multiLevelType w:val="hybridMultilevel"/>
    <w:tmpl w:val="961E6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7B47D3"/>
    <w:multiLevelType w:val="hybridMultilevel"/>
    <w:tmpl w:val="5B6E0B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3BC23518"/>
    <w:multiLevelType w:val="hybridMultilevel"/>
    <w:tmpl w:val="401CC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444833"/>
    <w:multiLevelType w:val="hybridMultilevel"/>
    <w:tmpl w:val="349C93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5313503B"/>
    <w:multiLevelType w:val="multilevel"/>
    <w:tmpl w:val="5313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89B0A63"/>
    <w:multiLevelType w:val="hybridMultilevel"/>
    <w:tmpl w:val="6762A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7325E7"/>
    <w:multiLevelType w:val="hybridMultilevel"/>
    <w:tmpl w:val="8F680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FA06FD"/>
    <w:multiLevelType w:val="hybridMultilevel"/>
    <w:tmpl w:val="9550A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B561D1"/>
    <w:multiLevelType w:val="hybridMultilevel"/>
    <w:tmpl w:val="B712D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9"/>
  </w:num>
  <w:num w:numId="4">
    <w:abstractNumId w:val="2"/>
  </w:num>
  <w:num w:numId="5">
    <w:abstractNumId w:val="8"/>
  </w:num>
  <w:num w:numId="6">
    <w:abstractNumId w:val="6"/>
  </w:num>
  <w:num w:numId="7">
    <w:abstractNumId w:val="3"/>
    <w:lvlOverride w:ilvl="0">
      <w:startOverride w:val="5"/>
    </w:lvlOverride>
    <w:lvlOverride w:ilvl="1">
      <w:startOverride w:val="1"/>
    </w:lvlOverride>
  </w:num>
  <w:num w:numId="8">
    <w:abstractNumId w:val="5"/>
  </w:num>
  <w:num w:numId="9">
    <w:abstractNumId w:val="10"/>
  </w:num>
  <w:num w:numId="10">
    <w:abstractNumId w:val="13"/>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1"/>
  </w:num>
  <w:num w:numId="14">
    <w:abstractNumId w:val="4"/>
  </w:num>
  <w:num w:numId="15">
    <w:abstractNumId w:val="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attachedTemplate r:id="rId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786E"/>
    <w:rsid w:val="00003EE8"/>
    <w:rsid w:val="00010197"/>
    <w:rsid w:val="000117D5"/>
    <w:rsid w:val="00022D7B"/>
    <w:rsid w:val="000274D6"/>
    <w:rsid w:val="00031CA7"/>
    <w:rsid w:val="0004394A"/>
    <w:rsid w:val="0005552E"/>
    <w:rsid w:val="0005664D"/>
    <w:rsid w:val="00057E72"/>
    <w:rsid w:val="00061316"/>
    <w:rsid w:val="00063E80"/>
    <w:rsid w:val="00070063"/>
    <w:rsid w:val="00086ED1"/>
    <w:rsid w:val="000907A0"/>
    <w:rsid w:val="00096A98"/>
    <w:rsid w:val="00097B1C"/>
    <w:rsid w:val="000A3234"/>
    <w:rsid w:val="000A4069"/>
    <w:rsid w:val="000A7AF5"/>
    <w:rsid w:val="000B1C97"/>
    <w:rsid w:val="000B2497"/>
    <w:rsid w:val="000B412B"/>
    <w:rsid w:val="000B569E"/>
    <w:rsid w:val="000D184C"/>
    <w:rsid w:val="000D62DE"/>
    <w:rsid w:val="000E0699"/>
    <w:rsid w:val="000E2F97"/>
    <w:rsid w:val="000E34C2"/>
    <w:rsid w:val="000E6717"/>
    <w:rsid w:val="000F393E"/>
    <w:rsid w:val="000F7951"/>
    <w:rsid w:val="00101A10"/>
    <w:rsid w:val="00115EF0"/>
    <w:rsid w:val="00116972"/>
    <w:rsid w:val="00122272"/>
    <w:rsid w:val="00123FD4"/>
    <w:rsid w:val="00127ABB"/>
    <w:rsid w:val="0013066F"/>
    <w:rsid w:val="00130C15"/>
    <w:rsid w:val="00132D91"/>
    <w:rsid w:val="0013486F"/>
    <w:rsid w:val="001367B7"/>
    <w:rsid w:val="00140BF0"/>
    <w:rsid w:val="001437E4"/>
    <w:rsid w:val="00153DF5"/>
    <w:rsid w:val="0016355A"/>
    <w:rsid w:val="00177793"/>
    <w:rsid w:val="001819F9"/>
    <w:rsid w:val="00187D99"/>
    <w:rsid w:val="00191B01"/>
    <w:rsid w:val="001947C8"/>
    <w:rsid w:val="001A0721"/>
    <w:rsid w:val="001A2AE8"/>
    <w:rsid w:val="001A3937"/>
    <w:rsid w:val="001A65D1"/>
    <w:rsid w:val="001B3A92"/>
    <w:rsid w:val="001B4DA7"/>
    <w:rsid w:val="001C3956"/>
    <w:rsid w:val="001D27EF"/>
    <w:rsid w:val="001E23D7"/>
    <w:rsid w:val="001E7070"/>
    <w:rsid w:val="001F0933"/>
    <w:rsid w:val="001F7B0E"/>
    <w:rsid w:val="00201764"/>
    <w:rsid w:val="00203BE9"/>
    <w:rsid w:val="002048B3"/>
    <w:rsid w:val="00204FFD"/>
    <w:rsid w:val="00211FBC"/>
    <w:rsid w:val="00215EE1"/>
    <w:rsid w:val="00226BB7"/>
    <w:rsid w:val="002271AF"/>
    <w:rsid w:val="00227D2C"/>
    <w:rsid w:val="0023041F"/>
    <w:rsid w:val="00232CE3"/>
    <w:rsid w:val="00235A7C"/>
    <w:rsid w:val="00237CA2"/>
    <w:rsid w:val="0024107C"/>
    <w:rsid w:val="00241830"/>
    <w:rsid w:val="00242E6F"/>
    <w:rsid w:val="00246470"/>
    <w:rsid w:val="00247A61"/>
    <w:rsid w:val="00247F17"/>
    <w:rsid w:val="00250C81"/>
    <w:rsid w:val="00252727"/>
    <w:rsid w:val="002554D8"/>
    <w:rsid w:val="00255C94"/>
    <w:rsid w:val="002646C1"/>
    <w:rsid w:val="00264AA9"/>
    <w:rsid w:val="00270B37"/>
    <w:rsid w:val="00271E9A"/>
    <w:rsid w:val="0027512B"/>
    <w:rsid w:val="00282163"/>
    <w:rsid w:val="002829C0"/>
    <w:rsid w:val="00285222"/>
    <w:rsid w:val="00291D14"/>
    <w:rsid w:val="00292DB4"/>
    <w:rsid w:val="00292E3D"/>
    <w:rsid w:val="002A5562"/>
    <w:rsid w:val="002B4341"/>
    <w:rsid w:val="002C15C4"/>
    <w:rsid w:val="002C43BB"/>
    <w:rsid w:val="002C5E6E"/>
    <w:rsid w:val="002C722E"/>
    <w:rsid w:val="002D3529"/>
    <w:rsid w:val="002D39D5"/>
    <w:rsid w:val="002D6D32"/>
    <w:rsid w:val="002E45A5"/>
    <w:rsid w:val="002E5C07"/>
    <w:rsid w:val="00303A37"/>
    <w:rsid w:val="003122B4"/>
    <w:rsid w:val="00317502"/>
    <w:rsid w:val="00332C23"/>
    <w:rsid w:val="00354D4D"/>
    <w:rsid w:val="003570C2"/>
    <w:rsid w:val="003617FE"/>
    <w:rsid w:val="00364842"/>
    <w:rsid w:val="00364EE8"/>
    <w:rsid w:val="00366CE9"/>
    <w:rsid w:val="00372089"/>
    <w:rsid w:val="00373666"/>
    <w:rsid w:val="00375E42"/>
    <w:rsid w:val="003770BA"/>
    <w:rsid w:val="00387F8F"/>
    <w:rsid w:val="00390CE9"/>
    <w:rsid w:val="00395C36"/>
    <w:rsid w:val="003A3ACE"/>
    <w:rsid w:val="003A7CB7"/>
    <w:rsid w:val="003B0AF2"/>
    <w:rsid w:val="003B250D"/>
    <w:rsid w:val="003B310B"/>
    <w:rsid w:val="003C225F"/>
    <w:rsid w:val="003C6E94"/>
    <w:rsid w:val="003E33D6"/>
    <w:rsid w:val="003E403E"/>
    <w:rsid w:val="003E4737"/>
    <w:rsid w:val="00400DA4"/>
    <w:rsid w:val="00402ED5"/>
    <w:rsid w:val="00414265"/>
    <w:rsid w:val="00416632"/>
    <w:rsid w:val="00417D0F"/>
    <w:rsid w:val="00420B77"/>
    <w:rsid w:val="004210BA"/>
    <w:rsid w:val="00423CD4"/>
    <w:rsid w:val="004314D7"/>
    <w:rsid w:val="00443172"/>
    <w:rsid w:val="00445258"/>
    <w:rsid w:val="00453BD0"/>
    <w:rsid w:val="00460243"/>
    <w:rsid w:val="00465C94"/>
    <w:rsid w:val="0048397D"/>
    <w:rsid w:val="00490872"/>
    <w:rsid w:val="004A44BA"/>
    <w:rsid w:val="004A4B31"/>
    <w:rsid w:val="004B09DE"/>
    <w:rsid w:val="004B5F14"/>
    <w:rsid w:val="004B69B8"/>
    <w:rsid w:val="004D1CBA"/>
    <w:rsid w:val="004E2BB8"/>
    <w:rsid w:val="004E7C05"/>
    <w:rsid w:val="004F0944"/>
    <w:rsid w:val="004F55E2"/>
    <w:rsid w:val="00500CF9"/>
    <w:rsid w:val="005021D3"/>
    <w:rsid w:val="00505ACB"/>
    <w:rsid w:val="0050753F"/>
    <w:rsid w:val="00511A9D"/>
    <w:rsid w:val="005123CB"/>
    <w:rsid w:val="0051384F"/>
    <w:rsid w:val="00524AD0"/>
    <w:rsid w:val="00524E52"/>
    <w:rsid w:val="00527EE7"/>
    <w:rsid w:val="00530B6A"/>
    <w:rsid w:val="0053246D"/>
    <w:rsid w:val="00544401"/>
    <w:rsid w:val="0054576E"/>
    <w:rsid w:val="005532E6"/>
    <w:rsid w:val="00560D94"/>
    <w:rsid w:val="00570651"/>
    <w:rsid w:val="005773F4"/>
    <w:rsid w:val="00580DBF"/>
    <w:rsid w:val="005854A3"/>
    <w:rsid w:val="00594350"/>
    <w:rsid w:val="00595098"/>
    <w:rsid w:val="005B09C7"/>
    <w:rsid w:val="005B5457"/>
    <w:rsid w:val="005B6A95"/>
    <w:rsid w:val="005C35FA"/>
    <w:rsid w:val="005C3F9C"/>
    <w:rsid w:val="005C694C"/>
    <w:rsid w:val="005C79DC"/>
    <w:rsid w:val="005D07E9"/>
    <w:rsid w:val="005D173C"/>
    <w:rsid w:val="005D4BA6"/>
    <w:rsid w:val="005E0E6E"/>
    <w:rsid w:val="005E645A"/>
    <w:rsid w:val="005E6A80"/>
    <w:rsid w:val="005F02C5"/>
    <w:rsid w:val="005F2DD8"/>
    <w:rsid w:val="005F7D13"/>
    <w:rsid w:val="0060198F"/>
    <w:rsid w:val="0060407A"/>
    <w:rsid w:val="00604D47"/>
    <w:rsid w:val="00607D21"/>
    <w:rsid w:val="00615DE5"/>
    <w:rsid w:val="006203F6"/>
    <w:rsid w:val="006208AE"/>
    <w:rsid w:val="006240BB"/>
    <w:rsid w:val="00627277"/>
    <w:rsid w:val="0062771F"/>
    <w:rsid w:val="00630E20"/>
    <w:rsid w:val="006326AB"/>
    <w:rsid w:val="0063749E"/>
    <w:rsid w:val="00656585"/>
    <w:rsid w:val="006622F0"/>
    <w:rsid w:val="006638DF"/>
    <w:rsid w:val="00677E22"/>
    <w:rsid w:val="0068252B"/>
    <w:rsid w:val="00690BA0"/>
    <w:rsid w:val="00691826"/>
    <w:rsid w:val="00692569"/>
    <w:rsid w:val="00694D3F"/>
    <w:rsid w:val="006A4BFB"/>
    <w:rsid w:val="006A75B3"/>
    <w:rsid w:val="006A78CB"/>
    <w:rsid w:val="006B2DC9"/>
    <w:rsid w:val="006C572A"/>
    <w:rsid w:val="006C5980"/>
    <w:rsid w:val="006D0600"/>
    <w:rsid w:val="006D318C"/>
    <w:rsid w:val="006D3895"/>
    <w:rsid w:val="006D43F1"/>
    <w:rsid w:val="006D57AB"/>
    <w:rsid w:val="006F4FD5"/>
    <w:rsid w:val="00700AB6"/>
    <w:rsid w:val="00710E48"/>
    <w:rsid w:val="00711412"/>
    <w:rsid w:val="00717E2D"/>
    <w:rsid w:val="00723C71"/>
    <w:rsid w:val="007243A9"/>
    <w:rsid w:val="007264B9"/>
    <w:rsid w:val="00726762"/>
    <w:rsid w:val="00733749"/>
    <w:rsid w:val="007513AA"/>
    <w:rsid w:val="007541B2"/>
    <w:rsid w:val="0075551B"/>
    <w:rsid w:val="0075567E"/>
    <w:rsid w:val="007704C7"/>
    <w:rsid w:val="00770A3F"/>
    <w:rsid w:val="00775C94"/>
    <w:rsid w:val="007764D3"/>
    <w:rsid w:val="00780FF1"/>
    <w:rsid w:val="00782D33"/>
    <w:rsid w:val="00784FF3"/>
    <w:rsid w:val="007914CE"/>
    <w:rsid w:val="007971ED"/>
    <w:rsid w:val="007A441D"/>
    <w:rsid w:val="007A570B"/>
    <w:rsid w:val="007B0BA2"/>
    <w:rsid w:val="007B7B83"/>
    <w:rsid w:val="007C6E32"/>
    <w:rsid w:val="007C7A63"/>
    <w:rsid w:val="007D1DE2"/>
    <w:rsid w:val="007E2EDD"/>
    <w:rsid w:val="007E4F20"/>
    <w:rsid w:val="007E55A6"/>
    <w:rsid w:val="008048B3"/>
    <w:rsid w:val="00804D19"/>
    <w:rsid w:val="00807FE7"/>
    <w:rsid w:val="008101C2"/>
    <w:rsid w:val="0081687B"/>
    <w:rsid w:val="008250AE"/>
    <w:rsid w:val="00830181"/>
    <w:rsid w:val="0083149F"/>
    <w:rsid w:val="00832136"/>
    <w:rsid w:val="00837568"/>
    <w:rsid w:val="008445BF"/>
    <w:rsid w:val="008524A3"/>
    <w:rsid w:val="0085454C"/>
    <w:rsid w:val="00856148"/>
    <w:rsid w:val="008562AC"/>
    <w:rsid w:val="00857E7F"/>
    <w:rsid w:val="00860937"/>
    <w:rsid w:val="0086736E"/>
    <w:rsid w:val="00867940"/>
    <w:rsid w:val="00871E25"/>
    <w:rsid w:val="0087452C"/>
    <w:rsid w:val="008754D6"/>
    <w:rsid w:val="008809A4"/>
    <w:rsid w:val="008847F5"/>
    <w:rsid w:val="0089227F"/>
    <w:rsid w:val="00892F78"/>
    <w:rsid w:val="008A62F6"/>
    <w:rsid w:val="008A7CD6"/>
    <w:rsid w:val="008B01CD"/>
    <w:rsid w:val="008B7D66"/>
    <w:rsid w:val="008C567D"/>
    <w:rsid w:val="008C6793"/>
    <w:rsid w:val="008D1731"/>
    <w:rsid w:val="008D45FC"/>
    <w:rsid w:val="008D6B7C"/>
    <w:rsid w:val="008E74FC"/>
    <w:rsid w:val="008F5322"/>
    <w:rsid w:val="008F718D"/>
    <w:rsid w:val="008F7BE8"/>
    <w:rsid w:val="00900CBE"/>
    <w:rsid w:val="009079C0"/>
    <w:rsid w:val="00911933"/>
    <w:rsid w:val="00914A47"/>
    <w:rsid w:val="00914B9B"/>
    <w:rsid w:val="00922652"/>
    <w:rsid w:val="00924BB1"/>
    <w:rsid w:val="00931399"/>
    <w:rsid w:val="009320E2"/>
    <w:rsid w:val="009327B8"/>
    <w:rsid w:val="009337F4"/>
    <w:rsid w:val="009343DF"/>
    <w:rsid w:val="00936153"/>
    <w:rsid w:val="009435B5"/>
    <w:rsid w:val="00950262"/>
    <w:rsid w:val="00950317"/>
    <w:rsid w:val="00951C9D"/>
    <w:rsid w:val="00956161"/>
    <w:rsid w:val="00961387"/>
    <w:rsid w:val="009631E5"/>
    <w:rsid w:val="009643D1"/>
    <w:rsid w:val="00977A75"/>
    <w:rsid w:val="00980A05"/>
    <w:rsid w:val="0098373C"/>
    <w:rsid w:val="00984320"/>
    <w:rsid w:val="0098443D"/>
    <w:rsid w:val="009849CA"/>
    <w:rsid w:val="00986C9B"/>
    <w:rsid w:val="00992962"/>
    <w:rsid w:val="009955A2"/>
    <w:rsid w:val="00996B16"/>
    <w:rsid w:val="009A15C5"/>
    <w:rsid w:val="009A346A"/>
    <w:rsid w:val="009A6667"/>
    <w:rsid w:val="009B5B73"/>
    <w:rsid w:val="009B5FAF"/>
    <w:rsid w:val="009C73DE"/>
    <w:rsid w:val="009C7AD4"/>
    <w:rsid w:val="009D5F13"/>
    <w:rsid w:val="009F6B63"/>
    <w:rsid w:val="00A0032B"/>
    <w:rsid w:val="00A161CD"/>
    <w:rsid w:val="00A162E0"/>
    <w:rsid w:val="00A163A8"/>
    <w:rsid w:val="00A17366"/>
    <w:rsid w:val="00A2574F"/>
    <w:rsid w:val="00A36457"/>
    <w:rsid w:val="00A37C65"/>
    <w:rsid w:val="00A40D46"/>
    <w:rsid w:val="00A44E6A"/>
    <w:rsid w:val="00A4552D"/>
    <w:rsid w:val="00A63532"/>
    <w:rsid w:val="00A65A50"/>
    <w:rsid w:val="00A65D1A"/>
    <w:rsid w:val="00A74A2D"/>
    <w:rsid w:val="00A806EE"/>
    <w:rsid w:val="00A81ECC"/>
    <w:rsid w:val="00A826EB"/>
    <w:rsid w:val="00A90498"/>
    <w:rsid w:val="00A95ABB"/>
    <w:rsid w:val="00AA0D8B"/>
    <w:rsid w:val="00AB1B05"/>
    <w:rsid w:val="00AB4304"/>
    <w:rsid w:val="00AB5A58"/>
    <w:rsid w:val="00AC0C70"/>
    <w:rsid w:val="00AC2853"/>
    <w:rsid w:val="00AD4C1E"/>
    <w:rsid w:val="00AE5D79"/>
    <w:rsid w:val="00AE67B7"/>
    <w:rsid w:val="00AF4C2A"/>
    <w:rsid w:val="00B02D9D"/>
    <w:rsid w:val="00B02E0F"/>
    <w:rsid w:val="00B07972"/>
    <w:rsid w:val="00B101B6"/>
    <w:rsid w:val="00B1063A"/>
    <w:rsid w:val="00B10F1E"/>
    <w:rsid w:val="00B21DD0"/>
    <w:rsid w:val="00B279F7"/>
    <w:rsid w:val="00B31410"/>
    <w:rsid w:val="00B32153"/>
    <w:rsid w:val="00B32FB5"/>
    <w:rsid w:val="00B3537F"/>
    <w:rsid w:val="00B362A9"/>
    <w:rsid w:val="00B4078A"/>
    <w:rsid w:val="00B40898"/>
    <w:rsid w:val="00B4158C"/>
    <w:rsid w:val="00B41887"/>
    <w:rsid w:val="00B41F5F"/>
    <w:rsid w:val="00B42ED7"/>
    <w:rsid w:val="00B43090"/>
    <w:rsid w:val="00B43474"/>
    <w:rsid w:val="00B44285"/>
    <w:rsid w:val="00B4680C"/>
    <w:rsid w:val="00B54C60"/>
    <w:rsid w:val="00B55954"/>
    <w:rsid w:val="00B559EC"/>
    <w:rsid w:val="00B56F5C"/>
    <w:rsid w:val="00B71EC6"/>
    <w:rsid w:val="00B75A78"/>
    <w:rsid w:val="00B84085"/>
    <w:rsid w:val="00B85C2A"/>
    <w:rsid w:val="00B85F01"/>
    <w:rsid w:val="00B946AF"/>
    <w:rsid w:val="00BA0D93"/>
    <w:rsid w:val="00BA7D33"/>
    <w:rsid w:val="00BB5668"/>
    <w:rsid w:val="00BB5C3D"/>
    <w:rsid w:val="00BC032F"/>
    <w:rsid w:val="00BC0978"/>
    <w:rsid w:val="00BC49D5"/>
    <w:rsid w:val="00BC78A4"/>
    <w:rsid w:val="00BE1CF6"/>
    <w:rsid w:val="00BE2267"/>
    <w:rsid w:val="00BF2216"/>
    <w:rsid w:val="00C073FD"/>
    <w:rsid w:val="00C11E61"/>
    <w:rsid w:val="00C141D3"/>
    <w:rsid w:val="00C143D4"/>
    <w:rsid w:val="00C1702F"/>
    <w:rsid w:val="00C3021E"/>
    <w:rsid w:val="00C32471"/>
    <w:rsid w:val="00C33E79"/>
    <w:rsid w:val="00C356E7"/>
    <w:rsid w:val="00C35EC0"/>
    <w:rsid w:val="00C36525"/>
    <w:rsid w:val="00C427CA"/>
    <w:rsid w:val="00C46258"/>
    <w:rsid w:val="00C512CF"/>
    <w:rsid w:val="00C51567"/>
    <w:rsid w:val="00C5464C"/>
    <w:rsid w:val="00C6616C"/>
    <w:rsid w:val="00C66351"/>
    <w:rsid w:val="00C8326A"/>
    <w:rsid w:val="00C958E7"/>
    <w:rsid w:val="00CB048B"/>
    <w:rsid w:val="00CB0A4F"/>
    <w:rsid w:val="00CB3EB8"/>
    <w:rsid w:val="00CB4509"/>
    <w:rsid w:val="00CB6071"/>
    <w:rsid w:val="00CB6783"/>
    <w:rsid w:val="00CC35CE"/>
    <w:rsid w:val="00CC4A45"/>
    <w:rsid w:val="00CD3257"/>
    <w:rsid w:val="00CD325C"/>
    <w:rsid w:val="00CD5843"/>
    <w:rsid w:val="00CE3B37"/>
    <w:rsid w:val="00CE44E2"/>
    <w:rsid w:val="00CE4EA0"/>
    <w:rsid w:val="00CF197D"/>
    <w:rsid w:val="00CF29BF"/>
    <w:rsid w:val="00CF336F"/>
    <w:rsid w:val="00CF654A"/>
    <w:rsid w:val="00D00459"/>
    <w:rsid w:val="00D07A9A"/>
    <w:rsid w:val="00D11165"/>
    <w:rsid w:val="00D13BA5"/>
    <w:rsid w:val="00D34480"/>
    <w:rsid w:val="00D37EE9"/>
    <w:rsid w:val="00D44426"/>
    <w:rsid w:val="00D45F5A"/>
    <w:rsid w:val="00D4632A"/>
    <w:rsid w:val="00D469E9"/>
    <w:rsid w:val="00D703DE"/>
    <w:rsid w:val="00D7330D"/>
    <w:rsid w:val="00D75942"/>
    <w:rsid w:val="00D7774D"/>
    <w:rsid w:val="00D80987"/>
    <w:rsid w:val="00D826BA"/>
    <w:rsid w:val="00D95B73"/>
    <w:rsid w:val="00DA53A6"/>
    <w:rsid w:val="00DA5605"/>
    <w:rsid w:val="00DA765C"/>
    <w:rsid w:val="00DC233A"/>
    <w:rsid w:val="00DC5C1C"/>
    <w:rsid w:val="00DC69BA"/>
    <w:rsid w:val="00DD36C3"/>
    <w:rsid w:val="00DE3788"/>
    <w:rsid w:val="00DF7CEF"/>
    <w:rsid w:val="00E02E24"/>
    <w:rsid w:val="00E0492E"/>
    <w:rsid w:val="00E074B0"/>
    <w:rsid w:val="00E33357"/>
    <w:rsid w:val="00E359DA"/>
    <w:rsid w:val="00E3727B"/>
    <w:rsid w:val="00E42F1E"/>
    <w:rsid w:val="00E45EDD"/>
    <w:rsid w:val="00E4786E"/>
    <w:rsid w:val="00E53DAC"/>
    <w:rsid w:val="00E53E7B"/>
    <w:rsid w:val="00E54B0F"/>
    <w:rsid w:val="00E55255"/>
    <w:rsid w:val="00E57F56"/>
    <w:rsid w:val="00E62EAE"/>
    <w:rsid w:val="00E72E09"/>
    <w:rsid w:val="00E7595B"/>
    <w:rsid w:val="00E80155"/>
    <w:rsid w:val="00EA067F"/>
    <w:rsid w:val="00EA4585"/>
    <w:rsid w:val="00EA5A1B"/>
    <w:rsid w:val="00EA6E46"/>
    <w:rsid w:val="00EB1259"/>
    <w:rsid w:val="00EB3BE6"/>
    <w:rsid w:val="00EB5E77"/>
    <w:rsid w:val="00EC701B"/>
    <w:rsid w:val="00EC79DC"/>
    <w:rsid w:val="00ED17A0"/>
    <w:rsid w:val="00ED4162"/>
    <w:rsid w:val="00ED49D5"/>
    <w:rsid w:val="00ED5B16"/>
    <w:rsid w:val="00ED6386"/>
    <w:rsid w:val="00EE06E8"/>
    <w:rsid w:val="00EF4652"/>
    <w:rsid w:val="00EF56EF"/>
    <w:rsid w:val="00F13797"/>
    <w:rsid w:val="00F13DFF"/>
    <w:rsid w:val="00F24B18"/>
    <w:rsid w:val="00F24D82"/>
    <w:rsid w:val="00F35748"/>
    <w:rsid w:val="00F358E5"/>
    <w:rsid w:val="00F47D3C"/>
    <w:rsid w:val="00F50CE6"/>
    <w:rsid w:val="00F54F6E"/>
    <w:rsid w:val="00F60783"/>
    <w:rsid w:val="00F61CEC"/>
    <w:rsid w:val="00F61E60"/>
    <w:rsid w:val="00F64324"/>
    <w:rsid w:val="00F64B19"/>
    <w:rsid w:val="00F70331"/>
    <w:rsid w:val="00F72873"/>
    <w:rsid w:val="00F82DA5"/>
    <w:rsid w:val="00F835B1"/>
    <w:rsid w:val="00F862D1"/>
    <w:rsid w:val="00F90E93"/>
    <w:rsid w:val="00F934F6"/>
    <w:rsid w:val="00F94DCC"/>
    <w:rsid w:val="00FA0D99"/>
    <w:rsid w:val="00FA2044"/>
    <w:rsid w:val="00FA24C7"/>
    <w:rsid w:val="00FB2B09"/>
    <w:rsid w:val="00FC2511"/>
    <w:rsid w:val="00FD19BF"/>
    <w:rsid w:val="00FD3154"/>
    <w:rsid w:val="00FD45F9"/>
    <w:rsid w:val="00FE32A2"/>
    <w:rsid w:val="0A8578C5"/>
    <w:rsid w:val="151A2C82"/>
    <w:rsid w:val="187C6D0D"/>
    <w:rsid w:val="41FC1F43"/>
    <w:rsid w:val="42CE3951"/>
    <w:rsid w:val="4AB2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960CEC7"/>
  <w15:docId w15:val="{442799AA-0024-4EE5-A65A-1F370975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eastAsia="Calibri"/>
      <w:sz w:val="24"/>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jc w:val="left"/>
      <w:outlineLvl w:val="0"/>
    </w:pPr>
    <w:rPr>
      <w:rFonts w:eastAsia="Times New Roman" w:cs="Kartika"/>
      <w:b/>
      <w:bCs/>
      <w:color w:val="365F91"/>
      <w:sz w:val="32"/>
      <w:szCs w:val="28"/>
    </w:rPr>
  </w:style>
  <w:style w:type="paragraph" w:styleId="Heading2">
    <w:name w:val="heading 2"/>
    <w:basedOn w:val="Normal"/>
    <w:next w:val="Normal"/>
    <w:link w:val="Heading2Char"/>
    <w:uiPriority w:val="9"/>
    <w:unhideWhenUsed/>
    <w:qFormat/>
    <w:pPr>
      <w:numPr>
        <w:ilvl w:val="1"/>
        <w:numId w:val="1"/>
      </w:numPr>
      <w:spacing w:before="200"/>
      <w:jc w:val="left"/>
      <w:outlineLvl w:val="1"/>
    </w:pPr>
    <w:rPr>
      <w:rFonts w:eastAsia="Times New Roman" w:cs="Kartika"/>
      <w:b/>
      <w:bCs/>
      <w:color w:val="1F497D"/>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jc w:val="left"/>
      <w:outlineLvl w:val="2"/>
    </w:pPr>
    <w:rPr>
      <w:rFonts w:eastAsia="Times New Roman" w:cs="Kartika"/>
      <w:b/>
      <w:bCs/>
      <w:color w:val="1F497D"/>
    </w:rPr>
  </w:style>
  <w:style w:type="paragraph" w:styleId="Heading4">
    <w:name w:val="heading 4"/>
    <w:basedOn w:val="Normal"/>
    <w:next w:val="Normal"/>
    <w:link w:val="Heading4Char"/>
    <w:uiPriority w:val="9"/>
    <w:unhideWhenUsed/>
    <w:qFormat/>
    <w:pPr>
      <w:keepNext/>
      <w:keepLines/>
      <w:numPr>
        <w:ilvl w:val="3"/>
        <w:numId w:val="1"/>
      </w:numPr>
      <w:spacing w:before="200" w:after="0"/>
      <w:jc w:val="left"/>
      <w:outlineLvl w:val="3"/>
    </w:pPr>
    <w:rPr>
      <w:rFonts w:ascii="Cambria" w:eastAsia="Times New Roman" w:hAnsi="Cambria" w:cs="Kartika"/>
      <w:b/>
      <w:bCs/>
      <w:i/>
      <w:iCs/>
      <w:color w:val="4F81BD"/>
      <w:sz w:val="20"/>
    </w:rPr>
  </w:style>
  <w:style w:type="paragraph" w:styleId="Heading5">
    <w:name w:val="heading 5"/>
    <w:basedOn w:val="Normal"/>
    <w:next w:val="Normal"/>
    <w:link w:val="Heading5Char"/>
    <w:uiPriority w:val="9"/>
    <w:unhideWhenUsed/>
    <w:qFormat/>
    <w:pPr>
      <w:keepNext/>
      <w:keepLines/>
      <w:numPr>
        <w:ilvl w:val="4"/>
        <w:numId w:val="1"/>
      </w:numPr>
      <w:spacing w:before="200" w:after="0"/>
      <w:jc w:val="left"/>
      <w:outlineLvl w:val="4"/>
    </w:pPr>
    <w:rPr>
      <w:rFonts w:ascii="Cambria" w:eastAsia="Times New Roman" w:hAnsi="Cambria" w:cs="Kartika"/>
      <w:color w:val="243F60"/>
      <w:sz w:val="20"/>
    </w:rPr>
  </w:style>
  <w:style w:type="paragraph" w:styleId="Heading6">
    <w:name w:val="heading 6"/>
    <w:basedOn w:val="Normal"/>
    <w:next w:val="Normal"/>
    <w:link w:val="Heading6Char"/>
    <w:uiPriority w:val="9"/>
    <w:unhideWhenUsed/>
    <w:qFormat/>
    <w:pPr>
      <w:keepNext/>
      <w:keepLines/>
      <w:numPr>
        <w:ilvl w:val="5"/>
        <w:numId w:val="1"/>
      </w:numPr>
      <w:spacing w:before="200" w:after="0"/>
      <w:jc w:val="left"/>
      <w:outlineLvl w:val="5"/>
    </w:pPr>
    <w:rPr>
      <w:rFonts w:ascii="Cambria" w:eastAsia="Times New Roman" w:hAnsi="Cambria" w:cs="Kartika"/>
      <w:i/>
      <w:iCs/>
      <w:color w:val="243F60"/>
      <w:sz w:val="20"/>
    </w:rPr>
  </w:style>
  <w:style w:type="paragraph" w:styleId="Heading7">
    <w:name w:val="heading 7"/>
    <w:basedOn w:val="Normal"/>
    <w:next w:val="Normal"/>
    <w:link w:val="Heading7Char"/>
    <w:uiPriority w:val="9"/>
    <w:unhideWhenUsed/>
    <w:qFormat/>
    <w:pPr>
      <w:keepNext/>
      <w:keepLines/>
      <w:numPr>
        <w:ilvl w:val="6"/>
        <w:numId w:val="1"/>
      </w:numPr>
      <w:spacing w:before="200" w:after="0"/>
      <w:jc w:val="left"/>
      <w:outlineLvl w:val="6"/>
    </w:pPr>
    <w:rPr>
      <w:rFonts w:ascii="Cambria" w:eastAsia="Times New Roman" w:hAnsi="Cambria" w:cs="Kartika"/>
      <w:i/>
      <w:iCs/>
      <w:color w:val="404040"/>
      <w:sz w:val="20"/>
    </w:rPr>
  </w:style>
  <w:style w:type="paragraph" w:styleId="Heading8">
    <w:name w:val="heading 8"/>
    <w:basedOn w:val="Normal"/>
    <w:next w:val="Normal"/>
    <w:link w:val="Heading8Char"/>
    <w:uiPriority w:val="9"/>
    <w:unhideWhenUsed/>
    <w:qFormat/>
    <w:pPr>
      <w:keepNext/>
      <w:keepLines/>
      <w:numPr>
        <w:ilvl w:val="7"/>
        <w:numId w:val="1"/>
      </w:numPr>
      <w:spacing w:before="200" w:after="0"/>
      <w:jc w:val="left"/>
      <w:outlineLvl w:val="7"/>
    </w:pPr>
    <w:rPr>
      <w:rFonts w:ascii="Cambria" w:eastAsia="Times New Roman" w:hAnsi="Cambria" w:cs="Kartika"/>
      <w:color w:val="404040"/>
      <w:sz w:val="20"/>
      <w:szCs w:val="20"/>
    </w:rPr>
  </w:style>
  <w:style w:type="paragraph" w:styleId="Heading9">
    <w:name w:val="heading 9"/>
    <w:basedOn w:val="Normal"/>
    <w:next w:val="Normal"/>
    <w:link w:val="Heading9Char"/>
    <w:uiPriority w:val="9"/>
    <w:unhideWhenUsed/>
    <w:qFormat/>
    <w:pPr>
      <w:keepNext/>
      <w:keepLines/>
      <w:numPr>
        <w:ilvl w:val="8"/>
        <w:numId w:val="1"/>
      </w:numPr>
      <w:spacing w:before="200" w:after="0"/>
      <w:jc w:val="left"/>
      <w:outlineLvl w:val="8"/>
    </w:pPr>
    <w:rPr>
      <w:rFonts w:ascii="Cambria" w:eastAsia="Times New Roman" w:hAnsi="Cambria" w:cs="Kartik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pPr>
    <w:rPr>
      <w:rFonts w:ascii="Segoe UI" w:hAnsi="Segoe UI" w:cs="Segoe UI"/>
      <w:sz w:val="18"/>
      <w:szCs w:val="18"/>
    </w:rPr>
  </w:style>
  <w:style w:type="paragraph" w:styleId="Caption">
    <w:name w:val="caption"/>
    <w:basedOn w:val="Normal"/>
    <w:next w:val="Normal"/>
    <w:uiPriority w:val="35"/>
    <w:unhideWhenUsed/>
    <w:qFormat/>
    <w:pPr>
      <w:widowControl w:val="0"/>
      <w:suppressLineNumbers/>
      <w:spacing w:before="120" w:after="120" w:line="240" w:lineRule="auto"/>
      <w:jc w:val="left"/>
    </w:pPr>
    <w:rPr>
      <w:rFonts w:ascii="Liberation Serif" w:eastAsia="Noto Sans CJK SC Regular" w:hAnsi="Liberation Serif" w:cs="FreeSans"/>
      <w:i/>
      <w:iCs/>
      <w:color w:val="00000A"/>
      <w:szCs w:val="24"/>
      <w:lang w:val="en-IN" w:eastAsia="zh-CN" w:bidi="hi-IN"/>
    </w:rPr>
  </w:style>
  <w:style w:type="paragraph" w:styleId="CommentText">
    <w:name w:val="annotation text"/>
    <w:basedOn w:val="Normal"/>
    <w:link w:val="CommentTextChar"/>
    <w:pPr>
      <w:jc w:val="left"/>
    </w:pPr>
  </w:style>
  <w:style w:type="paragraph" w:styleId="CommentSubject">
    <w:name w:val="annotation subject"/>
    <w:basedOn w:val="CommentText"/>
    <w:next w:val="CommentText"/>
    <w:link w:val="CommentSubjectChar"/>
    <w:semiHidden/>
    <w:unhideWhenUsed/>
    <w:pPr>
      <w:spacing w:line="240" w:lineRule="auto"/>
      <w:jc w:val="both"/>
    </w:pPr>
    <w:rPr>
      <w:b/>
      <w:bCs/>
      <w:sz w:val="20"/>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link w:val="SubtitleChar"/>
    <w:uiPriority w:val="11"/>
    <w:qFormat/>
    <w:pPr>
      <w:ind w:left="576"/>
      <w:jc w:val="center"/>
    </w:pPr>
    <w:rPr>
      <w:rFonts w:eastAsia="SimSun"/>
      <w:b/>
      <w:i/>
      <w:iCs/>
      <w:color w:val="000000"/>
      <w:spacing w:val="15"/>
      <w:sz w:val="32"/>
      <w:szCs w:val="24"/>
    </w:rPr>
  </w:style>
  <w:style w:type="paragraph" w:styleId="TableofFigures">
    <w:name w:val="table of figures"/>
    <w:basedOn w:val="Normal"/>
    <w:next w:val="Normal"/>
    <w:uiPriority w:val="99"/>
    <w:pPr>
      <w:spacing w:after="0"/>
    </w:pPr>
  </w:style>
  <w:style w:type="paragraph" w:styleId="Title">
    <w:name w:val="Title"/>
    <w:basedOn w:val="Normal"/>
    <w:next w:val="Normal"/>
    <w:qFormat/>
    <w:pPr>
      <w:pBdr>
        <w:bottom w:val="single" w:sz="8" w:space="4" w:color="5B9BD5"/>
      </w:pBdr>
      <w:spacing w:after="300"/>
      <w:contextualSpacing/>
      <w:jc w:val="right"/>
    </w:pPr>
    <w:rPr>
      <w:rFonts w:eastAsia="SimSun"/>
      <w:color w:val="323E4F"/>
      <w:spacing w:val="5"/>
      <w:kern w:val="28"/>
      <w:sz w:val="44"/>
      <w:szCs w:val="52"/>
    </w:rPr>
  </w:style>
  <w:style w:type="paragraph" w:styleId="TOC1">
    <w:name w:val="toc 1"/>
    <w:basedOn w:val="Normal"/>
    <w:next w:val="Normal"/>
    <w:uiPriority w:val="39"/>
    <w:pPr>
      <w:spacing w:before="120" w:after="0"/>
      <w:jc w:val="left"/>
    </w:pPr>
    <w:rPr>
      <w:rFonts w:asciiTheme="minorHAnsi" w:hAnsiTheme="minorHAnsi" w:cstheme="minorHAnsi"/>
      <w:b/>
      <w:bCs/>
      <w:i/>
      <w:iCs/>
      <w:szCs w:val="24"/>
    </w:rPr>
  </w:style>
  <w:style w:type="paragraph" w:styleId="TOC2">
    <w:name w:val="toc 2"/>
    <w:basedOn w:val="Normal"/>
    <w:next w:val="Normal"/>
    <w:uiPriority w:val="39"/>
    <w:pPr>
      <w:spacing w:before="120" w:after="0"/>
      <w:ind w:left="240"/>
      <w:jc w:val="left"/>
    </w:pPr>
    <w:rPr>
      <w:rFonts w:asciiTheme="minorHAnsi" w:hAnsiTheme="minorHAnsi" w:cstheme="minorHAnsi"/>
      <w:b/>
      <w:bCs/>
      <w:sz w:val="22"/>
    </w:rPr>
  </w:style>
  <w:style w:type="paragraph" w:styleId="TOC3">
    <w:name w:val="toc 3"/>
    <w:basedOn w:val="Normal"/>
    <w:next w:val="Normal"/>
    <w:uiPriority w:val="39"/>
    <w:pPr>
      <w:spacing w:after="0"/>
      <w:ind w:left="480"/>
      <w:jc w:val="left"/>
    </w:pPr>
    <w:rPr>
      <w:rFonts w:asciiTheme="minorHAnsi" w:hAnsiTheme="minorHAnsi" w:cstheme="minorHAnsi"/>
      <w:sz w:val="20"/>
      <w:szCs w:val="20"/>
    </w:rPr>
  </w:style>
  <w:style w:type="paragraph" w:styleId="TOC4">
    <w:name w:val="toc 4"/>
    <w:basedOn w:val="Normal"/>
    <w:next w:val="Normal"/>
    <w:pPr>
      <w:spacing w:after="0"/>
      <w:ind w:left="720"/>
      <w:jc w:val="left"/>
    </w:pPr>
    <w:rPr>
      <w:rFonts w:asciiTheme="minorHAnsi" w:hAnsiTheme="minorHAnsi" w:cstheme="minorHAnsi"/>
      <w:sz w:val="20"/>
      <w:szCs w:val="20"/>
    </w:rPr>
  </w:style>
  <w:style w:type="paragraph" w:styleId="TOC5">
    <w:name w:val="toc 5"/>
    <w:basedOn w:val="Normal"/>
    <w:next w:val="Normal"/>
    <w:pPr>
      <w:spacing w:after="0"/>
      <w:ind w:left="960"/>
      <w:jc w:val="left"/>
    </w:pPr>
    <w:rPr>
      <w:rFonts w:asciiTheme="minorHAnsi" w:hAnsiTheme="minorHAnsi" w:cstheme="minorHAnsi"/>
      <w:sz w:val="20"/>
      <w:szCs w:val="20"/>
    </w:rPr>
  </w:style>
  <w:style w:type="paragraph" w:styleId="TOC6">
    <w:name w:val="toc 6"/>
    <w:basedOn w:val="Normal"/>
    <w:next w:val="Normal"/>
    <w:pPr>
      <w:spacing w:after="0"/>
      <w:ind w:left="1200"/>
      <w:jc w:val="left"/>
    </w:pPr>
    <w:rPr>
      <w:rFonts w:asciiTheme="minorHAnsi" w:hAnsiTheme="minorHAnsi" w:cstheme="minorHAnsi"/>
      <w:sz w:val="20"/>
      <w:szCs w:val="20"/>
    </w:rPr>
  </w:style>
  <w:style w:type="paragraph" w:styleId="TOC7">
    <w:name w:val="toc 7"/>
    <w:basedOn w:val="Normal"/>
    <w:next w:val="Normal"/>
    <w:pPr>
      <w:spacing w:after="0"/>
      <w:ind w:left="1440"/>
      <w:jc w:val="left"/>
    </w:pPr>
    <w:rPr>
      <w:rFonts w:asciiTheme="minorHAnsi" w:hAnsiTheme="minorHAnsi" w:cstheme="minorHAnsi"/>
      <w:sz w:val="20"/>
      <w:szCs w:val="20"/>
    </w:rPr>
  </w:style>
  <w:style w:type="paragraph" w:styleId="TOC8">
    <w:name w:val="toc 8"/>
    <w:basedOn w:val="Normal"/>
    <w:next w:val="Normal"/>
    <w:pPr>
      <w:spacing w:after="0"/>
      <w:ind w:left="1680"/>
      <w:jc w:val="left"/>
    </w:pPr>
    <w:rPr>
      <w:rFonts w:asciiTheme="minorHAnsi" w:hAnsiTheme="minorHAnsi" w:cstheme="minorHAnsi"/>
      <w:sz w:val="20"/>
      <w:szCs w:val="20"/>
    </w:rPr>
  </w:style>
  <w:style w:type="paragraph" w:styleId="TOC9">
    <w:name w:val="toc 9"/>
    <w:basedOn w:val="Normal"/>
    <w:next w:val="Normal"/>
    <w:pPr>
      <w:spacing w:after="0"/>
      <w:ind w:left="1920"/>
      <w:jc w:val="left"/>
    </w:pPr>
    <w:rPr>
      <w:rFonts w:asciiTheme="minorHAnsi" w:hAnsiTheme="minorHAnsi" w:cstheme="minorHAnsi"/>
      <w:sz w:val="20"/>
      <w:szCs w:val="20"/>
    </w:rPr>
  </w:style>
  <w:style w:type="character" w:styleId="CommentReference">
    <w:name w:val="annotation reference"/>
    <w:basedOn w:val="DefaultParagraphFont"/>
    <w:rPr>
      <w:sz w:val="16"/>
      <w:szCs w:val="16"/>
    </w:rPr>
  </w:style>
  <w:style w:type="character" w:styleId="Hyperlink">
    <w:name w:val="Hyperlink"/>
    <w:uiPriority w:val="99"/>
    <w:unhideWhenUsed/>
    <w:rPr>
      <w:color w:val="0563C1"/>
      <w:u w:val="single"/>
    </w:rPr>
  </w:style>
  <w:style w:type="table" w:styleId="TableGrid">
    <w:name w:val="Table Grid"/>
    <w:basedOn w:val="Table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jc w:val="left"/>
    </w:pPr>
    <w:rPr>
      <w:rFonts w:cs="Kartika"/>
      <w:sz w:val="20"/>
    </w:rPr>
  </w:style>
  <w:style w:type="paragraph" w:customStyle="1" w:styleId="TOCHeading1">
    <w:name w:val="TOC Heading1"/>
    <w:basedOn w:val="Heading1"/>
    <w:next w:val="Normal"/>
    <w:uiPriority w:val="39"/>
    <w:unhideWhenUsed/>
    <w:qFormat/>
    <w:pPr>
      <w:numPr>
        <w:numId w:val="0"/>
      </w:numPr>
      <w:spacing w:after="0"/>
      <w:outlineLvl w:val="9"/>
    </w:pPr>
    <w:rPr>
      <w:rFonts w:ascii="Calibri Light" w:hAnsi="Calibri Light" w:cs="Times New Roman"/>
      <w:b w:val="0"/>
      <w:bCs w:val="0"/>
      <w:color w:val="2E74B5"/>
      <w:szCs w:val="32"/>
    </w:rPr>
  </w:style>
  <w:style w:type="character" w:customStyle="1" w:styleId="BalloonTextChar">
    <w:name w:val="Balloon Text Char"/>
    <w:link w:val="BalloonText"/>
    <w:rPr>
      <w:rFonts w:ascii="Segoe UI" w:eastAsia="Calibri" w:hAnsi="Segoe UI" w:cs="Segoe UI"/>
      <w:sz w:val="18"/>
      <w:szCs w:val="18"/>
    </w:rPr>
  </w:style>
  <w:style w:type="character" w:customStyle="1" w:styleId="SubtitleChar">
    <w:name w:val="Subtitle Char"/>
    <w:link w:val="Subtitle"/>
    <w:uiPriority w:val="11"/>
    <w:rPr>
      <w:b/>
      <w:i/>
      <w:iCs/>
      <w:color w:val="000000"/>
      <w:spacing w:val="15"/>
      <w:sz w:val="32"/>
      <w:szCs w:val="24"/>
    </w:rPr>
  </w:style>
  <w:style w:type="character" w:customStyle="1" w:styleId="Heading1Char">
    <w:name w:val="Heading 1 Char"/>
    <w:link w:val="Heading1"/>
    <w:uiPriority w:val="9"/>
    <w:rPr>
      <w:rFonts w:eastAsia="Times New Roman" w:cs="Kartika"/>
      <w:b/>
      <w:bCs/>
      <w:color w:val="365F91"/>
      <w:sz w:val="32"/>
      <w:szCs w:val="28"/>
      <w:lang w:eastAsia="en-US"/>
    </w:rPr>
  </w:style>
  <w:style w:type="character" w:customStyle="1" w:styleId="Heading2Char">
    <w:name w:val="Heading 2 Char"/>
    <w:link w:val="Heading2"/>
    <w:uiPriority w:val="9"/>
    <w:rPr>
      <w:rFonts w:eastAsia="Times New Roman" w:cs="Kartika"/>
      <w:b/>
      <w:bCs/>
      <w:color w:val="1F497D"/>
      <w:sz w:val="28"/>
      <w:szCs w:val="26"/>
      <w:lang w:eastAsia="en-US"/>
    </w:rPr>
  </w:style>
  <w:style w:type="character" w:customStyle="1" w:styleId="Heading3Char">
    <w:name w:val="Heading 3 Char"/>
    <w:link w:val="Heading3"/>
    <w:uiPriority w:val="9"/>
    <w:rPr>
      <w:rFonts w:eastAsia="Times New Roman" w:cs="Kartika"/>
      <w:b/>
      <w:bCs/>
      <w:color w:val="1F497D"/>
      <w:sz w:val="24"/>
      <w:szCs w:val="22"/>
      <w:lang w:eastAsia="en-US"/>
    </w:rPr>
  </w:style>
  <w:style w:type="character" w:customStyle="1" w:styleId="Heading4Char">
    <w:name w:val="Heading 4 Char"/>
    <w:link w:val="Heading4"/>
    <w:uiPriority w:val="9"/>
    <w:semiHidden/>
    <w:rPr>
      <w:rFonts w:ascii="Cambria" w:eastAsia="Times New Roman" w:hAnsi="Cambria" w:cs="Kartika"/>
      <w:b/>
      <w:bCs/>
      <w:i/>
      <w:iCs/>
      <w:color w:val="4F81BD"/>
      <w:szCs w:val="22"/>
      <w:lang w:eastAsia="en-US"/>
    </w:rPr>
  </w:style>
  <w:style w:type="character" w:customStyle="1" w:styleId="Heading5Char">
    <w:name w:val="Heading 5 Char"/>
    <w:link w:val="Heading5"/>
    <w:uiPriority w:val="9"/>
    <w:semiHidden/>
    <w:rPr>
      <w:rFonts w:ascii="Cambria" w:eastAsia="Times New Roman" w:hAnsi="Cambria" w:cs="Kartika"/>
      <w:color w:val="243F60"/>
      <w:szCs w:val="22"/>
      <w:lang w:eastAsia="en-US"/>
    </w:rPr>
  </w:style>
  <w:style w:type="character" w:customStyle="1" w:styleId="Heading6Char">
    <w:name w:val="Heading 6 Char"/>
    <w:link w:val="Heading6"/>
    <w:uiPriority w:val="9"/>
    <w:semiHidden/>
    <w:rPr>
      <w:rFonts w:ascii="Cambria" w:eastAsia="Times New Roman" w:hAnsi="Cambria" w:cs="Kartika"/>
      <w:i/>
      <w:iCs/>
      <w:color w:val="243F60"/>
      <w:szCs w:val="22"/>
      <w:lang w:eastAsia="en-US"/>
    </w:rPr>
  </w:style>
  <w:style w:type="character" w:customStyle="1" w:styleId="Heading7Char">
    <w:name w:val="Heading 7 Char"/>
    <w:link w:val="Heading7"/>
    <w:uiPriority w:val="9"/>
    <w:semiHidden/>
    <w:rPr>
      <w:rFonts w:ascii="Cambria" w:eastAsia="Times New Roman" w:hAnsi="Cambria" w:cs="Kartika"/>
      <w:i/>
      <w:iCs/>
      <w:color w:val="404040"/>
      <w:szCs w:val="22"/>
      <w:lang w:eastAsia="en-US"/>
    </w:rPr>
  </w:style>
  <w:style w:type="character" w:customStyle="1" w:styleId="Heading8Char">
    <w:name w:val="Heading 8 Char"/>
    <w:link w:val="Heading8"/>
    <w:uiPriority w:val="9"/>
    <w:semiHidden/>
    <w:rPr>
      <w:rFonts w:ascii="Cambria" w:eastAsia="Times New Roman" w:hAnsi="Cambria" w:cs="Kartika"/>
      <w:color w:val="404040"/>
      <w:lang w:eastAsia="en-US"/>
    </w:rPr>
  </w:style>
  <w:style w:type="character" w:customStyle="1" w:styleId="Heading9Char">
    <w:name w:val="Heading 9 Char"/>
    <w:link w:val="Heading9"/>
    <w:uiPriority w:val="9"/>
    <w:semiHidden/>
    <w:rPr>
      <w:rFonts w:ascii="Cambria" w:eastAsia="Times New Roman" w:hAnsi="Cambria" w:cs="Kartika"/>
      <w:i/>
      <w:iCs/>
      <w:color w:val="404040"/>
      <w:lang w:eastAsia="en-US"/>
    </w:rPr>
  </w:style>
  <w:style w:type="paragraph" w:styleId="ListParagraph">
    <w:name w:val="List Paragraph"/>
    <w:basedOn w:val="Normal"/>
    <w:uiPriority w:val="34"/>
    <w:qFormat/>
    <w:pPr>
      <w:ind w:left="720"/>
      <w:contextualSpacing/>
    </w:pPr>
  </w:style>
  <w:style w:type="table" w:customStyle="1" w:styleId="GridTable41">
    <w:name w:val="Grid Table 41"/>
    <w:basedOn w:val="Table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rPr>
      <w:rFonts w:eastAsia="Calibri"/>
      <w:sz w:val="24"/>
      <w:szCs w:val="22"/>
      <w:lang w:eastAsia="en-US"/>
    </w:rPr>
  </w:style>
  <w:style w:type="character" w:customStyle="1" w:styleId="CommentSubjectChar">
    <w:name w:val="Comment Subject Char"/>
    <w:basedOn w:val="CommentTextChar"/>
    <w:link w:val="CommentSubject"/>
    <w:semiHidden/>
    <w:rPr>
      <w:rFonts w:eastAsia="Calibri"/>
      <w:b/>
      <w:bCs/>
      <w:sz w:val="24"/>
      <w:szCs w:val="22"/>
      <w:lang w:eastAsia="en-US"/>
    </w:rPr>
  </w:style>
  <w:style w:type="paragraph" w:customStyle="1" w:styleId="Revision1">
    <w:name w:val="Revision1"/>
    <w:hidden/>
    <w:uiPriority w:val="99"/>
    <w:semiHidden/>
    <w:pPr>
      <w:spacing w:after="0" w:line="240" w:lineRule="auto"/>
    </w:pPr>
    <w:rPr>
      <w:rFonts w:eastAsia="Calibri"/>
      <w:sz w:val="24"/>
      <w:szCs w:val="22"/>
      <w:lang w:val="en-US" w:eastAsia="en-US"/>
    </w:rPr>
  </w:style>
  <w:style w:type="paragraph" w:customStyle="1" w:styleId="TOCHeading2">
    <w:name w:val="TOC Heading2"/>
    <w:basedOn w:val="Heading1"/>
    <w:next w:val="Normal"/>
    <w:uiPriority w:val="39"/>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sz w:val="28"/>
    </w:rPr>
  </w:style>
  <w:style w:type="table" w:customStyle="1" w:styleId="GridTable1Light1">
    <w:name w:val="Grid Table 1 Light1"/>
    <w:basedOn w:val="TableNormal"/>
    <w:uiPriority w:val="46"/>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7">
    <w:name w:val="_Style 17"/>
    <w:basedOn w:val="TableNormal"/>
    <w:rPr>
      <w:lang w:eastAsia="en-US"/>
    </w:rPr>
    <w:tblPr/>
  </w:style>
  <w:style w:type="paragraph" w:styleId="NormalWeb">
    <w:name w:val="Normal (Web)"/>
    <w:basedOn w:val="Normal"/>
    <w:uiPriority w:val="99"/>
    <w:unhideWhenUsed/>
    <w:qFormat/>
    <w:rsid w:val="00AD4C1E"/>
    <w:pPr>
      <w:spacing w:after="0" w:line="240" w:lineRule="auto"/>
      <w:ind w:left="216"/>
      <w:textAlignment w:val="baseline"/>
    </w:pPr>
    <w:rPr>
      <w:rFonts w:ascii="Courier New" w:eastAsia="Times New Roman" w:hAnsi="Courier New" w:cs="Calibri"/>
      <w:color w:val="000000"/>
      <w:sz w:val="20"/>
      <w:szCs w:val="20"/>
    </w:rPr>
  </w:style>
  <w:style w:type="paragraph" w:styleId="Revision">
    <w:name w:val="Revision"/>
    <w:hidden/>
    <w:uiPriority w:val="99"/>
    <w:semiHidden/>
    <w:rsid w:val="000B2497"/>
    <w:pPr>
      <w:spacing w:after="0" w:line="240" w:lineRule="auto"/>
    </w:pPr>
    <w:rPr>
      <w:rFonts w:eastAsia="Calibri"/>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891352">
      <w:bodyDiv w:val="1"/>
      <w:marLeft w:val="0"/>
      <w:marRight w:val="0"/>
      <w:marTop w:val="0"/>
      <w:marBottom w:val="0"/>
      <w:divBdr>
        <w:top w:val="none" w:sz="0" w:space="0" w:color="auto"/>
        <w:left w:val="none" w:sz="0" w:space="0" w:color="auto"/>
        <w:bottom w:val="none" w:sz="0" w:space="0" w:color="auto"/>
        <w:right w:val="none" w:sz="0" w:space="0" w:color="auto"/>
      </w:divBdr>
    </w:div>
    <w:div w:id="622346252">
      <w:bodyDiv w:val="1"/>
      <w:marLeft w:val="0"/>
      <w:marRight w:val="0"/>
      <w:marTop w:val="0"/>
      <w:marBottom w:val="0"/>
      <w:divBdr>
        <w:top w:val="none" w:sz="0" w:space="0" w:color="auto"/>
        <w:left w:val="none" w:sz="0" w:space="0" w:color="auto"/>
        <w:bottom w:val="none" w:sz="0" w:space="0" w:color="auto"/>
        <w:right w:val="none" w:sz="0" w:space="0" w:color="auto"/>
      </w:divBdr>
    </w:div>
    <w:div w:id="1005523244">
      <w:bodyDiv w:val="1"/>
      <w:marLeft w:val="0"/>
      <w:marRight w:val="0"/>
      <w:marTop w:val="0"/>
      <w:marBottom w:val="0"/>
      <w:divBdr>
        <w:top w:val="none" w:sz="0" w:space="0" w:color="auto"/>
        <w:left w:val="none" w:sz="0" w:space="0" w:color="auto"/>
        <w:bottom w:val="none" w:sz="0" w:space="0" w:color="auto"/>
        <w:right w:val="none" w:sz="0" w:space="0" w:color="auto"/>
      </w:divBdr>
    </w:div>
    <w:div w:id="1020475139">
      <w:bodyDiv w:val="1"/>
      <w:marLeft w:val="0"/>
      <w:marRight w:val="0"/>
      <w:marTop w:val="0"/>
      <w:marBottom w:val="0"/>
      <w:divBdr>
        <w:top w:val="none" w:sz="0" w:space="0" w:color="auto"/>
        <w:left w:val="none" w:sz="0" w:space="0" w:color="auto"/>
        <w:bottom w:val="none" w:sz="0" w:space="0" w:color="auto"/>
        <w:right w:val="none" w:sz="0" w:space="0" w:color="auto"/>
      </w:divBdr>
    </w:div>
    <w:div w:id="1362709199">
      <w:bodyDiv w:val="1"/>
      <w:marLeft w:val="0"/>
      <w:marRight w:val="0"/>
      <w:marTop w:val="0"/>
      <w:marBottom w:val="0"/>
      <w:divBdr>
        <w:top w:val="none" w:sz="0" w:space="0" w:color="auto"/>
        <w:left w:val="none" w:sz="0" w:space="0" w:color="auto"/>
        <w:bottom w:val="none" w:sz="0" w:space="0" w:color="auto"/>
        <w:right w:val="none" w:sz="0" w:space="0" w:color="auto"/>
      </w:divBdr>
    </w:div>
    <w:div w:id="1454589890">
      <w:bodyDiv w:val="1"/>
      <w:marLeft w:val="0"/>
      <w:marRight w:val="0"/>
      <w:marTop w:val="0"/>
      <w:marBottom w:val="0"/>
      <w:divBdr>
        <w:top w:val="none" w:sz="0" w:space="0" w:color="auto"/>
        <w:left w:val="none" w:sz="0" w:space="0" w:color="auto"/>
        <w:bottom w:val="none" w:sz="0" w:space="0" w:color="auto"/>
        <w:right w:val="none" w:sz="0" w:space="0" w:color="auto"/>
      </w:divBdr>
    </w:div>
    <w:div w:id="1513570884">
      <w:bodyDiv w:val="1"/>
      <w:marLeft w:val="0"/>
      <w:marRight w:val="0"/>
      <w:marTop w:val="0"/>
      <w:marBottom w:val="0"/>
      <w:divBdr>
        <w:top w:val="none" w:sz="0" w:space="0" w:color="auto"/>
        <w:left w:val="none" w:sz="0" w:space="0" w:color="auto"/>
        <w:bottom w:val="none" w:sz="0" w:space="0" w:color="auto"/>
        <w:right w:val="none" w:sz="0" w:space="0" w:color="auto"/>
      </w:divBdr>
    </w:div>
    <w:div w:id="1730766349">
      <w:bodyDiv w:val="1"/>
      <w:marLeft w:val="0"/>
      <w:marRight w:val="0"/>
      <w:marTop w:val="0"/>
      <w:marBottom w:val="0"/>
      <w:divBdr>
        <w:top w:val="none" w:sz="0" w:space="0" w:color="auto"/>
        <w:left w:val="none" w:sz="0" w:space="0" w:color="auto"/>
        <w:bottom w:val="none" w:sz="0" w:space="0" w:color="auto"/>
        <w:right w:val="none" w:sz="0" w:space="0" w:color="auto"/>
      </w:divBdr>
    </w:div>
    <w:div w:id="1941717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Excel_Worksheet.xlsx"/><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oleObject" Target="embeddings/Microsoft_Excel_97-2003_Worksheet1.xls"/><Relationship Id="rId2" Type="http://schemas.openxmlformats.org/officeDocument/2006/relationships/customXml" Target="../customXml/item2.xml"/><Relationship Id="rId16"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Microsoft_Excel_97-2003_Worksheet.xls"/><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DN\Downloads\VVDN_QMS_Process%20Name_Ver.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AEA627-8635-4FD7-B4D4-0EFF58B3D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VVDN_QMS_Process Name_Ver</Template>
  <TotalTime>203</TotalTime>
  <Pages>42</Pages>
  <Words>7317</Words>
  <Characters>41710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Risk Managemnet Process</vt:lpstr>
    </vt:vector>
  </TitlesOfParts>
  <Company>VVDN Technologies</Company>
  <LinksUpToDate>false</LinksUpToDate>
  <CharactersWithSpaces>48930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Managemnet Process</dc:title>
  <dc:subject>Quality Management System</dc:subject>
  <dc:creator>VVDN</dc:creator>
  <cp:lastModifiedBy>Krishnanunni M</cp:lastModifiedBy>
  <cp:revision>26</cp:revision>
  <dcterms:created xsi:type="dcterms:W3CDTF">2019-08-22T12:31:00Z</dcterms:created>
  <dcterms:modified xsi:type="dcterms:W3CDTF">2020-05-28T05:11:00Z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